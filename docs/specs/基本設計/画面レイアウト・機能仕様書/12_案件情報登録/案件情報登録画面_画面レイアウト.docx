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8383F" w14:textId="1E99B7A9" w:rsidR="00DA10B2" w:rsidRDefault="00C002F1" w:rsidP="00C002F1">
      <w:pPr>
        <w:pStyle w:val="10"/>
      </w:pPr>
      <w:r>
        <w:rPr>
          <w:rFonts w:hint="eastAsia"/>
        </w:rPr>
        <w:t>基本仕様</w:t>
      </w:r>
    </w:p>
    <w:tbl>
      <w:tblPr>
        <w:tblStyle w:val="5-1"/>
        <w:tblW w:w="15446" w:type="dxa"/>
        <w:tblLook w:val="04A0" w:firstRow="1" w:lastRow="0" w:firstColumn="1" w:lastColumn="0" w:noHBand="0" w:noVBand="1"/>
      </w:tblPr>
      <w:tblGrid>
        <w:gridCol w:w="1413"/>
        <w:gridCol w:w="14033"/>
      </w:tblGrid>
      <w:tr w:rsidR="005B5C41" w14:paraId="35501546" w14:textId="77777777" w:rsidTr="005B5C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552CA24" w14:textId="77777777" w:rsidR="005B5C41" w:rsidRDefault="005B5C41" w:rsidP="005B5C41">
            <w:pPr>
              <w:pStyle w:val="aa"/>
            </w:pPr>
            <w:r>
              <w:rPr>
                <w:rFonts w:hint="eastAsia"/>
              </w:rPr>
              <w:t>項目</w:t>
            </w:r>
          </w:p>
        </w:tc>
        <w:tc>
          <w:tcPr>
            <w:tcW w:w="14033" w:type="dxa"/>
          </w:tcPr>
          <w:p w14:paraId="2421874B" w14:textId="77777777" w:rsidR="005B5C41" w:rsidRDefault="005B5C41" w:rsidP="005B5C41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説明</w:t>
            </w:r>
          </w:p>
        </w:tc>
      </w:tr>
      <w:tr w:rsidR="005B5C41" w14:paraId="6787835B" w14:textId="77777777" w:rsidTr="005B5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C4CEDC7" w14:textId="2BFFFC61" w:rsidR="005B5C41" w:rsidRDefault="00141738" w:rsidP="005B5C41">
            <w:pPr>
              <w:pStyle w:val="aa"/>
            </w:pPr>
            <w:r>
              <w:rPr>
                <w:rFonts w:hint="eastAsia"/>
              </w:rPr>
              <w:t>名称</w:t>
            </w:r>
          </w:p>
        </w:tc>
        <w:tc>
          <w:tcPr>
            <w:tcW w:w="14033" w:type="dxa"/>
          </w:tcPr>
          <w:p w14:paraId="0E4AD2D9" w14:textId="6A0AF7C2" w:rsidR="005B5C41" w:rsidRDefault="00D55484" w:rsidP="005B5C4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案件情報登録画面</w:t>
            </w:r>
          </w:p>
        </w:tc>
      </w:tr>
      <w:tr w:rsidR="005B5C41" w14:paraId="02E9E1FC" w14:textId="77777777" w:rsidTr="00CB4DCD">
        <w:trPr>
          <w:trHeight w:val="2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4C7208F" w14:textId="77777777" w:rsidR="005B5C41" w:rsidRDefault="005B5C41" w:rsidP="005B5C41">
            <w:pPr>
              <w:pStyle w:val="aa"/>
            </w:pPr>
            <w:r>
              <w:rPr>
                <w:rFonts w:hint="eastAsia"/>
              </w:rPr>
              <w:t>概要</w:t>
            </w:r>
          </w:p>
        </w:tc>
        <w:tc>
          <w:tcPr>
            <w:tcW w:w="14033" w:type="dxa"/>
          </w:tcPr>
          <w:p w14:paraId="2C7D6ADD" w14:textId="77777777" w:rsidR="005B5C41" w:rsidRDefault="00D55484" w:rsidP="005B5C41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案件情報を新規登録する画面。</w:t>
            </w:r>
          </w:p>
          <w:p w14:paraId="73114808" w14:textId="3FDADC50" w:rsidR="00D55484" w:rsidRDefault="00D55484" w:rsidP="005B5C41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登録時には入力した内容をチェックし、登録を実施する。</w:t>
            </w:r>
          </w:p>
          <w:p w14:paraId="778325FC" w14:textId="169E0A36" w:rsidR="00D55484" w:rsidRDefault="00D55484" w:rsidP="005B5C41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登録する際には営業情報メールを送信するかを選択できる。</w:t>
            </w:r>
          </w:p>
          <w:p w14:paraId="7638FA5E" w14:textId="27A9E884" w:rsidR="00D55484" w:rsidRPr="00FB1FE9" w:rsidRDefault="00FB1FE9" w:rsidP="005B5C41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また、1件まで任意の形式の添付ファイルを</w:t>
            </w:r>
            <w:r w:rsidR="00D109A4">
              <w:rPr>
                <w:rFonts w:hint="eastAsia"/>
              </w:rPr>
              <w:t>登録</w:t>
            </w:r>
            <w:r>
              <w:rPr>
                <w:rFonts w:hint="eastAsia"/>
              </w:rPr>
              <w:t>できる。</w:t>
            </w:r>
          </w:p>
        </w:tc>
      </w:tr>
      <w:tr w:rsidR="00A955A8" w14:paraId="4E0E7EB2" w14:textId="77777777" w:rsidTr="00CB4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6324CCF" w14:textId="518E0F3C" w:rsidR="00A955A8" w:rsidRDefault="00A955A8" w:rsidP="005B5C41">
            <w:pPr>
              <w:pStyle w:val="aa"/>
            </w:pPr>
            <w:r>
              <w:rPr>
                <w:rFonts w:hint="eastAsia"/>
              </w:rPr>
              <w:t>関連文書</w:t>
            </w:r>
          </w:p>
        </w:tc>
        <w:tc>
          <w:tcPr>
            <w:tcW w:w="14033" w:type="dxa"/>
          </w:tcPr>
          <w:p w14:paraId="1EB83BBC" w14:textId="77777777" w:rsidR="00A955A8" w:rsidRDefault="00A955A8" w:rsidP="005B5C4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案件情報登録機能 機能仕様書</w:t>
            </w:r>
          </w:p>
          <w:p w14:paraId="2004DB73" w14:textId="43D43604" w:rsidR="00E6725B" w:rsidRDefault="00E6725B" w:rsidP="005B5C4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　エンティティ定義書</w:t>
            </w:r>
          </w:p>
          <w:p w14:paraId="3D08016A" w14:textId="6BFDCAD0" w:rsidR="0017466F" w:rsidRPr="0017466F" w:rsidRDefault="0017466F" w:rsidP="005B5C4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会社マスタレコード エンティティ定義書</w:t>
            </w:r>
          </w:p>
          <w:p w14:paraId="1E8106A8" w14:textId="77777777" w:rsidR="00A955A8" w:rsidRDefault="00A955A8" w:rsidP="005B5C4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画面部品凡例 システム共通仕様書</w:t>
            </w:r>
          </w:p>
          <w:p w14:paraId="72B9696D" w14:textId="3C068408" w:rsidR="00F8456A" w:rsidRDefault="00F8456A" w:rsidP="005B5C4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画面部品仕様 システム共通仕様書</w:t>
            </w:r>
          </w:p>
        </w:tc>
      </w:tr>
    </w:tbl>
    <w:p w14:paraId="67E9220F" w14:textId="77777777" w:rsidR="000205B1" w:rsidRDefault="000205B1">
      <w:pPr>
        <w:widowControl/>
        <w:spacing w:line="259" w:lineRule="auto"/>
        <w:rPr>
          <w:rFonts w:asciiTheme="majorHAnsi" w:hAnsiTheme="majorHAnsi" w:cstheme="majorBidi"/>
          <w:b/>
          <w:color w:val="000000" w:themeColor="text1"/>
          <w:sz w:val="28"/>
          <w:szCs w:val="32"/>
        </w:rPr>
      </w:pPr>
      <w:r>
        <w:br w:type="page"/>
      </w:r>
    </w:p>
    <w:p w14:paraId="618F4182" w14:textId="3EFD5B0F" w:rsidR="00C002F1" w:rsidRDefault="005B5C41" w:rsidP="005B5C41">
      <w:pPr>
        <w:pStyle w:val="10"/>
      </w:pPr>
      <w:r>
        <w:rPr>
          <w:rFonts w:hint="eastAsia"/>
        </w:rPr>
        <w:lastRenderedPageBreak/>
        <w:t>レイアウト</w:t>
      </w:r>
    </w:p>
    <w:p w14:paraId="3B7566AD" w14:textId="61C087F6" w:rsidR="00551816" w:rsidRDefault="00DD336B" w:rsidP="00551816">
      <w:pPr>
        <w:pStyle w:val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777DCE2" wp14:editId="513FB66F">
                <wp:simplePos x="0" y="0"/>
                <wp:positionH relativeFrom="column">
                  <wp:posOffset>114300</wp:posOffset>
                </wp:positionH>
                <wp:positionV relativeFrom="paragraph">
                  <wp:posOffset>656590</wp:posOffset>
                </wp:positionV>
                <wp:extent cx="2238375" cy="333375"/>
                <wp:effectExtent l="0" t="0" r="28575" b="28575"/>
                <wp:wrapNone/>
                <wp:docPr id="421333866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3333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DBD95A" id="正方形/長方形 1" o:spid="_x0000_s1026" style="position:absolute;margin-left:9pt;margin-top:51.7pt;width:176.25pt;height:26.2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63A847B" wp14:editId="34238205">
                <wp:simplePos x="0" y="0"/>
                <wp:positionH relativeFrom="margin">
                  <wp:posOffset>-266700</wp:posOffset>
                </wp:positionH>
                <wp:positionV relativeFrom="paragraph">
                  <wp:posOffset>704215</wp:posOffset>
                </wp:positionV>
                <wp:extent cx="381000" cy="247650"/>
                <wp:effectExtent l="0" t="0" r="0" b="0"/>
                <wp:wrapNone/>
                <wp:docPr id="1741824614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926D0A" w14:textId="77777777" w:rsidR="00DD336B" w:rsidRPr="00354F9C" w:rsidRDefault="00DD336B" w:rsidP="00DD336B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3A847B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-21pt;margin-top:55.45pt;width:30pt;height:19.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" filled="f" stroked="f" strokeweight=".5pt">
                <v:textbox>
                  <w:txbxContent>
                    <w:p w14:paraId="7B926D0A" w14:textId="77777777" w:rsidR="00DD336B" w:rsidRPr="00354F9C" w:rsidRDefault="00DD336B" w:rsidP="00DD336B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2987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1759A8C" wp14:editId="31EC1E22">
                <wp:simplePos x="0" y="0"/>
                <wp:positionH relativeFrom="margin">
                  <wp:posOffset>6953250</wp:posOffset>
                </wp:positionH>
                <wp:positionV relativeFrom="paragraph">
                  <wp:posOffset>5337175</wp:posOffset>
                </wp:positionV>
                <wp:extent cx="381000" cy="247650"/>
                <wp:effectExtent l="0" t="0" r="0" b="0"/>
                <wp:wrapNone/>
                <wp:docPr id="152881631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11FD61" w14:textId="5574DB49" w:rsidR="00F02987" w:rsidRPr="00354F9C" w:rsidRDefault="00F0298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59A8C" id="_x0000_s1027" type="#_x0000_t202" style="position:absolute;left:0;text-align:left;margin-left:547.5pt;margin-top:420.25pt;width:30pt;height:19.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" filled="f" stroked="f" strokeweight=".5pt">
                <v:textbox>
                  <w:txbxContent>
                    <w:p w14:paraId="3B11FD61" w14:textId="5574DB49" w:rsidR="00F02987" w:rsidRPr="00354F9C" w:rsidRDefault="00F02987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2987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A0E4457" wp14:editId="2C44B0B0">
                <wp:simplePos x="0" y="0"/>
                <wp:positionH relativeFrom="column">
                  <wp:posOffset>3629025</wp:posOffset>
                </wp:positionH>
                <wp:positionV relativeFrom="paragraph">
                  <wp:posOffset>5280025</wp:posOffset>
                </wp:positionV>
                <wp:extent cx="3305175" cy="257175"/>
                <wp:effectExtent l="0" t="0" r="28575" b="28575"/>
                <wp:wrapNone/>
                <wp:docPr id="115267461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175" cy="2571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D0416" id="正方形/長方形 1" o:spid="_x0000_s1026" style="position:absolute;margin-left:285.75pt;margin-top:415.75pt;width:260.25pt;height:20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" filled="f" strokecolor="#e00" strokeweight="1pt"/>
            </w:pict>
          </mc:Fallback>
        </mc:AlternateContent>
      </w:r>
      <w:r w:rsidR="004320A6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1E9C5A0" wp14:editId="74A10E1E">
                <wp:simplePos x="0" y="0"/>
                <wp:positionH relativeFrom="margin">
                  <wp:posOffset>-114300</wp:posOffset>
                </wp:positionH>
                <wp:positionV relativeFrom="paragraph">
                  <wp:posOffset>5337175</wp:posOffset>
                </wp:positionV>
                <wp:extent cx="381000" cy="247650"/>
                <wp:effectExtent l="0" t="0" r="0" b="0"/>
                <wp:wrapNone/>
                <wp:docPr id="1552105903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FE41C8" w14:textId="70C32817" w:rsidR="004320A6" w:rsidRPr="00354F9C" w:rsidRDefault="004320A6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9C5A0" id="_x0000_s1028" type="#_x0000_t202" style="position:absolute;left:0;text-align:left;margin-left:-9pt;margin-top:420.25pt;width:30pt;height:19.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" filled="f" stroked="f" strokeweight=".5pt">
                <v:textbox>
                  <w:txbxContent>
                    <w:p w14:paraId="41FE41C8" w14:textId="70C32817" w:rsidR="004320A6" w:rsidRPr="00354F9C" w:rsidRDefault="004320A6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17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320A6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E8C682F" wp14:editId="1DFE6AA4">
                <wp:simplePos x="0" y="0"/>
                <wp:positionH relativeFrom="column">
                  <wp:posOffset>285750</wp:posOffset>
                </wp:positionH>
                <wp:positionV relativeFrom="paragraph">
                  <wp:posOffset>5280025</wp:posOffset>
                </wp:positionV>
                <wp:extent cx="3305175" cy="257175"/>
                <wp:effectExtent l="0" t="0" r="28575" b="28575"/>
                <wp:wrapNone/>
                <wp:docPr id="2054540805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175" cy="2571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CEEA4C" id="正方形/長方形 1" o:spid="_x0000_s1026" style="position:absolute;margin-left:22.5pt;margin-top:415.75pt;width:260.25pt;height:20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" filled="f" strokecolor="#e00" strokeweight="1pt"/>
            </w:pict>
          </mc:Fallback>
        </mc:AlternateContent>
      </w:r>
      <w:r w:rsidR="006A41EA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5351DF6" wp14:editId="2E95A93B">
                <wp:simplePos x="0" y="0"/>
                <wp:positionH relativeFrom="margin">
                  <wp:posOffset>-114300</wp:posOffset>
                </wp:positionH>
                <wp:positionV relativeFrom="paragraph">
                  <wp:posOffset>4975225</wp:posOffset>
                </wp:positionV>
                <wp:extent cx="381000" cy="247650"/>
                <wp:effectExtent l="0" t="0" r="0" b="0"/>
                <wp:wrapNone/>
                <wp:docPr id="1995758936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96C7FF" w14:textId="72675763" w:rsidR="006A41EA" w:rsidRPr="00354F9C" w:rsidRDefault="006A41EA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51DF6" id="_x0000_s1029" type="#_x0000_t202" style="position:absolute;left:0;text-align:left;margin-left:-9pt;margin-top:391.75pt;width:30pt;height:19.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" filled="f" stroked="f" strokeweight=".5pt">
                <v:textbox>
                  <w:txbxContent>
                    <w:p w14:paraId="0496C7FF" w14:textId="72675763" w:rsidR="006A41EA" w:rsidRPr="00354F9C" w:rsidRDefault="006A41EA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16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A41EA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E37F5DB" wp14:editId="400BA4BD">
                <wp:simplePos x="0" y="0"/>
                <wp:positionH relativeFrom="column">
                  <wp:posOffset>304800</wp:posOffset>
                </wp:positionH>
                <wp:positionV relativeFrom="paragraph">
                  <wp:posOffset>4927599</wp:posOffset>
                </wp:positionV>
                <wp:extent cx="6629400" cy="276225"/>
                <wp:effectExtent l="0" t="0" r="19050" b="28575"/>
                <wp:wrapNone/>
                <wp:docPr id="232141959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2762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9679B7" id="正方形/長方形 1" o:spid="_x0000_s1026" style="position:absolute;margin-left:24pt;margin-top:388pt;width:522pt;height:21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" filled="f" strokecolor="#e00" strokeweight="1pt"/>
            </w:pict>
          </mc:Fallback>
        </mc:AlternateContent>
      </w:r>
      <w:r w:rsidR="00AE132A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92331D1" wp14:editId="474FF1F1">
                <wp:simplePos x="0" y="0"/>
                <wp:positionH relativeFrom="margin">
                  <wp:posOffset>619125</wp:posOffset>
                </wp:positionH>
                <wp:positionV relativeFrom="paragraph">
                  <wp:posOffset>4613275</wp:posOffset>
                </wp:positionV>
                <wp:extent cx="381000" cy="247650"/>
                <wp:effectExtent l="0" t="0" r="0" b="0"/>
                <wp:wrapNone/>
                <wp:docPr id="680673380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C3C92F" w14:textId="0C66EBC6" w:rsidR="00AE132A" w:rsidRPr="00354F9C" w:rsidRDefault="00AE132A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331D1" id="_x0000_s1030" type="#_x0000_t202" style="position:absolute;left:0;text-align:left;margin-left:48.75pt;margin-top:363.25pt;width:30pt;height:19.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" filled="f" stroked="f" strokeweight=".5pt">
                <v:textbox>
                  <w:txbxContent>
                    <w:p w14:paraId="50C3C92F" w14:textId="0C66EBC6" w:rsidR="00AE132A" w:rsidRPr="00354F9C" w:rsidRDefault="00AE132A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15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E132A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2176836" wp14:editId="0F8E8711">
                <wp:simplePos x="0" y="0"/>
                <wp:positionH relativeFrom="column">
                  <wp:posOffset>1000125</wp:posOffset>
                </wp:positionH>
                <wp:positionV relativeFrom="paragraph">
                  <wp:posOffset>4594225</wp:posOffset>
                </wp:positionV>
                <wp:extent cx="5943600" cy="266700"/>
                <wp:effectExtent l="0" t="0" r="19050" b="19050"/>
                <wp:wrapNone/>
                <wp:docPr id="1803819977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2667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44218" id="正方形/長方形 1" o:spid="_x0000_s1026" style="position:absolute;margin-left:78.75pt;margin-top:361.75pt;width:468pt;height:21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" filled="f" strokecolor="#e00" strokeweight="1pt"/>
            </w:pict>
          </mc:Fallback>
        </mc:AlternateContent>
      </w:r>
      <w:r w:rsidR="00E45F56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7724B9B" wp14:editId="61B40EA8">
                <wp:simplePos x="0" y="0"/>
                <wp:positionH relativeFrom="margin">
                  <wp:posOffset>2152650</wp:posOffset>
                </wp:positionH>
                <wp:positionV relativeFrom="paragraph">
                  <wp:posOffset>4327525</wp:posOffset>
                </wp:positionV>
                <wp:extent cx="381000" cy="247650"/>
                <wp:effectExtent l="0" t="0" r="0" b="0"/>
                <wp:wrapNone/>
                <wp:docPr id="1098947783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C1FF6F" w14:textId="1064C971" w:rsidR="00E45F56" w:rsidRPr="00354F9C" w:rsidRDefault="00E45F56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24B9B" id="_x0000_s1031" type="#_x0000_t202" style="position:absolute;left:0;text-align:left;margin-left:169.5pt;margin-top:340.75pt;width:30pt;height:19.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" filled="f" stroked="f" strokeweight=".5pt">
                <v:textbox>
                  <w:txbxContent>
                    <w:p w14:paraId="2FC1FF6F" w14:textId="1064C971" w:rsidR="00E45F56" w:rsidRPr="00354F9C" w:rsidRDefault="00E45F56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14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45F56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C195252" wp14:editId="0ACFB4B7">
                <wp:simplePos x="0" y="0"/>
                <wp:positionH relativeFrom="column">
                  <wp:posOffset>1009650</wp:posOffset>
                </wp:positionH>
                <wp:positionV relativeFrom="paragraph">
                  <wp:posOffset>4356100</wp:posOffset>
                </wp:positionV>
                <wp:extent cx="1123950" cy="171450"/>
                <wp:effectExtent l="0" t="0" r="19050" b="19050"/>
                <wp:wrapNone/>
                <wp:docPr id="79895488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1714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88E56" id="正方形/長方形 1" o:spid="_x0000_s1026" style="position:absolute;margin-left:79.5pt;margin-top:343pt;width:88.5pt;height:13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" filled="f" strokecolor="#e00" strokeweight="1pt"/>
            </w:pict>
          </mc:Fallback>
        </mc:AlternateContent>
      </w:r>
      <w:r w:rsidR="00525449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EF840F4" wp14:editId="3E9EE2C1">
                <wp:simplePos x="0" y="0"/>
                <wp:positionH relativeFrom="margin">
                  <wp:posOffset>-104775</wp:posOffset>
                </wp:positionH>
                <wp:positionV relativeFrom="paragraph">
                  <wp:posOffset>4365625</wp:posOffset>
                </wp:positionV>
                <wp:extent cx="381000" cy="247650"/>
                <wp:effectExtent l="0" t="0" r="0" b="0"/>
                <wp:wrapNone/>
                <wp:docPr id="666920139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F3E258" w14:textId="37F30664" w:rsidR="00525449" w:rsidRPr="00354F9C" w:rsidRDefault="00525449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840F4" id="_x0000_s1032" type="#_x0000_t202" style="position:absolute;left:0;text-align:left;margin-left:-8.25pt;margin-top:343.75pt;width:30pt;height:19.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" filled="f" stroked="f" strokeweight=".5pt">
                <v:textbox>
                  <w:txbxContent>
                    <w:p w14:paraId="0EF3E258" w14:textId="37F30664" w:rsidR="00525449" w:rsidRPr="00354F9C" w:rsidRDefault="00525449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13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25449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1C4F5A9" wp14:editId="4B54D2B5">
                <wp:simplePos x="0" y="0"/>
                <wp:positionH relativeFrom="column">
                  <wp:posOffset>276226</wp:posOffset>
                </wp:positionH>
                <wp:positionV relativeFrom="paragraph">
                  <wp:posOffset>4356100</wp:posOffset>
                </wp:positionV>
                <wp:extent cx="419100" cy="228600"/>
                <wp:effectExtent l="0" t="0" r="19050" b="19050"/>
                <wp:wrapNone/>
                <wp:docPr id="1976078848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28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C2CA7C" id="正方形/長方形 1" o:spid="_x0000_s1026" style="position:absolute;margin-left:21.75pt;margin-top:343pt;width:33pt;height:1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" filled="f" strokecolor="#e00" strokeweight="1pt"/>
            </w:pict>
          </mc:Fallback>
        </mc:AlternateContent>
      </w:r>
      <w:r w:rsidR="00492497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8CE68CF" wp14:editId="59199230">
                <wp:simplePos x="0" y="0"/>
                <wp:positionH relativeFrom="margin">
                  <wp:posOffset>6896100</wp:posOffset>
                </wp:positionH>
                <wp:positionV relativeFrom="paragraph">
                  <wp:posOffset>4022725</wp:posOffset>
                </wp:positionV>
                <wp:extent cx="381000" cy="247650"/>
                <wp:effectExtent l="0" t="0" r="0" b="0"/>
                <wp:wrapNone/>
                <wp:docPr id="723261491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4FA7DB" w14:textId="2EC257C2" w:rsidR="00492497" w:rsidRPr="00354F9C" w:rsidRDefault="0049249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E68CF" id="_x0000_s1033" type="#_x0000_t202" style="position:absolute;left:0;text-align:left;margin-left:543pt;margin-top:316.75pt;width:30pt;height:19.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" filled="f" stroked="f" strokeweight=".5pt">
                <v:textbox>
                  <w:txbxContent>
                    <w:p w14:paraId="4E4FA7DB" w14:textId="2EC257C2" w:rsidR="00492497" w:rsidRPr="00354F9C" w:rsidRDefault="00492497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92497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43DB684" wp14:editId="5C94D9FE">
                <wp:simplePos x="0" y="0"/>
                <wp:positionH relativeFrom="column">
                  <wp:posOffset>3629025</wp:posOffset>
                </wp:positionH>
                <wp:positionV relativeFrom="paragraph">
                  <wp:posOffset>3984625</wp:posOffset>
                </wp:positionV>
                <wp:extent cx="3276600" cy="285750"/>
                <wp:effectExtent l="0" t="0" r="19050" b="19050"/>
                <wp:wrapNone/>
                <wp:docPr id="1056587437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2857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FE12DE" id="正方形/長方形 1" o:spid="_x0000_s1026" style="position:absolute;margin-left:285.75pt;margin-top:313.75pt;width:258pt;height:22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" filled="f" strokecolor="#e00" strokeweight="1pt"/>
            </w:pict>
          </mc:Fallback>
        </mc:AlternateContent>
      </w:r>
      <w:r w:rsidR="00492497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88E887F" wp14:editId="4B72E3C8">
                <wp:simplePos x="0" y="0"/>
                <wp:positionH relativeFrom="margin">
                  <wp:posOffset>-104775</wp:posOffset>
                </wp:positionH>
                <wp:positionV relativeFrom="paragraph">
                  <wp:posOffset>4022725</wp:posOffset>
                </wp:positionV>
                <wp:extent cx="381000" cy="247650"/>
                <wp:effectExtent l="0" t="0" r="0" b="0"/>
                <wp:wrapNone/>
                <wp:docPr id="2119292873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9584C4" w14:textId="39DBD1DB" w:rsidR="00492497" w:rsidRPr="00354F9C" w:rsidRDefault="0049249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E887F" id="_x0000_s1034" type="#_x0000_t202" style="position:absolute;left:0;text-align:left;margin-left:-8.25pt;margin-top:316.75pt;width:30pt;height:19.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" filled="f" stroked="f" strokeweight=".5pt">
                <v:textbox>
                  <w:txbxContent>
                    <w:p w14:paraId="3B9584C4" w14:textId="39DBD1DB" w:rsidR="00492497" w:rsidRPr="00354F9C" w:rsidRDefault="00492497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92497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B8B31DD" wp14:editId="4B24B180">
                <wp:simplePos x="0" y="0"/>
                <wp:positionH relativeFrom="column">
                  <wp:posOffset>285750</wp:posOffset>
                </wp:positionH>
                <wp:positionV relativeFrom="paragraph">
                  <wp:posOffset>3984625</wp:posOffset>
                </wp:positionV>
                <wp:extent cx="3276600" cy="285750"/>
                <wp:effectExtent l="0" t="0" r="19050" b="19050"/>
                <wp:wrapNone/>
                <wp:docPr id="1251995279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2857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04A1F" id="正方形/長方形 1" o:spid="_x0000_s1026" style="position:absolute;margin-left:22.5pt;margin-top:313.75pt;width:258pt;height:22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" filled="f" strokecolor="#e00" strokeweight="1pt"/>
            </w:pict>
          </mc:Fallback>
        </mc:AlternateContent>
      </w:r>
      <w:r w:rsidR="005A2FD7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1773F6E" wp14:editId="159CEE3B">
                <wp:simplePos x="0" y="0"/>
                <wp:positionH relativeFrom="margin">
                  <wp:posOffset>-104775</wp:posOffset>
                </wp:positionH>
                <wp:positionV relativeFrom="paragraph">
                  <wp:posOffset>3689350</wp:posOffset>
                </wp:positionV>
                <wp:extent cx="381000" cy="247650"/>
                <wp:effectExtent l="0" t="0" r="0" b="0"/>
                <wp:wrapNone/>
                <wp:docPr id="1439413049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0CFCD8" w14:textId="35EE4FE6" w:rsidR="005A2FD7" w:rsidRPr="00354F9C" w:rsidRDefault="005A2FD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73F6E" id="_x0000_s1035" type="#_x0000_t202" style="position:absolute;left:0;text-align:left;margin-left:-8.25pt;margin-top:290.5pt;width:30pt;height:19.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" filled="f" stroked="f" strokeweight=".5pt">
                <v:textbox>
                  <w:txbxContent>
                    <w:p w14:paraId="6F0CFCD8" w14:textId="35EE4FE6" w:rsidR="005A2FD7" w:rsidRPr="00354F9C" w:rsidRDefault="005A2FD7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A2FD7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454766E" wp14:editId="22676E22">
                <wp:simplePos x="0" y="0"/>
                <wp:positionH relativeFrom="column">
                  <wp:posOffset>266700</wp:posOffset>
                </wp:positionH>
                <wp:positionV relativeFrom="paragraph">
                  <wp:posOffset>3660775</wp:posOffset>
                </wp:positionV>
                <wp:extent cx="6648450" cy="276225"/>
                <wp:effectExtent l="0" t="0" r="19050" b="28575"/>
                <wp:wrapNone/>
                <wp:docPr id="142257013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0" cy="2762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9D81FD" id="正方形/長方形 1" o:spid="_x0000_s1026" style="position:absolute;margin-left:21pt;margin-top:288.25pt;width:523.5pt;height:21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" filled="f" strokecolor="#e00" strokeweight="1pt"/>
            </w:pict>
          </mc:Fallback>
        </mc:AlternateContent>
      </w:r>
      <w:r w:rsidR="00C66C61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100B389" wp14:editId="1046B2F1">
                <wp:simplePos x="0" y="0"/>
                <wp:positionH relativeFrom="margin">
                  <wp:posOffset>6915150</wp:posOffset>
                </wp:positionH>
                <wp:positionV relativeFrom="paragraph">
                  <wp:posOffset>3327400</wp:posOffset>
                </wp:positionV>
                <wp:extent cx="257175" cy="247650"/>
                <wp:effectExtent l="0" t="0" r="0" b="0"/>
                <wp:wrapNone/>
                <wp:docPr id="154090363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E97797" w14:textId="64FAF27B" w:rsidR="00C66C61" w:rsidRPr="00354F9C" w:rsidRDefault="00C66C61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0B389" id="_x0000_s1036" type="#_x0000_t202" style="position:absolute;left:0;text-align:left;margin-left:544.5pt;margin-top:262pt;width:20.25pt;height:19.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" filled="f" stroked="f" strokeweight=".5pt">
                <v:textbox>
                  <w:txbxContent>
                    <w:p w14:paraId="21E97797" w14:textId="64FAF27B" w:rsidR="00C66C61" w:rsidRPr="00354F9C" w:rsidRDefault="00C66C61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66C61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D634F4C" wp14:editId="4D133EBB">
                <wp:simplePos x="0" y="0"/>
                <wp:positionH relativeFrom="column">
                  <wp:posOffset>266701</wp:posOffset>
                </wp:positionH>
                <wp:positionV relativeFrom="paragraph">
                  <wp:posOffset>3308350</wp:posOffset>
                </wp:positionV>
                <wp:extent cx="3276600" cy="257175"/>
                <wp:effectExtent l="0" t="0" r="19050" b="28575"/>
                <wp:wrapNone/>
                <wp:docPr id="32160707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2571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6B9649" id="正方形/長方形 1" o:spid="_x0000_s1026" style="position:absolute;margin-left:21pt;margin-top:260.5pt;width:258pt;height:20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" filled="f" strokecolor="#e00" strokeweight="1pt"/>
            </w:pict>
          </mc:Fallback>
        </mc:AlternateContent>
      </w:r>
      <w:r w:rsidR="00C66C61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364E751" wp14:editId="650CEEAC">
                <wp:simplePos x="0" y="0"/>
                <wp:positionH relativeFrom="column">
                  <wp:posOffset>3619501</wp:posOffset>
                </wp:positionH>
                <wp:positionV relativeFrom="paragraph">
                  <wp:posOffset>3308350</wp:posOffset>
                </wp:positionV>
                <wp:extent cx="3295650" cy="285750"/>
                <wp:effectExtent l="0" t="0" r="19050" b="19050"/>
                <wp:wrapNone/>
                <wp:docPr id="173932632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0" cy="2857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F8B2B1" id="正方形/長方形 1" o:spid="_x0000_s1026" style="position:absolute;margin-left:285pt;margin-top:260.5pt;width:259.5pt;height:22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" filled="f" strokecolor="#e00" strokeweight="1pt"/>
            </w:pict>
          </mc:Fallback>
        </mc:AlternateContent>
      </w:r>
      <w:r w:rsidR="00B9738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FA4B18A" wp14:editId="7513B681">
                <wp:simplePos x="0" y="0"/>
                <wp:positionH relativeFrom="margin">
                  <wp:align>left</wp:align>
                </wp:positionH>
                <wp:positionV relativeFrom="paragraph">
                  <wp:posOffset>3346450</wp:posOffset>
                </wp:positionV>
                <wp:extent cx="257175" cy="247650"/>
                <wp:effectExtent l="0" t="0" r="0" b="0"/>
                <wp:wrapNone/>
                <wp:docPr id="1434517746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0A70FB" w14:textId="6BB2EEF4" w:rsidR="00B97386" w:rsidRPr="00354F9C" w:rsidRDefault="00B97386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4B18A" id="_x0000_s1037" type="#_x0000_t202" style="position:absolute;left:0;text-align:left;margin-left:0;margin-top:263.5pt;width:20.25pt;height:19.5pt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" filled="f" stroked="f" strokeweight=".5pt">
                <v:textbox>
                  <w:txbxContent>
                    <w:p w14:paraId="790A70FB" w14:textId="6BB2EEF4" w:rsidR="00B97386" w:rsidRPr="00354F9C" w:rsidRDefault="00B97386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34EC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8A72CC" wp14:editId="105A880F">
                <wp:simplePos x="0" y="0"/>
                <wp:positionH relativeFrom="margin">
                  <wp:align>left</wp:align>
                </wp:positionH>
                <wp:positionV relativeFrom="paragraph">
                  <wp:posOffset>2994025</wp:posOffset>
                </wp:positionV>
                <wp:extent cx="257175" cy="247650"/>
                <wp:effectExtent l="0" t="0" r="0" b="0"/>
                <wp:wrapNone/>
                <wp:docPr id="763839611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FBA732" w14:textId="62EB4F29" w:rsidR="00234ECF" w:rsidRPr="00354F9C" w:rsidRDefault="00234ECF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A72CC" id="_x0000_s1038" type="#_x0000_t202" style="position:absolute;left:0;text-align:left;margin-left:0;margin-top:235.75pt;width:20.25pt;height:19.5pt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" filled="f" stroked="f" strokeweight=".5pt">
                <v:textbox>
                  <w:txbxContent>
                    <w:p w14:paraId="73FBA732" w14:textId="62EB4F29" w:rsidR="00234ECF" w:rsidRPr="00354F9C" w:rsidRDefault="00234ECF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34EC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6A8087C" wp14:editId="3B6E94AC">
                <wp:simplePos x="0" y="0"/>
                <wp:positionH relativeFrom="column">
                  <wp:posOffset>266700</wp:posOffset>
                </wp:positionH>
                <wp:positionV relativeFrom="paragraph">
                  <wp:posOffset>2955926</wp:posOffset>
                </wp:positionV>
                <wp:extent cx="6638925" cy="304800"/>
                <wp:effectExtent l="0" t="0" r="28575" b="19050"/>
                <wp:wrapNone/>
                <wp:docPr id="792366204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3048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59003" id="正方形/長方形 1" o:spid="_x0000_s1026" style="position:absolute;margin-left:21pt;margin-top:232.75pt;width:522.75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" filled="f" strokecolor="#e00" strokeweight="1pt"/>
            </w:pict>
          </mc:Fallback>
        </mc:AlternateContent>
      </w:r>
      <w:r w:rsidR="00770C8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E04D0AE" wp14:editId="43AF4701">
                <wp:simplePos x="0" y="0"/>
                <wp:positionH relativeFrom="margin">
                  <wp:align>left</wp:align>
                </wp:positionH>
                <wp:positionV relativeFrom="paragraph">
                  <wp:posOffset>2384425</wp:posOffset>
                </wp:positionV>
                <wp:extent cx="257175" cy="247650"/>
                <wp:effectExtent l="0" t="0" r="0" b="0"/>
                <wp:wrapNone/>
                <wp:docPr id="1882753484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E5C3C1" w14:textId="4DCA46C8" w:rsidR="00770C8F" w:rsidRPr="00354F9C" w:rsidRDefault="00770C8F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4D0AE" id="_x0000_s1039" type="#_x0000_t202" style="position:absolute;left:0;text-align:left;margin-left:0;margin-top:187.75pt;width:20.25pt;height:19.5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" filled="f" stroked="f" strokeweight=".5pt">
                <v:textbox>
                  <w:txbxContent>
                    <w:p w14:paraId="0EE5C3C1" w14:textId="4DCA46C8" w:rsidR="00770C8F" w:rsidRPr="00354F9C" w:rsidRDefault="00770C8F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70C8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365F1B1" wp14:editId="56AA2259">
                <wp:simplePos x="0" y="0"/>
                <wp:positionH relativeFrom="column">
                  <wp:posOffset>266700</wp:posOffset>
                </wp:positionH>
                <wp:positionV relativeFrom="paragraph">
                  <wp:posOffset>2146300</wp:posOffset>
                </wp:positionV>
                <wp:extent cx="6638925" cy="771525"/>
                <wp:effectExtent l="0" t="0" r="28575" b="28575"/>
                <wp:wrapNone/>
                <wp:docPr id="97952322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7715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76823C" id="正方形/長方形 1" o:spid="_x0000_s1026" style="position:absolute;margin-left:21pt;margin-top:169pt;width:522.75pt;height:60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" filled="f" strokecolor="#e00" strokeweight="1pt"/>
            </w:pict>
          </mc:Fallback>
        </mc:AlternateContent>
      </w:r>
      <w:r w:rsidR="004F144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F18272" wp14:editId="7FB1EB8C">
                <wp:simplePos x="0" y="0"/>
                <wp:positionH relativeFrom="margin">
                  <wp:posOffset>6943725</wp:posOffset>
                </wp:positionH>
                <wp:positionV relativeFrom="paragraph">
                  <wp:posOffset>1860550</wp:posOffset>
                </wp:positionV>
                <wp:extent cx="257175" cy="247650"/>
                <wp:effectExtent l="0" t="0" r="0" b="0"/>
                <wp:wrapNone/>
                <wp:docPr id="1328939095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E4DAE6" w14:textId="732D7151" w:rsidR="004F144A" w:rsidRPr="00354F9C" w:rsidRDefault="004F144A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18272" id="_x0000_s1040" type="#_x0000_t202" style="position:absolute;left:0;text-align:left;margin-left:546.75pt;margin-top:146.5pt;width:20.25pt;height:19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" filled="f" stroked="f" strokeweight=".5pt">
                <v:textbox>
                  <w:txbxContent>
                    <w:p w14:paraId="19E4DAE6" w14:textId="732D7151" w:rsidR="004F144A" w:rsidRPr="00354F9C" w:rsidRDefault="004F144A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F144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AB63A5" wp14:editId="1C738785">
                <wp:simplePos x="0" y="0"/>
                <wp:positionH relativeFrom="column">
                  <wp:posOffset>3600450</wp:posOffset>
                </wp:positionH>
                <wp:positionV relativeFrom="paragraph">
                  <wp:posOffset>1831975</wp:posOffset>
                </wp:positionV>
                <wp:extent cx="3324225" cy="276225"/>
                <wp:effectExtent l="0" t="0" r="28575" b="28575"/>
                <wp:wrapNone/>
                <wp:docPr id="377009775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225" cy="2762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47047C" id="正方形/長方形 1" o:spid="_x0000_s1026" style="position:absolute;margin-left:283.5pt;margin-top:144.25pt;width:261.75pt;height:21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" filled="f" strokecolor="#e00" strokeweight="1pt"/>
            </w:pict>
          </mc:Fallback>
        </mc:AlternateContent>
      </w:r>
      <w:r w:rsidR="004F144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2D4132" wp14:editId="2BA8E5FF">
                <wp:simplePos x="0" y="0"/>
                <wp:positionH relativeFrom="margin">
                  <wp:align>left</wp:align>
                </wp:positionH>
                <wp:positionV relativeFrom="paragraph">
                  <wp:posOffset>1851025</wp:posOffset>
                </wp:positionV>
                <wp:extent cx="257175" cy="247650"/>
                <wp:effectExtent l="0" t="0" r="0" b="0"/>
                <wp:wrapNone/>
                <wp:docPr id="1420195631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6C8B46" w14:textId="1CEFF2B7" w:rsidR="004F144A" w:rsidRPr="00354F9C" w:rsidRDefault="004F144A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D4132" id="_x0000_s1041" type="#_x0000_t202" style="position:absolute;left:0;text-align:left;margin-left:0;margin-top:145.75pt;width:20.25pt;height:19.5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" filled="f" stroked="f" strokeweight=".5pt">
                <v:textbox>
                  <w:txbxContent>
                    <w:p w14:paraId="246C8B46" w14:textId="1CEFF2B7" w:rsidR="004F144A" w:rsidRPr="00354F9C" w:rsidRDefault="004F144A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F144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6F24F1" wp14:editId="4286FC32">
                <wp:simplePos x="0" y="0"/>
                <wp:positionH relativeFrom="column">
                  <wp:posOffset>257175</wp:posOffset>
                </wp:positionH>
                <wp:positionV relativeFrom="paragraph">
                  <wp:posOffset>1831975</wp:posOffset>
                </wp:positionV>
                <wp:extent cx="3324225" cy="276225"/>
                <wp:effectExtent l="0" t="0" r="28575" b="28575"/>
                <wp:wrapNone/>
                <wp:docPr id="1457478835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225" cy="2762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11C771" id="正方形/長方形 1" o:spid="_x0000_s1026" style="position:absolute;margin-left:20.25pt;margin-top:144.25pt;width:261.75pt;height:2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" filled="f" strokecolor="#e00" strokeweight="1pt"/>
            </w:pict>
          </mc:Fallback>
        </mc:AlternateContent>
      </w:r>
      <w:r w:rsidR="00F7331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6B376B" wp14:editId="553F685C">
                <wp:simplePos x="0" y="0"/>
                <wp:positionH relativeFrom="margin">
                  <wp:align>left</wp:align>
                </wp:positionH>
                <wp:positionV relativeFrom="paragraph">
                  <wp:posOffset>1536700</wp:posOffset>
                </wp:positionV>
                <wp:extent cx="257175" cy="247650"/>
                <wp:effectExtent l="0" t="0" r="0" b="0"/>
                <wp:wrapNone/>
                <wp:docPr id="17412533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32F036" w14:textId="6CB1CB5C" w:rsidR="00F73312" w:rsidRPr="00354F9C" w:rsidRDefault="00F73312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B376B" id="_x0000_s1042" type="#_x0000_t202" style="position:absolute;left:0;text-align:left;margin-left:0;margin-top:121pt;width:20.25pt;height:1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" filled="f" stroked="f" strokeweight=".5pt">
                <v:textbox>
                  <w:txbxContent>
                    <w:p w14:paraId="4532F036" w14:textId="6CB1CB5C" w:rsidR="00F73312" w:rsidRPr="00354F9C" w:rsidRDefault="00F73312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7331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A5B093" wp14:editId="223A1B6A">
                <wp:simplePos x="0" y="0"/>
                <wp:positionH relativeFrom="column">
                  <wp:posOffset>266700</wp:posOffset>
                </wp:positionH>
                <wp:positionV relativeFrom="paragraph">
                  <wp:posOffset>1489075</wp:posOffset>
                </wp:positionV>
                <wp:extent cx="2409825" cy="285750"/>
                <wp:effectExtent l="0" t="0" r="28575" b="19050"/>
                <wp:wrapNone/>
                <wp:docPr id="1812668880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2857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203EA6" id="正方形/長方形 1" o:spid="_x0000_s1026" style="position:absolute;margin-left:21pt;margin-top:117.25pt;width:189.75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" filled="f" strokecolor="#e00" strokeweight="1pt"/>
            </w:pict>
          </mc:Fallback>
        </mc:AlternateContent>
      </w:r>
      <w:r w:rsidR="003F01F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6A7D65" wp14:editId="2DC7E4DF">
                <wp:simplePos x="0" y="0"/>
                <wp:positionH relativeFrom="margin">
                  <wp:align>left</wp:align>
                </wp:positionH>
                <wp:positionV relativeFrom="paragraph">
                  <wp:posOffset>1193800</wp:posOffset>
                </wp:positionV>
                <wp:extent cx="257175" cy="247650"/>
                <wp:effectExtent l="0" t="0" r="0" b="0"/>
                <wp:wrapNone/>
                <wp:docPr id="167094011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2F9C6" w14:textId="4C66E2FF" w:rsidR="003F01F1" w:rsidRPr="00354F9C" w:rsidRDefault="003F01F1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A7D65" id="_x0000_s1043" type="#_x0000_t202" style="position:absolute;left:0;text-align:left;margin-left:0;margin-top:94pt;width:20.25pt;height:1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" filled="f" stroked="f" strokeweight=".5pt">
                <v:textbox>
                  <w:txbxContent>
                    <w:p w14:paraId="0D52F9C6" w14:textId="4C66E2FF" w:rsidR="003F01F1" w:rsidRPr="00354F9C" w:rsidRDefault="003F01F1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F01F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924D34" wp14:editId="7D9EDF68">
                <wp:simplePos x="0" y="0"/>
                <wp:positionH relativeFrom="column">
                  <wp:posOffset>257175</wp:posOffset>
                </wp:positionH>
                <wp:positionV relativeFrom="paragraph">
                  <wp:posOffset>1165224</wp:posOffset>
                </wp:positionV>
                <wp:extent cx="6696075" cy="276225"/>
                <wp:effectExtent l="0" t="0" r="28575" b="28575"/>
                <wp:wrapNone/>
                <wp:docPr id="910063257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075" cy="2762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A6B244" id="正方形/長方形 1" o:spid="_x0000_s1026" style="position:absolute;margin-left:20.25pt;margin-top:91.75pt;width:527.25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" filled="f" strokecolor="#e00" strokeweight="1pt"/>
            </w:pict>
          </mc:Fallback>
        </mc:AlternateContent>
      </w:r>
      <w:r w:rsidR="00354F9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EBE1B7" wp14:editId="7910B203">
                <wp:simplePos x="0" y="0"/>
                <wp:positionH relativeFrom="column">
                  <wp:posOffset>1162050</wp:posOffset>
                </wp:positionH>
                <wp:positionV relativeFrom="paragraph">
                  <wp:posOffset>336550</wp:posOffset>
                </wp:positionV>
                <wp:extent cx="257175" cy="247650"/>
                <wp:effectExtent l="0" t="0" r="0" b="0"/>
                <wp:wrapNone/>
                <wp:docPr id="1984624719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121575" w14:textId="1787D1C7" w:rsidR="00354F9C" w:rsidRPr="00354F9C" w:rsidRDefault="00354F9C">
                            <w:pPr>
                              <w:rPr>
                                <w:color w:val="EE0000"/>
                              </w:rPr>
                            </w:pPr>
                            <w:r w:rsidRPr="00354F9C">
                              <w:rPr>
                                <w:rFonts w:hint="eastAsia"/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BE1B7" id="_x0000_s1044" type="#_x0000_t202" style="position:absolute;left:0;text-align:left;margin-left:91.5pt;margin-top:26.5pt;width:20.25pt;height:1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" filled="f" stroked="f" strokeweight=".5pt">
                <v:textbox>
                  <w:txbxContent>
                    <w:p w14:paraId="10121575" w14:textId="1787D1C7" w:rsidR="00354F9C" w:rsidRPr="00354F9C" w:rsidRDefault="00354F9C">
                      <w:pPr>
                        <w:rPr>
                          <w:color w:val="EE0000"/>
                        </w:rPr>
                      </w:pPr>
                      <w:r w:rsidRPr="00354F9C">
                        <w:rPr>
                          <w:rFonts w:hint="eastAsia"/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54F9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BF6444" wp14:editId="20CDEA9E">
                <wp:simplePos x="0" y="0"/>
                <wp:positionH relativeFrom="column">
                  <wp:posOffset>123825</wp:posOffset>
                </wp:positionH>
                <wp:positionV relativeFrom="paragraph">
                  <wp:posOffset>317500</wp:posOffset>
                </wp:positionV>
                <wp:extent cx="1019175" cy="266700"/>
                <wp:effectExtent l="0" t="0" r="28575" b="19050"/>
                <wp:wrapNone/>
                <wp:docPr id="173197413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2667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4E4E3" id="正方形/長方形 1" o:spid="_x0000_s1026" style="position:absolute;margin-left:9.75pt;margin-top:25pt;width:80.25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" filled="f" strokecolor="#e00" strokeweight="1pt"/>
            </w:pict>
          </mc:Fallback>
        </mc:AlternateContent>
      </w:r>
      <w:r w:rsidR="000205B1" w:rsidRPr="000205B1">
        <w:rPr>
          <w:noProof/>
        </w:rPr>
        <w:drawing>
          <wp:anchor distT="0" distB="0" distL="114300" distR="114300" simplePos="0" relativeHeight="251660288" behindDoc="0" locked="0" layoutInCell="1" allowOverlap="1" wp14:anchorId="14F7C853" wp14:editId="052730A9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7239000" cy="5335905"/>
            <wp:effectExtent l="0" t="0" r="0" b="0"/>
            <wp:wrapTopAndBottom/>
            <wp:docPr id="111970893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08935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5335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1816">
        <w:rPr>
          <w:rFonts w:hint="eastAsia"/>
        </w:rPr>
        <w:t>レイアウト</w:t>
      </w:r>
      <w:r w:rsidR="00551816">
        <w:rPr>
          <w:rFonts w:hint="eastAsia"/>
        </w:rPr>
        <w:t>(</w:t>
      </w:r>
      <w:r w:rsidR="00551816">
        <w:rPr>
          <w:rFonts w:hint="eastAsia"/>
        </w:rPr>
        <w:t>上</w:t>
      </w:r>
      <w:r w:rsidR="00551816">
        <w:rPr>
          <w:rFonts w:hint="eastAsia"/>
        </w:rPr>
        <w:t>)</w:t>
      </w:r>
    </w:p>
    <w:p w14:paraId="7E18579D" w14:textId="5EAEDA99" w:rsidR="00551816" w:rsidRDefault="00B33561" w:rsidP="00551816">
      <w:pPr>
        <w:pStyle w:val="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505100C" wp14:editId="588CE5B0">
                <wp:simplePos x="0" y="0"/>
                <wp:positionH relativeFrom="margin">
                  <wp:posOffset>5886450</wp:posOffset>
                </wp:positionH>
                <wp:positionV relativeFrom="paragraph">
                  <wp:posOffset>2733675</wp:posOffset>
                </wp:positionV>
                <wp:extent cx="381000" cy="247650"/>
                <wp:effectExtent l="0" t="0" r="0" b="0"/>
                <wp:wrapNone/>
                <wp:docPr id="101428739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C9521D" w14:textId="35513AC5" w:rsidR="00B33561" w:rsidRPr="00354F9C" w:rsidRDefault="00B33561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5100C" id="_x0000_s1045" type="#_x0000_t202" style="position:absolute;left:0;text-align:left;margin-left:463.5pt;margin-top:215.25pt;width:30pt;height:19.5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" filled="f" stroked="f" strokeweight=".5pt">
                <v:textbox>
                  <w:txbxContent>
                    <w:p w14:paraId="70C9521D" w14:textId="35513AC5" w:rsidR="00B33561" w:rsidRPr="00354F9C" w:rsidRDefault="00B33561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B3E6968" wp14:editId="2801613D">
                <wp:simplePos x="0" y="0"/>
                <wp:positionH relativeFrom="margin">
                  <wp:posOffset>971550</wp:posOffset>
                </wp:positionH>
                <wp:positionV relativeFrom="paragraph">
                  <wp:posOffset>2752725</wp:posOffset>
                </wp:positionV>
                <wp:extent cx="381000" cy="247650"/>
                <wp:effectExtent l="0" t="0" r="0" b="0"/>
                <wp:wrapNone/>
                <wp:docPr id="1536827105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EBACDC" w14:textId="7FAD207C" w:rsidR="00B33561" w:rsidRPr="00354F9C" w:rsidRDefault="00B33561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E6968" id="_x0000_s1046" type="#_x0000_t202" style="position:absolute;left:0;text-align:left;margin-left:76.5pt;margin-top:216.75pt;width:30pt;height:19.5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" filled="f" stroked="f" strokeweight=".5pt">
                <v:textbox>
                  <w:txbxContent>
                    <w:p w14:paraId="3EEBACDC" w14:textId="7FAD207C" w:rsidR="00B33561" w:rsidRPr="00354F9C" w:rsidRDefault="00B33561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D06F218" wp14:editId="7C99E47D">
                <wp:simplePos x="0" y="0"/>
                <wp:positionH relativeFrom="column">
                  <wp:posOffset>1352550</wp:posOffset>
                </wp:positionH>
                <wp:positionV relativeFrom="paragraph">
                  <wp:posOffset>2705100</wp:posOffset>
                </wp:positionV>
                <wp:extent cx="2238375" cy="333375"/>
                <wp:effectExtent l="0" t="0" r="28575" b="28575"/>
                <wp:wrapNone/>
                <wp:docPr id="646850886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3333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75801D" id="正方形/長方形 1" o:spid="_x0000_s1026" style="position:absolute;margin-left:106.5pt;margin-top:213pt;width:176.25pt;height:26.2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2D40FDA" wp14:editId="6528F21D">
                <wp:simplePos x="0" y="0"/>
                <wp:positionH relativeFrom="column">
                  <wp:posOffset>3629025</wp:posOffset>
                </wp:positionH>
                <wp:positionV relativeFrom="paragraph">
                  <wp:posOffset>2705100</wp:posOffset>
                </wp:positionV>
                <wp:extent cx="2247900" cy="323850"/>
                <wp:effectExtent l="0" t="0" r="19050" b="19050"/>
                <wp:wrapNone/>
                <wp:docPr id="192438634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3238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DFE3D" id="正方形/長方形 1" o:spid="_x0000_s1026" style="position:absolute;margin-left:285.75pt;margin-top:213pt;width:177pt;height:25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" filled="f" strokecolor="#e00" strokeweight="1pt"/>
            </w:pict>
          </mc:Fallback>
        </mc:AlternateContent>
      </w:r>
      <w:r w:rsidR="00D45301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130FED0" wp14:editId="55EF1003">
                <wp:simplePos x="0" y="0"/>
                <wp:positionH relativeFrom="margin">
                  <wp:posOffset>676275</wp:posOffset>
                </wp:positionH>
                <wp:positionV relativeFrom="paragraph">
                  <wp:posOffset>2295525</wp:posOffset>
                </wp:positionV>
                <wp:extent cx="381000" cy="247650"/>
                <wp:effectExtent l="0" t="0" r="0" b="0"/>
                <wp:wrapNone/>
                <wp:docPr id="1283047049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DF7982" w14:textId="6CFDE72E" w:rsidR="00D45301" w:rsidRPr="00354F9C" w:rsidRDefault="00D45301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0FED0" id="_x0000_s1047" type="#_x0000_t202" style="position:absolute;left:0;text-align:left;margin-left:53.25pt;margin-top:180.75pt;width:30pt;height:19.5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" filled="f" stroked="f" strokeweight=".5pt">
                <v:textbox>
                  <w:txbxContent>
                    <w:p w14:paraId="5CDF7982" w14:textId="6CFDE72E" w:rsidR="00D45301" w:rsidRPr="00354F9C" w:rsidRDefault="00D45301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22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45301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ADC8414" wp14:editId="7F908331">
                <wp:simplePos x="0" y="0"/>
                <wp:positionH relativeFrom="column">
                  <wp:posOffset>1019175</wp:posOffset>
                </wp:positionH>
                <wp:positionV relativeFrom="paragraph">
                  <wp:posOffset>2295525</wp:posOffset>
                </wp:positionV>
                <wp:extent cx="704850" cy="180975"/>
                <wp:effectExtent l="0" t="0" r="19050" b="28575"/>
                <wp:wrapNone/>
                <wp:docPr id="1888828913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1809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8DD34" id="正方形/長方形 1" o:spid="_x0000_s1026" style="position:absolute;margin-left:80.25pt;margin-top:180.75pt;width:55.5pt;height:14.2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" filled="f" strokecolor="#e00" strokeweight="1pt"/>
            </w:pict>
          </mc:Fallback>
        </mc:AlternateContent>
      </w:r>
      <w:r w:rsidR="00D45301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C90054C" wp14:editId="4913A854">
                <wp:simplePos x="0" y="0"/>
                <wp:positionH relativeFrom="margin">
                  <wp:posOffset>-104775</wp:posOffset>
                </wp:positionH>
                <wp:positionV relativeFrom="paragraph">
                  <wp:posOffset>2295525</wp:posOffset>
                </wp:positionV>
                <wp:extent cx="381000" cy="247650"/>
                <wp:effectExtent l="0" t="0" r="0" b="0"/>
                <wp:wrapNone/>
                <wp:docPr id="1854627806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BFE5D" w14:textId="79599A08" w:rsidR="00D45301" w:rsidRPr="00354F9C" w:rsidRDefault="00D45301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0054C" id="_x0000_s1048" type="#_x0000_t202" style="position:absolute;left:0;text-align:left;margin-left:-8.25pt;margin-top:180.75pt;width:30pt;height:19.5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" filled="f" stroked="f" strokeweight=".5pt">
                <v:textbox>
                  <w:txbxContent>
                    <w:p w14:paraId="3DEBFE5D" w14:textId="79599A08" w:rsidR="00D45301" w:rsidRPr="00354F9C" w:rsidRDefault="00D45301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45301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896D3CC" wp14:editId="7307D9C3">
                <wp:simplePos x="0" y="0"/>
                <wp:positionH relativeFrom="column">
                  <wp:posOffset>266700</wp:posOffset>
                </wp:positionH>
                <wp:positionV relativeFrom="paragraph">
                  <wp:posOffset>2295525</wp:posOffset>
                </wp:positionV>
                <wp:extent cx="390525" cy="238125"/>
                <wp:effectExtent l="0" t="0" r="28575" b="28575"/>
                <wp:wrapNone/>
                <wp:docPr id="594671270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381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81ACF4" id="正方形/長方形 1" o:spid="_x0000_s1026" style="position:absolute;margin-left:21pt;margin-top:180.75pt;width:30.75pt;height:18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" filled="f" strokecolor="#e00" strokeweight="1pt"/>
            </w:pict>
          </mc:Fallback>
        </mc:AlternateContent>
      </w:r>
      <w:r w:rsidR="00D45301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3950CF7" wp14:editId="6C5A3C01">
                <wp:simplePos x="0" y="0"/>
                <wp:positionH relativeFrom="margin">
                  <wp:posOffset>-104775</wp:posOffset>
                </wp:positionH>
                <wp:positionV relativeFrom="paragraph">
                  <wp:posOffset>1581150</wp:posOffset>
                </wp:positionV>
                <wp:extent cx="381000" cy="247650"/>
                <wp:effectExtent l="0" t="0" r="0" b="0"/>
                <wp:wrapNone/>
                <wp:docPr id="61711691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07735D" w14:textId="78C810F6" w:rsidR="00D45301" w:rsidRPr="00354F9C" w:rsidRDefault="00D45301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50CF7" id="_x0000_s1049" type="#_x0000_t202" style="position:absolute;left:0;text-align:left;margin-left:-8.25pt;margin-top:124.5pt;width:30pt;height:19.5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" filled="f" stroked="f" strokeweight=".5pt">
                <v:textbox>
                  <w:txbxContent>
                    <w:p w14:paraId="0207735D" w14:textId="78C810F6" w:rsidR="00D45301" w:rsidRPr="00354F9C" w:rsidRDefault="00D45301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45301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49F0F4B" wp14:editId="24E15A78">
                <wp:simplePos x="0" y="0"/>
                <wp:positionH relativeFrom="column">
                  <wp:posOffset>266700</wp:posOffset>
                </wp:positionH>
                <wp:positionV relativeFrom="paragraph">
                  <wp:posOffset>1304925</wp:posOffset>
                </wp:positionV>
                <wp:extent cx="6677025" cy="914400"/>
                <wp:effectExtent l="0" t="0" r="28575" b="19050"/>
                <wp:wrapNone/>
                <wp:docPr id="1792672069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7025" cy="9144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78CC1" id="正方形/長方形 1" o:spid="_x0000_s1026" style="position:absolute;margin-left:21pt;margin-top:102.75pt;width:525.75pt;height:1in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" filled="f" strokecolor="#e00" strokeweight="1pt"/>
            </w:pict>
          </mc:Fallback>
        </mc:AlternateContent>
      </w:r>
      <w:r w:rsidR="006D6B8A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36DE15D" wp14:editId="29DC3560">
                <wp:simplePos x="0" y="0"/>
                <wp:positionH relativeFrom="margin">
                  <wp:posOffset>-104775</wp:posOffset>
                </wp:positionH>
                <wp:positionV relativeFrom="paragraph">
                  <wp:posOffset>752475</wp:posOffset>
                </wp:positionV>
                <wp:extent cx="381000" cy="247650"/>
                <wp:effectExtent l="0" t="0" r="0" b="0"/>
                <wp:wrapNone/>
                <wp:docPr id="1006039735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09E70C" w14:textId="68570754" w:rsidR="0078440F" w:rsidRPr="00354F9C" w:rsidRDefault="0078440F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1</w:t>
                            </w:r>
                            <w:r w:rsidR="006D6B8A">
                              <w:rPr>
                                <w:rFonts w:hint="eastAsia"/>
                                <w:color w:val="EE000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DE15D" id="_x0000_s1050" type="#_x0000_t202" style="position:absolute;left:0;text-align:left;margin-left:-8.25pt;margin-top:59.25pt;width:30pt;height:19.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" filled="f" stroked="f" strokeweight=".5pt">
                <v:textbox>
                  <w:txbxContent>
                    <w:p w14:paraId="2D09E70C" w14:textId="68570754" w:rsidR="0078440F" w:rsidRPr="00354F9C" w:rsidRDefault="0078440F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1</w:t>
                      </w:r>
                      <w:r w:rsidR="006D6B8A">
                        <w:rPr>
                          <w:rFonts w:hint="eastAsia"/>
                          <w:color w:val="EE0000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6B8A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BD17441" wp14:editId="37475FA3">
                <wp:simplePos x="0" y="0"/>
                <wp:positionH relativeFrom="column">
                  <wp:posOffset>266700</wp:posOffset>
                </wp:positionH>
                <wp:positionV relativeFrom="paragraph">
                  <wp:posOffset>485776</wp:posOffset>
                </wp:positionV>
                <wp:extent cx="6677025" cy="781050"/>
                <wp:effectExtent l="0" t="0" r="28575" b="19050"/>
                <wp:wrapNone/>
                <wp:docPr id="1644978348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7025" cy="7810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A597C4" id="正方形/長方形 1" o:spid="_x0000_s1026" style="position:absolute;margin-left:21pt;margin-top:38.25pt;width:525.75pt;height:61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" filled="f" strokecolor="#e00" strokeweight="1pt"/>
            </w:pict>
          </mc:Fallback>
        </mc:AlternateContent>
      </w:r>
      <w:r w:rsidR="000205B1" w:rsidRPr="000205B1">
        <w:rPr>
          <w:noProof/>
        </w:rPr>
        <w:drawing>
          <wp:anchor distT="0" distB="0" distL="114300" distR="114300" simplePos="0" relativeHeight="251661312" behindDoc="0" locked="0" layoutInCell="1" allowOverlap="1" wp14:anchorId="70BFEBF2" wp14:editId="69CA7E61">
            <wp:simplePos x="0" y="0"/>
            <wp:positionH relativeFrom="column">
              <wp:posOffset>0</wp:posOffset>
            </wp:positionH>
            <wp:positionV relativeFrom="paragraph">
              <wp:posOffset>199390</wp:posOffset>
            </wp:positionV>
            <wp:extent cx="7200900" cy="3000375"/>
            <wp:effectExtent l="0" t="0" r="0" b="9525"/>
            <wp:wrapTopAndBottom/>
            <wp:docPr id="109159348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9348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1816">
        <w:rPr>
          <w:rFonts w:hint="eastAsia"/>
        </w:rPr>
        <w:t>レイアウト</w:t>
      </w:r>
      <w:r w:rsidR="00551816">
        <w:rPr>
          <w:rFonts w:hint="eastAsia"/>
        </w:rPr>
        <w:t>(</w:t>
      </w:r>
      <w:r w:rsidR="00551816">
        <w:rPr>
          <w:rFonts w:hint="eastAsia"/>
        </w:rPr>
        <w:t>下</w:t>
      </w:r>
      <w:r w:rsidR="00551816">
        <w:rPr>
          <w:rFonts w:hint="eastAsia"/>
        </w:rPr>
        <w:t>)</w:t>
      </w:r>
    </w:p>
    <w:p w14:paraId="29951F7A" w14:textId="79212038" w:rsidR="00331DD9" w:rsidRPr="00331DD9" w:rsidRDefault="00331DD9" w:rsidP="00331DD9"/>
    <w:p w14:paraId="4FD10493" w14:textId="6CFF4D3B" w:rsidR="005B5C41" w:rsidRDefault="005B5C41">
      <w:pPr>
        <w:widowControl/>
        <w:spacing w:line="259" w:lineRule="auto"/>
      </w:pPr>
      <w:r>
        <w:br w:type="page"/>
      </w:r>
    </w:p>
    <w:p w14:paraId="20A95EE9" w14:textId="77777777" w:rsidR="005B5C41" w:rsidRDefault="005B5C41" w:rsidP="005B5C41">
      <w:pPr>
        <w:pStyle w:val="10"/>
      </w:pPr>
      <w:r>
        <w:rPr>
          <w:rFonts w:hint="eastAsia"/>
        </w:rPr>
        <w:lastRenderedPageBreak/>
        <w:t>画面項目一覧</w:t>
      </w:r>
    </w:p>
    <w:p w14:paraId="6EF70F94" w14:textId="60315CA5" w:rsidR="00F8456A" w:rsidRPr="00F8456A" w:rsidRDefault="00F8456A" w:rsidP="00F8456A">
      <w:pPr>
        <w:ind w:leftChars="100" w:left="210"/>
      </w:pPr>
      <w:r>
        <w:rPr>
          <w:rFonts w:hint="eastAsia"/>
        </w:rPr>
        <w:t>部品の種類については</w:t>
      </w:r>
      <w:r w:rsidRPr="00A76F8B">
        <w:rPr>
          <w:rFonts w:hint="eastAsia"/>
          <w:u w:val="single"/>
        </w:rPr>
        <w:t>画面部品凡例</w:t>
      </w:r>
      <w:r>
        <w:rPr>
          <w:rFonts w:hint="eastAsia"/>
        </w:rPr>
        <w:t>を、部品ごとの仕様については</w:t>
      </w:r>
      <w:r w:rsidRPr="00A76F8B">
        <w:rPr>
          <w:rFonts w:hint="eastAsia"/>
          <w:u w:val="single"/>
        </w:rPr>
        <w:t>画面部品仕様</w:t>
      </w:r>
      <w:r>
        <w:rPr>
          <w:rFonts w:hint="eastAsia"/>
        </w:rPr>
        <w:t>を参照する。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509"/>
        <w:gridCol w:w="2040"/>
        <w:gridCol w:w="3542"/>
        <w:gridCol w:w="1702"/>
        <w:gridCol w:w="1560"/>
        <w:gridCol w:w="1274"/>
        <w:gridCol w:w="2628"/>
        <w:gridCol w:w="2133"/>
      </w:tblGrid>
      <w:tr w:rsidR="005B5C41" w:rsidRPr="00082A65" w14:paraId="2355CD47" w14:textId="77777777" w:rsidTr="00DE4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1CAACC84" w14:textId="77777777" w:rsidR="005B5C41" w:rsidRPr="00082A65" w:rsidRDefault="005B5C41" w:rsidP="00693FD4">
            <w:pPr>
              <w:pStyle w:val="aa"/>
              <w:rPr>
                <w:sz w:val="20"/>
                <w:szCs w:val="20"/>
              </w:rPr>
            </w:pPr>
            <w:r w:rsidRPr="00082A65">
              <w:rPr>
                <w:rFonts w:hint="eastAsia"/>
                <w:sz w:val="20"/>
                <w:szCs w:val="20"/>
              </w:rPr>
              <w:t>No</w:t>
            </w:r>
          </w:p>
        </w:tc>
        <w:tc>
          <w:tcPr>
            <w:tcW w:w="663" w:type="pct"/>
          </w:tcPr>
          <w:p w14:paraId="5F749C73" w14:textId="77777777" w:rsidR="005B5C41" w:rsidRPr="00082A65" w:rsidRDefault="005B5C41" w:rsidP="00693FD4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2A65">
              <w:rPr>
                <w:rFonts w:hint="eastAsia"/>
                <w:sz w:val="20"/>
                <w:szCs w:val="20"/>
              </w:rPr>
              <w:t>項目名</w:t>
            </w:r>
          </w:p>
        </w:tc>
        <w:tc>
          <w:tcPr>
            <w:tcW w:w="1151" w:type="pct"/>
          </w:tcPr>
          <w:p w14:paraId="17A2BFF9" w14:textId="77777777" w:rsidR="005B5C41" w:rsidRPr="00082A65" w:rsidRDefault="005B5C41" w:rsidP="00693FD4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2A65">
              <w:rPr>
                <w:rFonts w:hint="eastAsia"/>
                <w:sz w:val="20"/>
                <w:szCs w:val="20"/>
              </w:rPr>
              <w:t>概要</w:t>
            </w:r>
          </w:p>
        </w:tc>
        <w:tc>
          <w:tcPr>
            <w:tcW w:w="553" w:type="pct"/>
          </w:tcPr>
          <w:p w14:paraId="59AB5EEA" w14:textId="77777777" w:rsidR="005B5C41" w:rsidRPr="00082A65" w:rsidRDefault="005B5C41" w:rsidP="00693FD4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2A65">
              <w:rPr>
                <w:rFonts w:hint="eastAsia"/>
                <w:sz w:val="20"/>
                <w:szCs w:val="20"/>
              </w:rPr>
              <w:t>ラベル</w:t>
            </w:r>
          </w:p>
        </w:tc>
        <w:tc>
          <w:tcPr>
            <w:tcW w:w="507" w:type="pct"/>
          </w:tcPr>
          <w:p w14:paraId="1E651E56" w14:textId="77777777" w:rsidR="005B5C41" w:rsidRPr="00082A65" w:rsidRDefault="005B5C41" w:rsidP="00693FD4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2A65">
              <w:rPr>
                <w:rFonts w:hint="eastAsia"/>
                <w:sz w:val="20"/>
                <w:szCs w:val="20"/>
              </w:rPr>
              <w:t>部品の種類</w:t>
            </w:r>
          </w:p>
        </w:tc>
        <w:tc>
          <w:tcPr>
            <w:tcW w:w="414" w:type="pct"/>
          </w:tcPr>
          <w:p w14:paraId="28498F3A" w14:textId="77777777" w:rsidR="005B5C41" w:rsidRPr="00082A65" w:rsidRDefault="005B5C41" w:rsidP="00693FD4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2A65">
              <w:rPr>
                <w:rFonts w:hint="eastAsia"/>
                <w:sz w:val="20"/>
                <w:szCs w:val="20"/>
              </w:rPr>
              <w:t>初期表示</w:t>
            </w:r>
          </w:p>
        </w:tc>
        <w:tc>
          <w:tcPr>
            <w:tcW w:w="854" w:type="pct"/>
          </w:tcPr>
          <w:p w14:paraId="29087093" w14:textId="2F364599" w:rsidR="005B5C41" w:rsidRPr="00082A65" w:rsidRDefault="005B5C41" w:rsidP="00693FD4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2A65">
              <w:rPr>
                <w:rFonts w:hint="eastAsia"/>
                <w:sz w:val="20"/>
                <w:szCs w:val="20"/>
              </w:rPr>
              <w:t>入</w:t>
            </w:r>
            <w:r w:rsidR="00B77E72">
              <w:rPr>
                <w:rFonts w:hint="eastAsia"/>
                <w:sz w:val="20"/>
                <w:szCs w:val="20"/>
              </w:rPr>
              <w:t>出</w:t>
            </w:r>
            <w:r w:rsidRPr="00082A65">
              <w:rPr>
                <w:rFonts w:hint="eastAsia"/>
                <w:sz w:val="20"/>
                <w:szCs w:val="20"/>
              </w:rPr>
              <w:t>力仕様</w:t>
            </w:r>
          </w:p>
        </w:tc>
        <w:tc>
          <w:tcPr>
            <w:tcW w:w="693" w:type="pct"/>
          </w:tcPr>
          <w:p w14:paraId="43D37C56" w14:textId="000B39B9" w:rsidR="005B5C41" w:rsidRPr="00082A65" w:rsidRDefault="00B77E72" w:rsidP="00693FD4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備考</w:t>
            </w:r>
          </w:p>
        </w:tc>
      </w:tr>
      <w:tr w:rsidR="009E46B4" w:rsidRPr="00082A65" w14:paraId="2F423EF2" w14:textId="77777777" w:rsidTr="00DE4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7164B364" w14:textId="77777777" w:rsidR="009E46B4" w:rsidRPr="00082A65" w:rsidRDefault="009E46B4" w:rsidP="009E46B4">
            <w:pPr>
              <w:pStyle w:val="aa"/>
              <w:numPr>
                <w:ilvl w:val="0"/>
                <w:numId w:val="12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663" w:type="pct"/>
          </w:tcPr>
          <w:p w14:paraId="3F42F96A" w14:textId="61475BF9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画面タイトル</w:t>
            </w:r>
          </w:p>
        </w:tc>
        <w:tc>
          <w:tcPr>
            <w:tcW w:w="1151" w:type="pct"/>
          </w:tcPr>
          <w:p w14:paraId="07673B8A" w14:textId="1CC169C3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18"/>
                <w:szCs w:val="21"/>
              </w:rPr>
              <w:t>この画面の名称を表示するラベル。</w:t>
            </w:r>
          </w:p>
        </w:tc>
        <w:tc>
          <w:tcPr>
            <w:tcW w:w="553" w:type="pct"/>
          </w:tcPr>
          <w:p w14:paraId="1E63E36B" w14:textId="3D9F4718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案件情報登録画面</w:t>
            </w:r>
          </w:p>
        </w:tc>
        <w:tc>
          <w:tcPr>
            <w:tcW w:w="507" w:type="pct"/>
          </w:tcPr>
          <w:p w14:paraId="791841E1" w14:textId="06813193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ラベル</w:t>
            </w:r>
          </w:p>
        </w:tc>
        <w:tc>
          <w:tcPr>
            <w:tcW w:w="414" w:type="pct"/>
          </w:tcPr>
          <w:p w14:paraId="32A455EA" w14:textId="634DF857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854" w:type="pct"/>
          </w:tcPr>
          <w:p w14:paraId="6580D18A" w14:textId="4AFA1A57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693" w:type="pct"/>
          </w:tcPr>
          <w:p w14:paraId="19F38BAE" w14:textId="1709B863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</w:tr>
      <w:tr w:rsidR="009E46B4" w:rsidRPr="00082A65" w14:paraId="6A7C68E7" w14:textId="77777777" w:rsidTr="00DE4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3A53D235" w14:textId="77777777" w:rsidR="009E46B4" w:rsidRPr="00082A65" w:rsidRDefault="009E46B4" w:rsidP="009E46B4">
            <w:pPr>
              <w:pStyle w:val="aa"/>
              <w:numPr>
                <w:ilvl w:val="0"/>
                <w:numId w:val="12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663" w:type="pct"/>
          </w:tcPr>
          <w:p w14:paraId="3CB4164B" w14:textId="02B692DE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件名</w:t>
            </w:r>
          </w:p>
        </w:tc>
        <w:tc>
          <w:tcPr>
            <w:tcW w:w="1151" w:type="pct"/>
          </w:tcPr>
          <w:p w14:paraId="63C80952" w14:textId="312CEE6B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案件情報の件名を入力するテキスト。</w:t>
            </w:r>
          </w:p>
        </w:tc>
        <w:tc>
          <w:tcPr>
            <w:tcW w:w="553" w:type="pct"/>
          </w:tcPr>
          <w:p w14:paraId="0C1A72F9" w14:textId="23C35950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件名</w:t>
            </w:r>
          </w:p>
        </w:tc>
        <w:tc>
          <w:tcPr>
            <w:tcW w:w="507" w:type="pct"/>
          </w:tcPr>
          <w:p w14:paraId="6DB96850" w14:textId="184625C3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テキスト</w:t>
            </w:r>
          </w:p>
        </w:tc>
        <w:tc>
          <w:tcPr>
            <w:tcW w:w="414" w:type="pct"/>
          </w:tcPr>
          <w:p w14:paraId="7CE3A531" w14:textId="56235932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854" w:type="pct"/>
          </w:tcPr>
          <w:p w14:paraId="44454ACD" w14:textId="2521A536" w:rsidR="009E46B4" w:rsidRDefault="009E46B4" w:rsidP="00CB4DC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693" w:type="pct"/>
          </w:tcPr>
          <w:p w14:paraId="31537A02" w14:textId="16CBDE7D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必須入力。</w:t>
            </w:r>
          </w:p>
        </w:tc>
      </w:tr>
      <w:tr w:rsidR="009E46B4" w:rsidRPr="00082A65" w14:paraId="4574A6DE" w14:textId="77777777" w:rsidTr="00DE4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664D39F3" w14:textId="77777777" w:rsidR="009E46B4" w:rsidRPr="00082A65" w:rsidRDefault="009E46B4" w:rsidP="009E46B4">
            <w:pPr>
              <w:pStyle w:val="aa"/>
              <w:numPr>
                <w:ilvl w:val="0"/>
                <w:numId w:val="12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663" w:type="pct"/>
          </w:tcPr>
          <w:p w14:paraId="3BB4FA17" w14:textId="4FA7F51F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ステータス</w:t>
            </w:r>
          </w:p>
        </w:tc>
        <w:tc>
          <w:tcPr>
            <w:tcW w:w="1151" w:type="pct"/>
          </w:tcPr>
          <w:p w14:paraId="28EB23E4" w14:textId="37C1F633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案件情報のステータスを入力するセレクトボックス。</w:t>
            </w:r>
          </w:p>
        </w:tc>
        <w:tc>
          <w:tcPr>
            <w:tcW w:w="553" w:type="pct"/>
          </w:tcPr>
          <w:p w14:paraId="5FCCAC01" w14:textId="49B8D09C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ステータス</w:t>
            </w:r>
          </w:p>
        </w:tc>
        <w:tc>
          <w:tcPr>
            <w:tcW w:w="507" w:type="pct"/>
          </w:tcPr>
          <w:p w14:paraId="49EF9BD2" w14:textId="30F101AA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セレクトボックス</w:t>
            </w:r>
          </w:p>
        </w:tc>
        <w:tc>
          <w:tcPr>
            <w:tcW w:w="414" w:type="pct"/>
          </w:tcPr>
          <w:p w14:paraId="0839B1FE" w14:textId="295190E8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「オープン」</w:t>
            </w:r>
          </w:p>
        </w:tc>
        <w:tc>
          <w:tcPr>
            <w:tcW w:w="854" w:type="pct"/>
          </w:tcPr>
          <w:p w14:paraId="20F3AA88" w14:textId="77777777" w:rsidR="009E46B4" w:rsidRDefault="009E46B4" w:rsidP="009E46B4">
            <w:pPr>
              <w:pStyle w:val="aa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「オープン」</w:t>
            </w:r>
          </w:p>
          <w:p w14:paraId="3EE1E186" w14:textId="77777777" w:rsidR="009E46B4" w:rsidRDefault="009E46B4" w:rsidP="009E46B4">
            <w:pPr>
              <w:pStyle w:val="aa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「交渉中」</w:t>
            </w:r>
          </w:p>
          <w:p w14:paraId="286E0390" w14:textId="4B495172" w:rsidR="009E46B4" w:rsidRPr="00B77E72" w:rsidRDefault="009E46B4" w:rsidP="009E46B4">
            <w:pPr>
              <w:pStyle w:val="aa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「クローズ」</w:t>
            </w:r>
          </w:p>
        </w:tc>
        <w:tc>
          <w:tcPr>
            <w:tcW w:w="693" w:type="pct"/>
          </w:tcPr>
          <w:p w14:paraId="63AA2027" w14:textId="77777777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必須入力。</w:t>
            </w:r>
          </w:p>
          <w:p w14:paraId="1F8B7E2F" w14:textId="5CA1E647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区分については</w:t>
            </w:r>
            <w:r w:rsidRPr="00C84B3A">
              <w:rPr>
                <w:rFonts w:hint="eastAsia"/>
                <w:sz w:val="20"/>
                <w:szCs w:val="20"/>
                <w:u w:val="single"/>
              </w:rPr>
              <w:t>案件情報 エンティティ定義書</w:t>
            </w:r>
            <w:r>
              <w:rPr>
                <w:rFonts w:hint="eastAsia"/>
                <w:sz w:val="20"/>
                <w:szCs w:val="20"/>
              </w:rPr>
              <w:t>参照。</w:t>
            </w:r>
          </w:p>
        </w:tc>
      </w:tr>
      <w:tr w:rsidR="009E46B4" w:rsidRPr="00082A65" w14:paraId="4731FCAA" w14:textId="77777777" w:rsidTr="00DE4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6A03F566" w14:textId="77777777" w:rsidR="009E46B4" w:rsidRPr="00082A65" w:rsidRDefault="009E46B4" w:rsidP="009E46B4">
            <w:pPr>
              <w:pStyle w:val="aa"/>
              <w:numPr>
                <w:ilvl w:val="0"/>
                <w:numId w:val="12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663" w:type="pct"/>
          </w:tcPr>
          <w:p w14:paraId="34EA4A68" w14:textId="1133BA84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取引先</w:t>
            </w:r>
          </w:p>
        </w:tc>
        <w:tc>
          <w:tcPr>
            <w:tcW w:w="1151" w:type="pct"/>
          </w:tcPr>
          <w:p w14:paraId="1B355764" w14:textId="449332D9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案件情報の取引先を入力するオートコンプリート。</w:t>
            </w:r>
          </w:p>
        </w:tc>
        <w:tc>
          <w:tcPr>
            <w:tcW w:w="553" w:type="pct"/>
          </w:tcPr>
          <w:p w14:paraId="68666879" w14:textId="505A4D84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取引先</w:t>
            </w:r>
          </w:p>
        </w:tc>
        <w:tc>
          <w:tcPr>
            <w:tcW w:w="507" w:type="pct"/>
          </w:tcPr>
          <w:p w14:paraId="3BC2DF4C" w14:textId="71CA6C22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オートコンプリート</w:t>
            </w:r>
          </w:p>
        </w:tc>
        <w:tc>
          <w:tcPr>
            <w:tcW w:w="414" w:type="pct"/>
          </w:tcPr>
          <w:p w14:paraId="3DFD2B52" w14:textId="0299C1BA" w:rsidR="009E46B4" w:rsidRDefault="005E33C8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854" w:type="pct"/>
          </w:tcPr>
          <w:p w14:paraId="3473B1EC" w14:textId="5FA9BE48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選択肢は全ての会社マスタレコードの会社名を会社IDの昇順で表示する。選択肢にない値も直接入力できる（自由記入可）。</w:t>
            </w:r>
            <w:r w:rsidR="008026CB">
              <w:rPr>
                <w:rFonts w:hint="eastAsia"/>
                <w:sz w:val="20"/>
                <w:szCs w:val="20"/>
              </w:rPr>
              <w:t/>
            </w:r>
            <w:r w:rsidR="0017466F">
              <w:rPr>
                <w:rFonts w:hint="eastAsia"/>
                <w:sz w:val="20"/>
                <w:szCs w:val="20"/>
              </w:rPr>
              <w:t/>
            </w:r>
            <w:r>
              <w:rPr>
                <w:rFonts w:hint="eastAsia"/>
                <w:sz w:val="20"/>
                <w:szCs w:val="20"/>
              </w:rPr>
              <w:t/>
            </w:r>
            <w:r w:rsidR="0017466F">
              <w:rPr>
                <w:rFonts w:hint="eastAsia"/>
                <w:sz w:val="20"/>
                <w:szCs w:val="20"/>
              </w:rPr>
              <w:t/>
            </w:r>
            <w:r>
              <w:rPr>
                <w:rFonts w:hint="eastAsia"/>
                <w:sz w:val="20"/>
                <w:szCs w:val="20"/>
              </w:rPr>
              <w:t/>
            </w:r>
          </w:p>
        </w:tc>
        <w:tc>
          <w:tcPr>
            <w:tcW w:w="693" w:type="pct"/>
          </w:tcPr>
          <w:p w14:paraId="557D6900" w14:textId="0DF5B577" w:rsidR="009E46B4" w:rsidRDefault="0017466F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B4DCD">
              <w:rPr>
                <w:rFonts w:hint="eastAsia"/>
                <w:sz w:val="20"/>
                <w:szCs w:val="20"/>
                <w:u w:val="single"/>
              </w:rPr>
              <w:t>会社マスタレコード</w:t>
            </w:r>
            <w:r w:rsidRPr="00CB4DCD">
              <w:rPr>
                <w:sz w:val="20"/>
                <w:szCs w:val="20"/>
                <w:u w:val="single"/>
              </w:rPr>
              <w:t xml:space="preserve"> エンティティ定義書</w:t>
            </w:r>
            <w:r>
              <w:rPr>
                <w:rFonts w:hint="eastAsia"/>
                <w:sz w:val="20"/>
                <w:szCs w:val="20"/>
              </w:rPr>
              <w:t>参照。</w:t>
            </w:r>
          </w:p>
        </w:tc>
      </w:tr>
      <w:tr w:rsidR="009E46B4" w:rsidRPr="00082A65" w14:paraId="2FE3CDAC" w14:textId="77777777" w:rsidTr="00DE4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2649C2E6" w14:textId="77777777" w:rsidR="009E46B4" w:rsidRPr="00082A65" w:rsidRDefault="009E46B4" w:rsidP="009E46B4">
            <w:pPr>
              <w:pStyle w:val="aa"/>
              <w:numPr>
                <w:ilvl w:val="0"/>
                <w:numId w:val="12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663" w:type="pct"/>
          </w:tcPr>
          <w:p w14:paraId="76C6C193" w14:textId="3E225FB3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商流</w:t>
            </w:r>
          </w:p>
        </w:tc>
        <w:tc>
          <w:tcPr>
            <w:tcW w:w="1151" w:type="pct"/>
          </w:tcPr>
          <w:p w14:paraId="41FD244E" w14:textId="7E385BA5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案件情報の商流を入力するテキスト。</w:t>
            </w:r>
          </w:p>
        </w:tc>
        <w:tc>
          <w:tcPr>
            <w:tcW w:w="553" w:type="pct"/>
          </w:tcPr>
          <w:p w14:paraId="2766A093" w14:textId="78910B0B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商流</w:t>
            </w:r>
          </w:p>
        </w:tc>
        <w:tc>
          <w:tcPr>
            <w:tcW w:w="507" w:type="pct"/>
          </w:tcPr>
          <w:p w14:paraId="272AF1E2" w14:textId="20F9AA34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テキスト</w:t>
            </w:r>
          </w:p>
        </w:tc>
        <w:tc>
          <w:tcPr>
            <w:tcW w:w="414" w:type="pct"/>
          </w:tcPr>
          <w:p w14:paraId="358E33B5" w14:textId="7DE3A7F2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854" w:type="pct"/>
          </w:tcPr>
          <w:p w14:paraId="2B6280F8" w14:textId="001C2E58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693" w:type="pct"/>
          </w:tcPr>
          <w:p w14:paraId="7CFA783E" w14:textId="1A24C8EF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</w:tr>
      <w:tr w:rsidR="009E46B4" w:rsidRPr="00082A65" w14:paraId="623A489B" w14:textId="77777777" w:rsidTr="00DE4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018647C2" w14:textId="77777777" w:rsidR="009E46B4" w:rsidRPr="00082A65" w:rsidRDefault="009E46B4" w:rsidP="009E46B4">
            <w:pPr>
              <w:pStyle w:val="aa"/>
              <w:numPr>
                <w:ilvl w:val="0"/>
                <w:numId w:val="12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663" w:type="pct"/>
          </w:tcPr>
          <w:p w14:paraId="177B875D" w14:textId="0B84BEEA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案件概要</w:t>
            </w:r>
          </w:p>
        </w:tc>
        <w:tc>
          <w:tcPr>
            <w:tcW w:w="1151" w:type="pct"/>
          </w:tcPr>
          <w:p w14:paraId="7904C2DD" w14:textId="68967DF4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案件情報の案件概要を入力するテキストエリア。</w:t>
            </w:r>
          </w:p>
        </w:tc>
        <w:tc>
          <w:tcPr>
            <w:tcW w:w="553" w:type="pct"/>
          </w:tcPr>
          <w:p w14:paraId="46B499F3" w14:textId="27C7918B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案件概要</w:t>
            </w:r>
          </w:p>
        </w:tc>
        <w:tc>
          <w:tcPr>
            <w:tcW w:w="507" w:type="pct"/>
          </w:tcPr>
          <w:p w14:paraId="1982D2AD" w14:textId="27621F58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テキストエリア</w:t>
            </w:r>
          </w:p>
        </w:tc>
        <w:tc>
          <w:tcPr>
            <w:tcW w:w="414" w:type="pct"/>
          </w:tcPr>
          <w:p w14:paraId="4AD8F0B1" w14:textId="12A51B79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854" w:type="pct"/>
          </w:tcPr>
          <w:p w14:paraId="7F9698D4" w14:textId="01C356CA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693" w:type="pct"/>
          </w:tcPr>
          <w:p w14:paraId="4F71F7BF" w14:textId="527D6828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</w:tr>
      <w:tr w:rsidR="009E46B4" w:rsidRPr="00082A65" w14:paraId="01E95C73" w14:textId="77777777" w:rsidTr="00DE4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1825CCDB" w14:textId="77777777" w:rsidR="009E46B4" w:rsidRPr="00082A65" w:rsidRDefault="009E46B4" w:rsidP="009E46B4">
            <w:pPr>
              <w:pStyle w:val="aa"/>
              <w:numPr>
                <w:ilvl w:val="0"/>
                <w:numId w:val="12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663" w:type="pct"/>
          </w:tcPr>
          <w:p w14:paraId="7D30B9FB" w14:textId="12F2CBFC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工程</w:t>
            </w:r>
          </w:p>
        </w:tc>
        <w:tc>
          <w:tcPr>
            <w:tcW w:w="1151" w:type="pct"/>
          </w:tcPr>
          <w:p w14:paraId="515BDCE0" w14:textId="708B4506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案件情報の工程を入力するテキスト。</w:t>
            </w:r>
          </w:p>
        </w:tc>
        <w:tc>
          <w:tcPr>
            <w:tcW w:w="553" w:type="pct"/>
          </w:tcPr>
          <w:p w14:paraId="4C355F9B" w14:textId="78E75D08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工程</w:t>
            </w:r>
          </w:p>
        </w:tc>
        <w:tc>
          <w:tcPr>
            <w:tcW w:w="507" w:type="pct"/>
          </w:tcPr>
          <w:p w14:paraId="36A19C2B" w14:textId="2B3C6402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テキスト</w:t>
            </w:r>
          </w:p>
        </w:tc>
        <w:tc>
          <w:tcPr>
            <w:tcW w:w="414" w:type="pct"/>
          </w:tcPr>
          <w:p w14:paraId="70F0F5CF" w14:textId="1AF2A174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854" w:type="pct"/>
          </w:tcPr>
          <w:p w14:paraId="6712FE62" w14:textId="1D3A0A50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693" w:type="pct"/>
          </w:tcPr>
          <w:p w14:paraId="5EB5DCED" w14:textId="7FA2225C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</w:tr>
      <w:tr w:rsidR="009E46B4" w:rsidRPr="00082A65" w14:paraId="279951F6" w14:textId="77777777" w:rsidTr="00DE4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60E70BB4" w14:textId="77777777" w:rsidR="009E46B4" w:rsidRPr="00082A65" w:rsidRDefault="009E46B4" w:rsidP="009E46B4">
            <w:pPr>
              <w:pStyle w:val="aa"/>
              <w:numPr>
                <w:ilvl w:val="0"/>
                <w:numId w:val="12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663" w:type="pct"/>
          </w:tcPr>
          <w:p w14:paraId="1AB8E7BD" w14:textId="26CC15FC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開始日</w:t>
            </w:r>
          </w:p>
        </w:tc>
        <w:tc>
          <w:tcPr>
            <w:tcW w:w="1151" w:type="pct"/>
          </w:tcPr>
          <w:p w14:paraId="429EEDFD" w14:textId="336B7026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案件情報の開始日を入力するカレンダー。</w:t>
            </w:r>
          </w:p>
        </w:tc>
        <w:tc>
          <w:tcPr>
            <w:tcW w:w="553" w:type="pct"/>
          </w:tcPr>
          <w:p w14:paraId="661CE2D1" w14:textId="5AC24229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開始日</w:t>
            </w:r>
          </w:p>
        </w:tc>
        <w:tc>
          <w:tcPr>
            <w:tcW w:w="507" w:type="pct"/>
          </w:tcPr>
          <w:p w14:paraId="7D3658F1" w14:textId="395B2382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カレンダー</w:t>
            </w:r>
          </w:p>
        </w:tc>
        <w:tc>
          <w:tcPr>
            <w:tcW w:w="414" w:type="pct"/>
          </w:tcPr>
          <w:p w14:paraId="28FF20C5" w14:textId="7B01A66E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854" w:type="pct"/>
          </w:tcPr>
          <w:p w14:paraId="5E98EBEC" w14:textId="7CFACCF2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693" w:type="pct"/>
          </w:tcPr>
          <w:p w14:paraId="2B9FAC14" w14:textId="772E5DAF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</w:tr>
      <w:tr w:rsidR="009E46B4" w:rsidRPr="00082A65" w14:paraId="489E40E2" w14:textId="77777777" w:rsidTr="00DE4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151AC200" w14:textId="77777777" w:rsidR="009E46B4" w:rsidRPr="00082A65" w:rsidRDefault="009E46B4" w:rsidP="009E46B4">
            <w:pPr>
              <w:pStyle w:val="aa"/>
              <w:numPr>
                <w:ilvl w:val="0"/>
                <w:numId w:val="12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663" w:type="pct"/>
          </w:tcPr>
          <w:p w14:paraId="3E914467" w14:textId="5A2EAA77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終了日</w:t>
            </w:r>
          </w:p>
        </w:tc>
        <w:tc>
          <w:tcPr>
            <w:tcW w:w="1151" w:type="pct"/>
          </w:tcPr>
          <w:p w14:paraId="65FA0B6B" w14:textId="1214D0BC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案件情報の終了日を入力するカレンダー。</w:t>
            </w:r>
          </w:p>
        </w:tc>
        <w:tc>
          <w:tcPr>
            <w:tcW w:w="553" w:type="pct"/>
          </w:tcPr>
          <w:p w14:paraId="4494E635" w14:textId="2F461D75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終了日</w:t>
            </w:r>
          </w:p>
        </w:tc>
        <w:tc>
          <w:tcPr>
            <w:tcW w:w="507" w:type="pct"/>
          </w:tcPr>
          <w:p w14:paraId="1F504D08" w14:textId="7B539570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カレンダー</w:t>
            </w:r>
          </w:p>
        </w:tc>
        <w:tc>
          <w:tcPr>
            <w:tcW w:w="414" w:type="pct"/>
          </w:tcPr>
          <w:p w14:paraId="66A7F436" w14:textId="63DDE863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854" w:type="pct"/>
          </w:tcPr>
          <w:p w14:paraId="5450A052" w14:textId="2AA24D87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93" w:type="pct"/>
          </w:tcPr>
          <w:p w14:paraId="3423486D" w14:textId="4BC6F498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E46B4" w:rsidRPr="00082A65" w14:paraId="454E5A0B" w14:textId="77777777" w:rsidTr="00DE4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68EFCF7D" w14:textId="77777777" w:rsidR="009E46B4" w:rsidRPr="00082A65" w:rsidRDefault="009E46B4" w:rsidP="009E46B4">
            <w:pPr>
              <w:pStyle w:val="aa"/>
              <w:numPr>
                <w:ilvl w:val="0"/>
                <w:numId w:val="12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663" w:type="pct"/>
          </w:tcPr>
          <w:p w14:paraId="52F7D390" w14:textId="2B01A41B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スキル</w:t>
            </w:r>
          </w:p>
        </w:tc>
        <w:tc>
          <w:tcPr>
            <w:tcW w:w="1151" w:type="pct"/>
          </w:tcPr>
          <w:p w14:paraId="087C1D66" w14:textId="188171BD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案件情報のスキルを入力するテキスト。</w:t>
            </w:r>
          </w:p>
        </w:tc>
        <w:tc>
          <w:tcPr>
            <w:tcW w:w="553" w:type="pct"/>
          </w:tcPr>
          <w:p w14:paraId="1C807C9E" w14:textId="578C88B3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スキル</w:t>
            </w:r>
          </w:p>
        </w:tc>
        <w:tc>
          <w:tcPr>
            <w:tcW w:w="507" w:type="pct"/>
          </w:tcPr>
          <w:p w14:paraId="08397379" w14:textId="192CDEE7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テキスト</w:t>
            </w:r>
          </w:p>
        </w:tc>
        <w:tc>
          <w:tcPr>
            <w:tcW w:w="414" w:type="pct"/>
          </w:tcPr>
          <w:p w14:paraId="1F0F93AB" w14:textId="16E30811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854" w:type="pct"/>
          </w:tcPr>
          <w:p w14:paraId="33A0CF21" w14:textId="7E049E57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693" w:type="pct"/>
          </w:tcPr>
          <w:p w14:paraId="3B36EDD2" w14:textId="73C87B4F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</w:tr>
      <w:tr w:rsidR="009E46B4" w:rsidRPr="00082A65" w14:paraId="6DA85112" w14:textId="77777777" w:rsidTr="00DE4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557C9F55" w14:textId="77777777" w:rsidR="009E46B4" w:rsidRPr="00082A65" w:rsidRDefault="009E46B4" w:rsidP="009E46B4">
            <w:pPr>
              <w:pStyle w:val="aa"/>
              <w:numPr>
                <w:ilvl w:val="0"/>
                <w:numId w:val="12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663" w:type="pct"/>
          </w:tcPr>
          <w:p w14:paraId="28F967CE" w14:textId="0E11EE7A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人数</w:t>
            </w:r>
          </w:p>
        </w:tc>
        <w:tc>
          <w:tcPr>
            <w:tcW w:w="1151" w:type="pct"/>
          </w:tcPr>
          <w:p w14:paraId="03102135" w14:textId="3639A358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案件情報の人数を入力するテキスト。</w:t>
            </w:r>
          </w:p>
        </w:tc>
        <w:tc>
          <w:tcPr>
            <w:tcW w:w="553" w:type="pct"/>
          </w:tcPr>
          <w:p w14:paraId="1CD699CA" w14:textId="0912B942" w:rsidR="009E46B4" w:rsidRDefault="002122E5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人数</w:t>
            </w:r>
          </w:p>
        </w:tc>
        <w:tc>
          <w:tcPr>
            <w:tcW w:w="507" w:type="pct"/>
          </w:tcPr>
          <w:p w14:paraId="6FD6A250" w14:textId="3A19385B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テキスト</w:t>
            </w:r>
          </w:p>
        </w:tc>
        <w:tc>
          <w:tcPr>
            <w:tcW w:w="414" w:type="pct"/>
          </w:tcPr>
          <w:p w14:paraId="181DD64B" w14:textId="694E537F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854" w:type="pct"/>
          </w:tcPr>
          <w:p w14:paraId="4BB2BF35" w14:textId="0ED55796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693" w:type="pct"/>
          </w:tcPr>
          <w:p w14:paraId="235E246E" w14:textId="34F3DD0C" w:rsidR="009E46B4" w:rsidRDefault="009B2AA7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</w:tr>
      <w:tr w:rsidR="009E46B4" w:rsidRPr="00082A65" w14:paraId="253BF08E" w14:textId="77777777" w:rsidTr="00DE4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6E968002" w14:textId="77777777" w:rsidR="009E46B4" w:rsidRPr="00082A65" w:rsidRDefault="009E46B4" w:rsidP="009E46B4">
            <w:pPr>
              <w:pStyle w:val="aa"/>
              <w:numPr>
                <w:ilvl w:val="0"/>
                <w:numId w:val="12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663" w:type="pct"/>
          </w:tcPr>
          <w:p w14:paraId="1EB9C97C" w14:textId="62BA4482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残数</w:t>
            </w:r>
          </w:p>
        </w:tc>
        <w:tc>
          <w:tcPr>
            <w:tcW w:w="1151" w:type="pct"/>
          </w:tcPr>
          <w:p w14:paraId="58735E28" w14:textId="1E9F7A47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案件情報の残数を入力するテキスト。</w:t>
            </w:r>
          </w:p>
        </w:tc>
        <w:tc>
          <w:tcPr>
            <w:tcW w:w="553" w:type="pct"/>
          </w:tcPr>
          <w:p w14:paraId="5CF002A4" w14:textId="2BE3E79A" w:rsidR="009E46B4" w:rsidRDefault="002122E5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残数</w:t>
            </w:r>
          </w:p>
        </w:tc>
        <w:tc>
          <w:tcPr>
            <w:tcW w:w="507" w:type="pct"/>
          </w:tcPr>
          <w:p w14:paraId="7EA22CCF" w14:textId="68FA3B8C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テキスト</w:t>
            </w:r>
          </w:p>
        </w:tc>
        <w:tc>
          <w:tcPr>
            <w:tcW w:w="414" w:type="pct"/>
          </w:tcPr>
          <w:p w14:paraId="2E9DFC3C" w14:textId="59952494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854" w:type="pct"/>
          </w:tcPr>
          <w:p w14:paraId="7DE24729" w14:textId="3EE80954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693" w:type="pct"/>
          </w:tcPr>
          <w:p w14:paraId="6CD0E707" w14:textId="7AB3280D" w:rsidR="009E46B4" w:rsidRDefault="009B2AA7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</w:tr>
      <w:tr w:rsidR="009E46B4" w:rsidRPr="00082A65" w14:paraId="42EEDF1E" w14:textId="77777777" w:rsidTr="00DE4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4C467B9F" w14:textId="77777777" w:rsidR="009E46B4" w:rsidRPr="00082A65" w:rsidRDefault="009E46B4" w:rsidP="009E46B4">
            <w:pPr>
              <w:pStyle w:val="aa"/>
              <w:numPr>
                <w:ilvl w:val="0"/>
                <w:numId w:val="12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663" w:type="pct"/>
          </w:tcPr>
          <w:p w14:paraId="47016451" w14:textId="0D8615BB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BP募集</w:t>
            </w:r>
          </w:p>
        </w:tc>
        <w:tc>
          <w:tcPr>
            <w:tcW w:w="1151" w:type="pct"/>
          </w:tcPr>
          <w:p w14:paraId="1B72644D" w14:textId="3FAB2761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BP募集の要否・詳細を入力する。</w:t>
            </w:r>
          </w:p>
        </w:tc>
        <w:tc>
          <w:tcPr>
            <w:tcW w:w="553" w:type="pct"/>
          </w:tcPr>
          <w:p w14:paraId="0E7E8E88" w14:textId="1F70C425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BP募集</w:t>
            </w:r>
          </w:p>
        </w:tc>
        <w:tc>
          <w:tcPr>
            <w:tcW w:w="507" w:type="pct"/>
          </w:tcPr>
          <w:p w14:paraId="282E9F7F" w14:textId="6CE7667B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ラベル</w:t>
            </w:r>
          </w:p>
        </w:tc>
        <w:tc>
          <w:tcPr>
            <w:tcW w:w="414" w:type="pct"/>
          </w:tcPr>
          <w:p w14:paraId="1FA9856F" w14:textId="6E3271DE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854" w:type="pct"/>
          </w:tcPr>
          <w:p w14:paraId="4570B2F0" w14:textId="218A6FBA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693" w:type="pct"/>
          </w:tcPr>
          <w:p w14:paraId="0F8D8332" w14:textId="3A08BA92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</w:tr>
      <w:tr w:rsidR="009E46B4" w:rsidRPr="00082A65" w14:paraId="4D8A6457" w14:textId="77777777" w:rsidTr="00DE4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791A4D98" w14:textId="77777777" w:rsidR="009E46B4" w:rsidRPr="00082A65" w:rsidRDefault="009E46B4" w:rsidP="009E46B4">
            <w:pPr>
              <w:pStyle w:val="aa"/>
              <w:numPr>
                <w:ilvl w:val="0"/>
                <w:numId w:val="12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663" w:type="pct"/>
          </w:tcPr>
          <w:p w14:paraId="011FC5D2" w14:textId="0C75DAFF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BP募集(要否)</w:t>
            </w:r>
          </w:p>
        </w:tc>
        <w:tc>
          <w:tcPr>
            <w:tcW w:w="1151" w:type="pct"/>
          </w:tcPr>
          <w:p w14:paraId="3AF4B7AC" w14:textId="05748D2B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BP募集(要否)を入力するチェックボック</w:t>
            </w:r>
            <w:r>
              <w:rPr>
                <w:rFonts w:hint="eastAsia"/>
                <w:sz w:val="20"/>
                <w:szCs w:val="20"/>
              </w:rPr>
              <w:lastRenderedPageBreak/>
              <w:t>ス。</w:t>
            </w:r>
          </w:p>
        </w:tc>
        <w:tc>
          <w:tcPr>
            <w:tcW w:w="553" w:type="pct"/>
          </w:tcPr>
          <w:p w14:paraId="593705AB" w14:textId="5C2382EE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BPの募集が必要</w:t>
            </w:r>
            <w:r>
              <w:rPr>
                <w:rFonts w:hint="eastAsia"/>
                <w:sz w:val="20"/>
                <w:szCs w:val="20"/>
              </w:rPr>
              <w:lastRenderedPageBreak/>
              <w:t>です</w:t>
            </w:r>
          </w:p>
        </w:tc>
        <w:tc>
          <w:tcPr>
            <w:tcW w:w="507" w:type="pct"/>
          </w:tcPr>
          <w:p w14:paraId="2EE161AA" w14:textId="333F0181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チェックボックス</w:t>
            </w:r>
          </w:p>
        </w:tc>
        <w:tc>
          <w:tcPr>
            <w:tcW w:w="414" w:type="pct"/>
          </w:tcPr>
          <w:p w14:paraId="176C89DB" w14:textId="6FD5793F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チェックなし</w:t>
            </w:r>
          </w:p>
        </w:tc>
        <w:tc>
          <w:tcPr>
            <w:tcW w:w="854" w:type="pct"/>
          </w:tcPr>
          <w:p w14:paraId="5C97E59F" w14:textId="77777777" w:rsidR="009E46B4" w:rsidRDefault="009E46B4" w:rsidP="009E46B4">
            <w:pPr>
              <w:pStyle w:val="aa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チェックあり: 必要</w:t>
            </w:r>
          </w:p>
          <w:p w14:paraId="39F15AE5" w14:textId="4A50E1D3" w:rsidR="009E46B4" w:rsidRDefault="009E46B4" w:rsidP="009E46B4">
            <w:pPr>
              <w:pStyle w:val="aa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チェックなし: 不要</w:t>
            </w:r>
          </w:p>
        </w:tc>
        <w:tc>
          <w:tcPr>
            <w:tcW w:w="693" w:type="pct"/>
          </w:tcPr>
          <w:p w14:paraId="7B38CFD7" w14:textId="15DAAAC4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区分については</w:t>
            </w:r>
            <w:r w:rsidRPr="00C84B3A">
              <w:rPr>
                <w:rFonts w:hint="eastAsia"/>
                <w:sz w:val="20"/>
                <w:szCs w:val="20"/>
                <w:u w:val="single"/>
              </w:rPr>
              <w:t>案件情</w:t>
            </w:r>
            <w:r w:rsidRPr="00C84B3A">
              <w:rPr>
                <w:rFonts w:hint="eastAsia"/>
                <w:sz w:val="20"/>
                <w:szCs w:val="20"/>
                <w:u w:val="single"/>
              </w:rPr>
              <w:lastRenderedPageBreak/>
              <w:t>報 エンティティ定義書</w:t>
            </w:r>
            <w:r>
              <w:rPr>
                <w:rFonts w:hint="eastAsia"/>
                <w:sz w:val="20"/>
                <w:szCs w:val="20"/>
              </w:rPr>
              <w:t>参照。</w:t>
            </w:r>
          </w:p>
        </w:tc>
      </w:tr>
      <w:tr w:rsidR="009E46B4" w:rsidRPr="00082A65" w14:paraId="7706BD3B" w14:textId="77777777" w:rsidTr="00DE4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38110F2B" w14:textId="77777777" w:rsidR="009E46B4" w:rsidRPr="00082A65" w:rsidRDefault="009E46B4" w:rsidP="009E46B4">
            <w:pPr>
              <w:pStyle w:val="aa"/>
              <w:numPr>
                <w:ilvl w:val="0"/>
                <w:numId w:val="12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663" w:type="pct"/>
          </w:tcPr>
          <w:p w14:paraId="017FB2B3" w14:textId="7395F525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BP募集(詳細)</w:t>
            </w:r>
          </w:p>
        </w:tc>
        <w:tc>
          <w:tcPr>
            <w:tcW w:w="1151" w:type="pct"/>
          </w:tcPr>
          <w:p w14:paraId="1AF73AD9" w14:textId="62D62950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BP募集(詳細)を入力するテキスト。</w:t>
            </w:r>
          </w:p>
        </w:tc>
        <w:tc>
          <w:tcPr>
            <w:tcW w:w="553" w:type="pct"/>
          </w:tcPr>
          <w:p w14:paraId="199944B1" w14:textId="5E7ADCE7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詳細: </w:t>
            </w:r>
          </w:p>
        </w:tc>
        <w:tc>
          <w:tcPr>
            <w:tcW w:w="507" w:type="pct"/>
          </w:tcPr>
          <w:p w14:paraId="27ECFF93" w14:textId="10D0198B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テキスト</w:t>
            </w:r>
          </w:p>
        </w:tc>
        <w:tc>
          <w:tcPr>
            <w:tcW w:w="414" w:type="pct"/>
          </w:tcPr>
          <w:p w14:paraId="4A156E40" w14:textId="040BFE67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854" w:type="pct"/>
          </w:tcPr>
          <w:p w14:paraId="33336627" w14:textId="0064CF17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693" w:type="pct"/>
          </w:tcPr>
          <w:p w14:paraId="55E2C0AE" w14:textId="250D452A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</w:tr>
      <w:tr w:rsidR="009E46B4" w:rsidRPr="00082A65" w14:paraId="1D2F5ED6" w14:textId="77777777" w:rsidTr="00DE4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0B5A0413" w14:textId="77777777" w:rsidR="009E46B4" w:rsidRPr="00082A65" w:rsidRDefault="009E46B4" w:rsidP="009E46B4">
            <w:pPr>
              <w:pStyle w:val="aa"/>
              <w:numPr>
                <w:ilvl w:val="0"/>
                <w:numId w:val="12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663" w:type="pct"/>
          </w:tcPr>
          <w:p w14:paraId="175B107E" w14:textId="47E7307E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作業場所</w:t>
            </w:r>
          </w:p>
        </w:tc>
        <w:tc>
          <w:tcPr>
            <w:tcW w:w="1151" w:type="pct"/>
          </w:tcPr>
          <w:p w14:paraId="1B945F1C" w14:textId="5C5BD033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案件情報の作業場所を入力するテキスト。</w:t>
            </w:r>
          </w:p>
        </w:tc>
        <w:tc>
          <w:tcPr>
            <w:tcW w:w="553" w:type="pct"/>
          </w:tcPr>
          <w:p w14:paraId="26116487" w14:textId="435DB72E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作業場所</w:t>
            </w:r>
          </w:p>
        </w:tc>
        <w:tc>
          <w:tcPr>
            <w:tcW w:w="507" w:type="pct"/>
          </w:tcPr>
          <w:p w14:paraId="044A6118" w14:textId="00812724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テキスト</w:t>
            </w:r>
          </w:p>
        </w:tc>
        <w:tc>
          <w:tcPr>
            <w:tcW w:w="414" w:type="pct"/>
          </w:tcPr>
          <w:p w14:paraId="347B8539" w14:textId="60E9EB2B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854" w:type="pct"/>
          </w:tcPr>
          <w:p w14:paraId="01B2BBB2" w14:textId="032E2D4C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693" w:type="pct"/>
          </w:tcPr>
          <w:p w14:paraId="40D742ED" w14:textId="7C9C1AAE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</w:tr>
      <w:tr w:rsidR="009E46B4" w:rsidRPr="00082A65" w14:paraId="47CE6D14" w14:textId="77777777" w:rsidTr="00DE4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412249CA" w14:textId="77777777" w:rsidR="009E46B4" w:rsidRPr="00082A65" w:rsidRDefault="009E46B4" w:rsidP="009E46B4">
            <w:pPr>
              <w:pStyle w:val="aa"/>
              <w:numPr>
                <w:ilvl w:val="0"/>
                <w:numId w:val="12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663" w:type="pct"/>
          </w:tcPr>
          <w:p w14:paraId="5B759A7B" w14:textId="3C70EF6C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見込単価</w:t>
            </w:r>
          </w:p>
        </w:tc>
        <w:tc>
          <w:tcPr>
            <w:tcW w:w="1151" w:type="pct"/>
          </w:tcPr>
          <w:p w14:paraId="49B44131" w14:textId="23C0DCB7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案件情報の見込単価を入力するテキスト。</w:t>
            </w:r>
          </w:p>
        </w:tc>
        <w:tc>
          <w:tcPr>
            <w:tcW w:w="553" w:type="pct"/>
          </w:tcPr>
          <w:p w14:paraId="2335CCD8" w14:textId="153AC681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見込単価</w:t>
            </w:r>
          </w:p>
        </w:tc>
        <w:tc>
          <w:tcPr>
            <w:tcW w:w="507" w:type="pct"/>
          </w:tcPr>
          <w:p w14:paraId="62003E5A" w14:textId="5B850005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テキスト</w:t>
            </w:r>
          </w:p>
        </w:tc>
        <w:tc>
          <w:tcPr>
            <w:tcW w:w="414" w:type="pct"/>
          </w:tcPr>
          <w:p w14:paraId="3E64F244" w14:textId="3D19BD15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854" w:type="pct"/>
          </w:tcPr>
          <w:p w14:paraId="41AEDFF0" w14:textId="2F3C1319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693" w:type="pct"/>
          </w:tcPr>
          <w:p w14:paraId="6CD1CDBB" w14:textId="5EC22FEF" w:rsidR="009E46B4" w:rsidRDefault="009B2AA7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</w:tr>
      <w:tr w:rsidR="009E46B4" w:rsidRPr="00082A65" w14:paraId="3A4A49CD" w14:textId="77777777" w:rsidTr="00DE4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5973DBDD" w14:textId="77777777" w:rsidR="009E46B4" w:rsidRPr="00082A65" w:rsidRDefault="009E46B4" w:rsidP="009E46B4">
            <w:pPr>
              <w:pStyle w:val="aa"/>
              <w:numPr>
                <w:ilvl w:val="0"/>
                <w:numId w:val="12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663" w:type="pct"/>
          </w:tcPr>
          <w:p w14:paraId="4CC68B3F" w14:textId="0120EE97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契約種別</w:t>
            </w:r>
          </w:p>
        </w:tc>
        <w:tc>
          <w:tcPr>
            <w:tcW w:w="1151" w:type="pct"/>
          </w:tcPr>
          <w:p w14:paraId="77D8C12E" w14:textId="6FD1A055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案件情報の契約種別を入力するセレクトボックス。</w:t>
            </w:r>
          </w:p>
        </w:tc>
        <w:tc>
          <w:tcPr>
            <w:tcW w:w="553" w:type="pct"/>
          </w:tcPr>
          <w:p w14:paraId="517804FC" w14:textId="0A7ADA5B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契約種別</w:t>
            </w:r>
          </w:p>
        </w:tc>
        <w:tc>
          <w:tcPr>
            <w:tcW w:w="507" w:type="pct"/>
          </w:tcPr>
          <w:p w14:paraId="04641A62" w14:textId="607B7F42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セレクトボックス</w:t>
            </w:r>
          </w:p>
        </w:tc>
        <w:tc>
          <w:tcPr>
            <w:tcW w:w="414" w:type="pct"/>
          </w:tcPr>
          <w:p w14:paraId="0F54C51F" w14:textId="43AE2233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「」(空欄)</w:t>
            </w:r>
          </w:p>
        </w:tc>
        <w:tc>
          <w:tcPr>
            <w:tcW w:w="854" w:type="pct"/>
          </w:tcPr>
          <w:p w14:paraId="048BEBD1" w14:textId="77777777" w:rsidR="009E46B4" w:rsidRDefault="009E46B4" w:rsidP="009E46B4">
            <w:pPr>
              <w:pStyle w:val="aa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「」(空欄)</w:t>
            </w:r>
          </w:p>
          <w:p w14:paraId="06E25199" w14:textId="77777777" w:rsidR="009E46B4" w:rsidRDefault="009E46B4" w:rsidP="009E46B4">
            <w:pPr>
              <w:pStyle w:val="aa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「請負」</w:t>
            </w:r>
          </w:p>
          <w:p w14:paraId="3361158D" w14:textId="77777777" w:rsidR="009E46B4" w:rsidRDefault="009E46B4" w:rsidP="009E46B4">
            <w:pPr>
              <w:pStyle w:val="aa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「準委任」</w:t>
            </w:r>
          </w:p>
          <w:p w14:paraId="421AED7C" w14:textId="2E849A31" w:rsidR="009E46B4" w:rsidRPr="000D4225" w:rsidRDefault="009E46B4" w:rsidP="009E46B4">
            <w:pPr>
              <w:pStyle w:val="aa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「派遣」</w:t>
            </w:r>
          </w:p>
        </w:tc>
        <w:tc>
          <w:tcPr>
            <w:tcW w:w="693" w:type="pct"/>
          </w:tcPr>
          <w:p w14:paraId="1E1582DE" w14:textId="2A439B3B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区分については</w:t>
            </w:r>
            <w:r w:rsidRPr="00C84B3A">
              <w:rPr>
                <w:rFonts w:hint="eastAsia"/>
                <w:sz w:val="20"/>
                <w:szCs w:val="20"/>
                <w:u w:val="single"/>
              </w:rPr>
              <w:t>案件情報 エンティティ定義書</w:t>
            </w:r>
            <w:r>
              <w:rPr>
                <w:rFonts w:hint="eastAsia"/>
                <w:sz w:val="20"/>
                <w:szCs w:val="20"/>
              </w:rPr>
              <w:t>参照。</w:t>
            </w:r>
          </w:p>
        </w:tc>
      </w:tr>
      <w:tr w:rsidR="009E46B4" w:rsidRPr="00082A65" w14:paraId="7C51B51B" w14:textId="77777777" w:rsidTr="00DE4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2BEF2EF4" w14:textId="77777777" w:rsidR="009E46B4" w:rsidRPr="00082A65" w:rsidRDefault="009E46B4" w:rsidP="009E46B4">
            <w:pPr>
              <w:pStyle w:val="aa"/>
              <w:numPr>
                <w:ilvl w:val="0"/>
                <w:numId w:val="12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663" w:type="pct"/>
          </w:tcPr>
          <w:p w14:paraId="11E91A0A" w14:textId="4C854F41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備考</w:t>
            </w:r>
          </w:p>
        </w:tc>
        <w:tc>
          <w:tcPr>
            <w:tcW w:w="1151" w:type="pct"/>
          </w:tcPr>
          <w:p w14:paraId="3698AB7A" w14:textId="216ED7EE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案件情報の備考を入力するテキストエリア。</w:t>
            </w:r>
          </w:p>
        </w:tc>
        <w:tc>
          <w:tcPr>
            <w:tcW w:w="553" w:type="pct"/>
          </w:tcPr>
          <w:p w14:paraId="19F749DB" w14:textId="79CB6E2B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備考</w:t>
            </w:r>
          </w:p>
        </w:tc>
        <w:tc>
          <w:tcPr>
            <w:tcW w:w="507" w:type="pct"/>
          </w:tcPr>
          <w:p w14:paraId="3ED90491" w14:textId="5B41B403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テキストエリア</w:t>
            </w:r>
          </w:p>
        </w:tc>
        <w:tc>
          <w:tcPr>
            <w:tcW w:w="414" w:type="pct"/>
          </w:tcPr>
          <w:p w14:paraId="2690F662" w14:textId="1D4BE489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854" w:type="pct"/>
          </w:tcPr>
          <w:p w14:paraId="2248E0ED" w14:textId="3E3A8E2C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693" w:type="pct"/>
          </w:tcPr>
          <w:p w14:paraId="60E996F9" w14:textId="1993E129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</w:tr>
      <w:tr w:rsidR="009E46B4" w:rsidRPr="00082A65" w14:paraId="06BE9022" w14:textId="77777777" w:rsidTr="00DE4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42742E50" w14:textId="77777777" w:rsidR="009E46B4" w:rsidRPr="00082A65" w:rsidRDefault="009E46B4" w:rsidP="009E46B4">
            <w:pPr>
              <w:pStyle w:val="aa"/>
              <w:numPr>
                <w:ilvl w:val="0"/>
                <w:numId w:val="12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663" w:type="pct"/>
          </w:tcPr>
          <w:p w14:paraId="7E217E36" w14:textId="1A6ED8AB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ファイルピッカー</w:t>
            </w:r>
          </w:p>
        </w:tc>
        <w:tc>
          <w:tcPr>
            <w:tcW w:w="1151" w:type="pct"/>
          </w:tcPr>
          <w:p w14:paraId="7CF73A62" w14:textId="53235A8C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添付ファイルの登録を行う。</w:t>
            </w:r>
          </w:p>
          <w:p w14:paraId="65F3E4F0" w14:textId="38B267FC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詳細は画面項目定義書参照。</w:t>
            </w:r>
          </w:p>
        </w:tc>
        <w:tc>
          <w:tcPr>
            <w:tcW w:w="553" w:type="pct"/>
          </w:tcPr>
          <w:p w14:paraId="58A2A6D3" w14:textId="55E2991F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添付</w:t>
            </w:r>
          </w:p>
        </w:tc>
        <w:tc>
          <w:tcPr>
            <w:tcW w:w="507" w:type="pct"/>
          </w:tcPr>
          <w:p w14:paraId="72E6CC1C" w14:textId="2FD66C5A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ファイルピッカー</w:t>
            </w:r>
          </w:p>
        </w:tc>
        <w:tc>
          <w:tcPr>
            <w:tcW w:w="414" w:type="pct"/>
          </w:tcPr>
          <w:p w14:paraId="1B3137C0" w14:textId="2C3E6FCC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854" w:type="pct"/>
          </w:tcPr>
          <w:p w14:paraId="4A3471AE" w14:textId="5442EBC1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693" w:type="pct"/>
          </w:tcPr>
          <w:p w14:paraId="58F9EB23" w14:textId="656825C5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</w:tr>
      <w:tr w:rsidR="009E46B4" w:rsidRPr="00082A65" w14:paraId="7851F4C3" w14:textId="77777777" w:rsidTr="00DE4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5D9FE3B1" w14:textId="77777777" w:rsidR="009E46B4" w:rsidRPr="00082A65" w:rsidRDefault="009E46B4" w:rsidP="009E46B4">
            <w:pPr>
              <w:pStyle w:val="aa"/>
              <w:numPr>
                <w:ilvl w:val="0"/>
                <w:numId w:val="12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663" w:type="pct"/>
          </w:tcPr>
          <w:p w14:paraId="59EED2B8" w14:textId="2778D27C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メール</w:t>
            </w:r>
          </w:p>
        </w:tc>
        <w:tc>
          <w:tcPr>
            <w:tcW w:w="1151" w:type="pct"/>
          </w:tcPr>
          <w:p w14:paraId="3A16B962" w14:textId="06256994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営業情報メール送信の選択及びメール本文の入力を行う。</w:t>
            </w:r>
          </w:p>
        </w:tc>
        <w:tc>
          <w:tcPr>
            <w:tcW w:w="553" w:type="pct"/>
          </w:tcPr>
          <w:p w14:paraId="14D2A498" w14:textId="41465D1C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メール</w:t>
            </w:r>
          </w:p>
        </w:tc>
        <w:tc>
          <w:tcPr>
            <w:tcW w:w="507" w:type="pct"/>
          </w:tcPr>
          <w:p w14:paraId="70011356" w14:textId="2B3C3A00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ラベル</w:t>
            </w:r>
          </w:p>
        </w:tc>
        <w:tc>
          <w:tcPr>
            <w:tcW w:w="414" w:type="pct"/>
          </w:tcPr>
          <w:p w14:paraId="744FCC51" w14:textId="1B4A2F81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854" w:type="pct"/>
          </w:tcPr>
          <w:p w14:paraId="345E25DB" w14:textId="44DC81F2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693" w:type="pct"/>
          </w:tcPr>
          <w:p w14:paraId="1ADF01BA" w14:textId="4D3D7662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</w:tr>
      <w:tr w:rsidR="009E46B4" w:rsidRPr="00082A65" w14:paraId="50659074" w14:textId="77777777" w:rsidTr="00DE4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0FB41C03" w14:textId="77777777" w:rsidR="009E46B4" w:rsidRPr="00082A65" w:rsidRDefault="009E46B4" w:rsidP="009E46B4">
            <w:pPr>
              <w:pStyle w:val="aa"/>
              <w:numPr>
                <w:ilvl w:val="0"/>
                <w:numId w:val="12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663" w:type="pct"/>
          </w:tcPr>
          <w:p w14:paraId="0BA35172" w14:textId="45485C08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メール送信チェックボックス</w:t>
            </w:r>
          </w:p>
        </w:tc>
        <w:tc>
          <w:tcPr>
            <w:tcW w:w="1151" w:type="pct"/>
          </w:tcPr>
          <w:p w14:paraId="1378384A" w14:textId="457F9A3B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営業情報メールを送信するかを選択する。</w:t>
            </w:r>
          </w:p>
        </w:tc>
        <w:tc>
          <w:tcPr>
            <w:tcW w:w="553" w:type="pct"/>
          </w:tcPr>
          <w:p w14:paraId="0614395E" w14:textId="4EE2325C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メール送信</w:t>
            </w:r>
          </w:p>
        </w:tc>
        <w:tc>
          <w:tcPr>
            <w:tcW w:w="507" w:type="pct"/>
          </w:tcPr>
          <w:p w14:paraId="50E96D64" w14:textId="4F53FEDA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チェックボックス</w:t>
            </w:r>
          </w:p>
        </w:tc>
        <w:tc>
          <w:tcPr>
            <w:tcW w:w="414" w:type="pct"/>
          </w:tcPr>
          <w:p w14:paraId="26166F8B" w14:textId="4D158972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メール送信あり</w:t>
            </w:r>
          </w:p>
        </w:tc>
        <w:tc>
          <w:tcPr>
            <w:tcW w:w="854" w:type="pct"/>
          </w:tcPr>
          <w:p w14:paraId="45C1F5A5" w14:textId="4F7DFD51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693" w:type="pct"/>
          </w:tcPr>
          <w:p w14:paraId="3CF9A617" w14:textId="7DC07E21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</w:tr>
      <w:tr w:rsidR="009E46B4" w:rsidRPr="00082A65" w14:paraId="4BC1CCE1" w14:textId="77777777" w:rsidTr="00DE4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72D489FF" w14:textId="77777777" w:rsidR="009E46B4" w:rsidRPr="00082A65" w:rsidRDefault="009E46B4" w:rsidP="009E46B4">
            <w:pPr>
              <w:pStyle w:val="aa"/>
              <w:numPr>
                <w:ilvl w:val="0"/>
                <w:numId w:val="12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663" w:type="pct"/>
          </w:tcPr>
          <w:p w14:paraId="5EBEE6DC" w14:textId="79B9ECBA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メール本文</w:t>
            </w:r>
          </w:p>
        </w:tc>
        <w:tc>
          <w:tcPr>
            <w:tcW w:w="1151" w:type="pct"/>
          </w:tcPr>
          <w:p w14:paraId="5CAB5D10" w14:textId="27356F02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営業情報メールを送信する際の本文を入力するテキストエリア</w:t>
            </w:r>
          </w:p>
        </w:tc>
        <w:tc>
          <w:tcPr>
            <w:tcW w:w="553" w:type="pct"/>
          </w:tcPr>
          <w:p w14:paraId="351E122B" w14:textId="34AC5598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507" w:type="pct"/>
          </w:tcPr>
          <w:p w14:paraId="5DABCFEA" w14:textId="0B50E447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テキストエリア</w:t>
            </w:r>
          </w:p>
        </w:tc>
        <w:tc>
          <w:tcPr>
            <w:tcW w:w="414" w:type="pct"/>
          </w:tcPr>
          <w:p w14:paraId="23542B1C" w14:textId="09BF42D3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854" w:type="pct"/>
          </w:tcPr>
          <w:p w14:paraId="6F06A89C" w14:textId="17F660BC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メール送信チェックボックスがチェックされているときのみ表示。</w:t>
            </w:r>
          </w:p>
        </w:tc>
        <w:tc>
          <w:tcPr>
            <w:tcW w:w="693" w:type="pct"/>
          </w:tcPr>
          <w:p w14:paraId="6D7F67E6" w14:textId="21FCF369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</w:tr>
      <w:tr w:rsidR="009E46B4" w:rsidRPr="00082A65" w14:paraId="5B4D7D65" w14:textId="77777777" w:rsidTr="00DE4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0F254EAF" w14:textId="77777777" w:rsidR="009E46B4" w:rsidRPr="00082A65" w:rsidRDefault="009E46B4" w:rsidP="009E46B4">
            <w:pPr>
              <w:pStyle w:val="aa"/>
              <w:numPr>
                <w:ilvl w:val="0"/>
                <w:numId w:val="12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663" w:type="pct"/>
          </w:tcPr>
          <w:p w14:paraId="25484706" w14:textId="31CBEC3B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戻るボタン</w:t>
            </w:r>
          </w:p>
        </w:tc>
        <w:tc>
          <w:tcPr>
            <w:tcW w:w="1151" w:type="pct"/>
          </w:tcPr>
          <w:p w14:paraId="60D9748A" w14:textId="7DD4841F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入力を破棄して案件情報一覧画面に遷移するボタン。</w:t>
            </w:r>
          </w:p>
        </w:tc>
        <w:tc>
          <w:tcPr>
            <w:tcW w:w="553" w:type="pct"/>
          </w:tcPr>
          <w:p w14:paraId="1158B74A" w14:textId="45FBB481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戻る</w:t>
            </w:r>
          </w:p>
        </w:tc>
        <w:tc>
          <w:tcPr>
            <w:tcW w:w="507" w:type="pct"/>
          </w:tcPr>
          <w:p w14:paraId="137C4D9B" w14:textId="7ED4D400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ボタン</w:t>
            </w:r>
          </w:p>
        </w:tc>
        <w:tc>
          <w:tcPr>
            <w:tcW w:w="414" w:type="pct"/>
          </w:tcPr>
          <w:p w14:paraId="22B9DDDF" w14:textId="40DA8B6D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854" w:type="pct"/>
          </w:tcPr>
          <w:p w14:paraId="4F816E15" w14:textId="60E76FA8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693" w:type="pct"/>
          </w:tcPr>
          <w:p w14:paraId="3368ECB4" w14:textId="72424F99" w:rsidR="009E46B4" w:rsidRDefault="009E46B4" w:rsidP="009E46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画面上部と下部で2つある。</w:t>
            </w:r>
          </w:p>
        </w:tc>
      </w:tr>
      <w:tr w:rsidR="009E46B4" w:rsidRPr="00082A65" w14:paraId="3612C84E" w14:textId="77777777" w:rsidTr="00DE4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7A9850E5" w14:textId="77777777" w:rsidR="009E46B4" w:rsidRPr="00082A65" w:rsidRDefault="009E46B4" w:rsidP="009E46B4">
            <w:pPr>
              <w:pStyle w:val="aa"/>
              <w:numPr>
                <w:ilvl w:val="0"/>
                <w:numId w:val="12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663" w:type="pct"/>
          </w:tcPr>
          <w:p w14:paraId="40645927" w14:textId="1A176674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新規登録ボタン</w:t>
            </w:r>
          </w:p>
        </w:tc>
        <w:tc>
          <w:tcPr>
            <w:tcW w:w="1151" w:type="pct"/>
          </w:tcPr>
          <w:p w14:paraId="1865FB0E" w14:textId="77777777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入力している内容を登録するボタン。</w:t>
            </w:r>
          </w:p>
          <w:p w14:paraId="64BCFFA9" w14:textId="40059449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正常に登録された後は案件情報更新画</w:t>
            </w:r>
            <w:r>
              <w:rPr>
                <w:rFonts w:hint="eastAsia"/>
                <w:sz w:val="20"/>
                <w:szCs w:val="20"/>
              </w:rPr>
              <w:lastRenderedPageBreak/>
              <w:t>面に遷移する。</w:t>
            </w:r>
          </w:p>
        </w:tc>
        <w:tc>
          <w:tcPr>
            <w:tcW w:w="553" w:type="pct"/>
          </w:tcPr>
          <w:p w14:paraId="41A8F613" w14:textId="28B771F9" w:rsidR="009E46B4" w:rsidRPr="00AE422C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登録</w:t>
            </w:r>
          </w:p>
        </w:tc>
        <w:tc>
          <w:tcPr>
            <w:tcW w:w="507" w:type="pct"/>
          </w:tcPr>
          <w:p w14:paraId="09F4FE2A" w14:textId="0059603C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ボタン</w:t>
            </w:r>
          </w:p>
        </w:tc>
        <w:tc>
          <w:tcPr>
            <w:tcW w:w="414" w:type="pct"/>
          </w:tcPr>
          <w:p w14:paraId="16C73AC5" w14:textId="122DE5F9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854" w:type="pct"/>
          </w:tcPr>
          <w:p w14:paraId="7426632B" w14:textId="65CFB507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693" w:type="pct"/>
          </w:tcPr>
          <w:p w14:paraId="7FB74D05" w14:textId="55D10A1A" w:rsidR="009E46B4" w:rsidRDefault="009E46B4" w:rsidP="009E46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</w:tr>
    </w:tbl>
    <w:p w14:paraId="00AD58DF" w14:textId="77777777" w:rsidR="005B5C41" w:rsidRPr="002452D9" w:rsidRDefault="005B5C41" w:rsidP="005B5C41"/>
    <w:sectPr w:rsidR="005B5C41" w:rsidRPr="002452D9" w:rsidSect="0059226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720" w:right="720" w:bottom="720" w:left="720" w:header="737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992E3" w14:textId="77777777" w:rsidR="00454FFA" w:rsidRDefault="00454FFA" w:rsidP="00C002F1">
      <w:pPr>
        <w:spacing w:after="0" w:line="240" w:lineRule="auto"/>
      </w:pPr>
      <w:r>
        <w:separator/>
      </w:r>
    </w:p>
  </w:endnote>
  <w:endnote w:type="continuationSeparator" w:id="0">
    <w:p w14:paraId="7CB09418" w14:textId="77777777" w:rsidR="00454FFA" w:rsidRDefault="00454FFA" w:rsidP="00C00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40007" w14:textId="77777777" w:rsidR="00823E13" w:rsidRDefault="00823E13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8539D" w14:textId="77777777" w:rsidR="00823E13" w:rsidRDefault="00823E13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DA4E5" w14:textId="77777777" w:rsidR="00823E13" w:rsidRDefault="00823E1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93EA6" w14:textId="77777777" w:rsidR="00454FFA" w:rsidRDefault="00454FFA" w:rsidP="00C002F1">
      <w:pPr>
        <w:spacing w:after="0" w:line="240" w:lineRule="auto"/>
      </w:pPr>
      <w:r>
        <w:separator/>
      </w:r>
    </w:p>
  </w:footnote>
  <w:footnote w:type="continuationSeparator" w:id="0">
    <w:p w14:paraId="707CA995" w14:textId="77777777" w:rsidR="00454FFA" w:rsidRDefault="00454FFA" w:rsidP="00C00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BC13C" w14:textId="77777777" w:rsidR="00823E13" w:rsidRDefault="00823E13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41"/>
      <w:gridCol w:w="2551"/>
      <w:gridCol w:w="2268"/>
      <w:gridCol w:w="3446"/>
      <w:gridCol w:w="1728"/>
      <w:gridCol w:w="1138"/>
      <w:gridCol w:w="1156"/>
      <w:gridCol w:w="781"/>
    </w:tblGrid>
    <w:tr w:rsidR="00C002F1" w:rsidRPr="0008506E" w14:paraId="42632AAF" w14:textId="77777777" w:rsidTr="00C002F1">
      <w:trPr>
        <w:cantSplit/>
        <w:trHeight w:val="61"/>
      </w:trPr>
      <w:tc>
        <w:tcPr>
          <w:tcW w:w="224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74C66B1" w14:textId="77777777" w:rsidR="00C002F1" w:rsidRPr="00201F98" w:rsidRDefault="00C002F1" w:rsidP="00C002F1">
          <w:pPr>
            <w:pStyle w:val="af3"/>
          </w:pPr>
          <w:r>
            <w:rPr>
              <w:rFonts w:hint="eastAsia"/>
            </w:rPr>
            <w:t>ドキュメント名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490C8451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システム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03D068C" w14:textId="77777777" w:rsidR="00C002F1" w:rsidRPr="0008506E" w:rsidRDefault="001F72D6" w:rsidP="00C002F1">
          <w:pPr>
            <w:pStyle w:val="af3"/>
          </w:pPr>
          <w:r>
            <w:rPr>
              <w:rFonts w:hint="eastAsia"/>
            </w:rPr>
            <w:t>機能グループ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4030EAA6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機能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2FA6A837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作成年月日</w:t>
          </w:r>
          <w:r w:rsidRPr="0008506E">
            <w:t>/</w:t>
          </w:r>
          <w:r w:rsidRPr="0008506E">
            <w:t>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279019E7" w14:textId="66A0DB81" w:rsidR="00C002F1" w:rsidRPr="0008506E" w:rsidRDefault="00000000" w:rsidP="00C002F1">
          <w:pPr>
            <w:pStyle w:val="af3"/>
          </w:pPr>
          <w:sdt>
            <w:sdtPr>
              <w:alias w:val="発行日"/>
              <w:tag w:val=""/>
              <w:id w:val="1305125208"/>
              <w:dataBinding w:prefixMappings="xmlns:ns0='http://schemas.microsoft.com/office/2006/coverPageProps' " w:xpath="/ns0:CoverPageProperties[1]/ns0:PublishDate[1]" w:storeItemID="{55AF091B-3C7A-41E3-B477-F2FDAA23CFDA}"/>
              <w:date w:fullDate="2026-06-12T00:00:00Z">
                <w:dateFormat w:val="yyyy/MM/dd"/>
                <w:lid w:val="ja-JP"/>
                <w:storeMappedDataAs w:val="dateTime"/>
                <w:calendar w:val="japan"/>
              </w:date>
            </w:sdtPr>
            <w:sdtContent>
              <w:r w:rsidR="00CB4DCD">
                <w:rPr>
                  <w:rFonts w:hint="eastAsia"/>
                </w:rPr>
                <w:t>2026/06/12</w:t>
              </w:r>
            </w:sdtContent>
          </w:sdt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5E3E772D" w14:textId="77777777" w:rsidR="00C002F1" w:rsidRPr="0008506E" w:rsidRDefault="00C002F1" w:rsidP="00C002F1">
          <w:pPr>
            <w:pStyle w:val="af3"/>
            <w:jc w:val="center"/>
          </w:pPr>
          <w:r w:rsidRPr="0008506E">
            <w:rPr>
              <w:rFonts w:hint="eastAsia"/>
            </w:rPr>
            <w:t>SSV/</w:t>
          </w:r>
          <w:r>
            <w:rPr>
              <w:rFonts w:hint="eastAsia"/>
            </w:rPr>
            <w:t>社員B</w:t>
          </w:r>
        </w:p>
      </w:tc>
      <w:tc>
        <w:tcPr>
          <w:tcW w:w="781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1D6EE566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ページ</w:t>
          </w:r>
        </w:p>
      </w:tc>
    </w:tr>
    <w:tr w:rsidR="00C002F1" w:rsidRPr="0008506E" w14:paraId="55E55939" w14:textId="77777777" w:rsidTr="00C002F1">
      <w:trPr>
        <w:cantSplit/>
        <w:trHeight w:val="413"/>
      </w:trPr>
      <w:tc>
        <w:tcPr>
          <w:tcW w:w="2241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16950FD" w14:textId="77777777" w:rsidR="00C002F1" w:rsidRPr="0008506E" w:rsidRDefault="00C002F1" w:rsidP="00C002F1">
          <w:pPr>
            <w:pStyle w:val="af3"/>
          </w:pPr>
          <w:r>
            <w:rPr>
              <w:rFonts w:hint="eastAsia"/>
            </w:rPr>
            <w:t>画面レイアウト</w:t>
          </w: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054FCCF" w14:textId="77777777" w:rsidR="00C002F1" w:rsidRPr="0008506E" w:rsidRDefault="00C002F1" w:rsidP="00C002F1">
          <w:pPr>
            <w:pStyle w:val="af3"/>
          </w:pPr>
          <w:r>
            <w:rPr>
              <w:rFonts w:hint="eastAsia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77377A1" w14:textId="20583BE0" w:rsidR="00C002F1" w:rsidRPr="0008506E" w:rsidRDefault="00D55484" w:rsidP="00C002F1">
          <w:pPr>
            <w:pStyle w:val="af3"/>
          </w:pPr>
          <w:r>
            <w:rPr>
              <w:rFonts w:hint="eastAsia"/>
            </w:rPr>
            <w:t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3C11AA6" w14:textId="5326CBC9" w:rsidR="00C002F1" w:rsidRPr="00521AB2" w:rsidRDefault="00D55484" w:rsidP="00C002F1">
          <w:pPr>
            <w:pStyle w:val="af3"/>
          </w:pPr>
          <w:r>
            <w:rPr>
              <w:rFonts w:hint="eastAsia"/>
            </w:rPr>
            <w:t>案件情報登録画面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228573A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変更年月日</w:t>
          </w:r>
          <w:r w:rsidRPr="0008506E">
            <w:t>/</w:t>
          </w:r>
          <w:r w:rsidRPr="0008506E">
            <w:t>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A72EE6" w14:textId="2C17F2F9" w:rsidR="00C002F1" w:rsidRPr="0008506E" w:rsidRDefault="002122E5" w:rsidP="002122E5">
          <w:pPr>
            <w:pStyle w:val="af3"/>
            <w:jc w:val="center"/>
            <w:rPr>
              <w:rFonts w:hint="eastAsia"/>
            </w:rPr>
          </w:pPr>
          <w:r>
            <w:t>2026/06/</w:t>
          </w:r>
          <w:r w:rsidR="00823E13">
            <w:rPr>
              <w:rFonts w:hint="eastAsia"/>
            </w:rPr>
            <w:t>23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8BF1DCC" w14:textId="74EE8998" w:rsidR="00C002F1" w:rsidRPr="0008506E" w:rsidRDefault="002122E5" w:rsidP="002122E5">
          <w:pPr>
            <w:pStyle w:val="af3"/>
            <w:jc w:val="center"/>
          </w:pPr>
          <w:r>
            <w:rPr>
              <w:rFonts w:hint="eastAsia"/>
            </w:rPr>
            <w:t>SSV/</w:t>
          </w:r>
          <w:r>
            <w:t>社員B</w:t>
          </w:r>
        </w:p>
      </w:tc>
      <w:tc>
        <w:tcPr>
          <w:tcW w:w="781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E6F8D8" w14:textId="77777777" w:rsidR="00C002F1" w:rsidRPr="0008506E" w:rsidRDefault="00C002F1" w:rsidP="00C002F1">
          <w:pPr>
            <w:pStyle w:val="af3"/>
          </w:pP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PAGE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  <w:r w:rsidRPr="0008506E">
            <w:t>/</w:t>
          </w: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NUMPAGES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</w:p>
      </w:tc>
    </w:tr>
  </w:tbl>
  <w:p w14:paraId="5A9CC8FB" w14:textId="77777777" w:rsidR="00C002F1" w:rsidRPr="00592264" w:rsidRDefault="00C002F1" w:rsidP="00C002F1">
    <w:pPr>
      <w:pStyle w:val="ae"/>
      <w:rPr>
        <w:sz w:val="2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5428A" w14:textId="77777777" w:rsidR="00823E13" w:rsidRDefault="00823E13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460B6"/>
    <w:multiLevelType w:val="hybridMultilevel"/>
    <w:tmpl w:val="33AC9726"/>
    <w:lvl w:ilvl="0" w:tplc="D9F4E080">
      <w:numFmt w:val="bullet"/>
      <w:lvlText w:val="-"/>
      <w:lvlJc w:val="left"/>
      <w:pPr>
        <w:ind w:left="360" w:hanging="360"/>
      </w:pPr>
      <w:rPr>
        <w:rFonts w:ascii="Meiryo UI" w:eastAsia="Meiryo UI" w:hAnsi="Meiryo UI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19062D2"/>
    <w:multiLevelType w:val="hybridMultilevel"/>
    <w:tmpl w:val="B6F43F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34911E7"/>
    <w:multiLevelType w:val="hybridMultilevel"/>
    <w:tmpl w:val="0C52253C"/>
    <w:lvl w:ilvl="0" w:tplc="A20E7FA8">
      <w:start w:val="1"/>
      <w:numFmt w:val="bullet"/>
      <w:suff w:val="space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5C72068"/>
    <w:multiLevelType w:val="hybridMultilevel"/>
    <w:tmpl w:val="BFE658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6463C85"/>
    <w:multiLevelType w:val="multilevel"/>
    <w:tmpl w:val="9FBA0B0C"/>
    <w:styleLink w:val="1"/>
    <w:lvl w:ilvl="0">
      <w:start w:val="1"/>
      <w:numFmt w:val="decimal"/>
      <w:pStyle w:val="10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C9B2F75"/>
    <w:multiLevelType w:val="hybridMultilevel"/>
    <w:tmpl w:val="DE12DB6E"/>
    <w:lvl w:ilvl="0" w:tplc="A20E7FA8">
      <w:start w:val="1"/>
      <w:numFmt w:val="bullet"/>
      <w:suff w:val="space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8D10680"/>
    <w:multiLevelType w:val="hybridMultilevel"/>
    <w:tmpl w:val="E7F44170"/>
    <w:lvl w:ilvl="0" w:tplc="6DB099DA">
      <w:numFmt w:val="bullet"/>
      <w:lvlText w:val="-"/>
      <w:lvlJc w:val="left"/>
      <w:pPr>
        <w:ind w:left="360" w:hanging="360"/>
      </w:pPr>
      <w:rPr>
        <w:rFonts w:ascii="Meiryo UI" w:eastAsia="Meiryo UI" w:hAnsi="Meiryo UI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9A777A9"/>
    <w:multiLevelType w:val="hybridMultilevel"/>
    <w:tmpl w:val="152EE9FE"/>
    <w:lvl w:ilvl="0" w:tplc="94F89700">
      <w:start w:val="1"/>
      <w:numFmt w:val="bullet"/>
      <w:suff w:val="space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3DA15B6"/>
    <w:multiLevelType w:val="hybridMultilevel"/>
    <w:tmpl w:val="40C2A280"/>
    <w:lvl w:ilvl="0" w:tplc="A20E7FA8">
      <w:start w:val="1"/>
      <w:numFmt w:val="bullet"/>
      <w:suff w:val="space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B8F55AC"/>
    <w:multiLevelType w:val="hybridMultilevel"/>
    <w:tmpl w:val="846821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00B40AB"/>
    <w:multiLevelType w:val="multilevel"/>
    <w:tmpl w:val="9FBA0B0C"/>
    <w:numStyleLink w:val="1"/>
  </w:abstractNum>
  <w:abstractNum w:abstractNumId="11" w15:restartNumberingAfterBreak="0">
    <w:nsid w:val="736F442C"/>
    <w:multiLevelType w:val="hybridMultilevel"/>
    <w:tmpl w:val="38CC63E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79C717F8"/>
    <w:multiLevelType w:val="hybridMultilevel"/>
    <w:tmpl w:val="64F0A3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A333BDC"/>
    <w:multiLevelType w:val="hybridMultilevel"/>
    <w:tmpl w:val="F69A0B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40100960">
    <w:abstractNumId w:val="4"/>
  </w:num>
  <w:num w:numId="2" w16cid:durableId="677079582">
    <w:abstractNumId w:val="10"/>
  </w:num>
  <w:num w:numId="3" w16cid:durableId="1132360486">
    <w:abstractNumId w:val="10"/>
  </w:num>
  <w:num w:numId="4" w16cid:durableId="1896310185">
    <w:abstractNumId w:val="10"/>
  </w:num>
  <w:num w:numId="5" w16cid:durableId="891892927">
    <w:abstractNumId w:val="10"/>
  </w:num>
  <w:num w:numId="6" w16cid:durableId="1347555933">
    <w:abstractNumId w:val="10"/>
  </w:num>
  <w:num w:numId="7" w16cid:durableId="709839561">
    <w:abstractNumId w:val="10"/>
  </w:num>
  <w:num w:numId="8" w16cid:durableId="582035669">
    <w:abstractNumId w:val="10"/>
  </w:num>
  <w:num w:numId="9" w16cid:durableId="1732187897">
    <w:abstractNumId w:val="10"/>
  </w:num>
  <w:num w:numId="10" w16cid:durableId="124928254">
    <w:abstractNumId w:val="10"/>
  </w:num>
  <w:num w:numId="11" w16cid:durableId="2131777331">
    <w:abstractNumId w:val="10"/>
  </w:num>
  <w:num w:numId="12" w16cid:durableId="1844126601">
    <w:abstractNumId w:val="11"/>
  </w:num>
  <w:num w:numId="13" w16cid:durableId="819619825">
    <w:abstractNumId w:val="9"/>
  </w:num>
  <w:num w:numId="14" w16cid:durableId="983657422">
    <w:abstractNumId w:val="13"/>
  </w:num>
  <w:num w:numId="15" w16cid:durableId="979698344">
    <w:abstractNumId w:val="1"/>
  </w:num>
  <w:num w:numId="16" w16cid:durableId="710962050">
    <w:abstractNumId w:val="3"/>
  </w:num>
  <w:num w:numId="17" w16cid:durableId="943076378">
    <w:abstractNumId w:val="12"/>
  </w:num>
  <w:num w:numId="18" w16cid:durableId="1694460074">
    <w:abstractNumId w:val="5"/>
  </w:num>
  <w:num w:numId="19" w16cid:durableId="207568026">
    <w:abstractNumId w:val="2"/>
  </w:num>
  <w:num w:numId="20" w16cid:durableId="880869677">
    <w:abstractNumId w:val="8"/>
  </w:num>
  <w:num w:numId="21" w16cid:durableId="76484222">
    <w:abstractNumId w:val="7"/>
  </w:num>
  <w:num w:numId="22" w16cid:durableId="859053625">
    <w:abstractNumId w:val="6"/>
  </w:num>
  <w:num w:numId="23" w16cid:durableId="1061178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484"/>
    <w:rsid w:val="00004FCB"/>
    <w:rsid w:val="00007051"/>
    <w:rsid w:val="000200E7"/>
    <w:rsid w:val="000205B1"/>
    <w:rsid w:val="000260F9"/>
    <w:rsid w:val="00054A7E"/>
    <w:rsid w:val="00074582"/>
    <w:rsid w:val="00094D3E"/>
    <w:rsid w:val="000A07EA"/>
    <w:rsid w:val="000D4225"/>
    <w:rsid w:val="000F5EB0"/>
    <w:rsid w:val="00116274"/>
    <w:rsid w:val="00127BE6"/>
    <w:rsid w:val="00137A3E"/>
    <w:rsid w:val="0014136E"/>
    <w:rsid w:val="00141738"/>
    <w:rsid w:val="00163224"/>
    <w:rsid w:val="0017466F"/>
    <w:rsid w:val="001927B4"/>
    <w:rsid w:val="001A1F6D"/>
    <w:rsid w:val="001A2898"/>
    <w:rsid w:val="001D7BAD"/>
    <w:rsid w:val="001F72D6"/>
    <w:rsid w:val="002122E5"/>
    <w:rsid w:val="00231D94"/>
    <w:rsid w:val="00234ECF"/>
    <w:rsid w:val="002452D9"/>
    <w:rsid w:val="0024643F"/>
    <w:rsid w:val="00272650"/>
    <w:rsid w:val="00274DA3"/>
    <w:rsid w:val="002855F8"/>
    <w:rsid w:val="002A3DF8"/>
    <w:rsid w:val="003014F6"/>
    <w:rsid w:val="00331DD9"/>
    <w:rsid w:val="00354F9C"/>
    <w:rsid w:val="003A27D7"/>
    <w:rsid w:val="003A3D64"/>
    <w:rsid w:val="003E3220"/>
    <w:rsid w:val="003F01F1"/>
    <w:rsid w:val="004044C2"/>
    <w:rsid w:val="00407AFF"/>
    <w:rsid w:val="004320A6"/>
    <w:rsid w:val="004516D2"/>
    <w:rsid w:val="00454FFA"/>
    <w:rsid w:val="004808E5"/>
    <w:rsid w:val="004862F4"/>
    <w:rsid w:val="00492497"/>
    <w:rsid w:val="004D21BE"/>
    <w:rsid w:val="004F144A"/>
    <w:rsid w:val="00525449"/>
    <w:rsid w:val="00551816"/>
    <w:rsid w:val="00585378"/>
    <w:rsid w:val="00591AF4"/>
    <w:rsid w:val="00592264"/>
    <w:rsid w:val="005A2FD7"/>
    <w:rsid w:val="005B5C41"/>
    <w:rsid w:val="005C7567"/>
    <w:rsid w:val="005D01D5"/>
    <w:rsid w:val="005D503D"/>
    <w:rsid w:val="005E33C8"/>
    <w:rsid w:val="005F4DC9"/>
    <w:rsid w:val="006458FA"/>
    <w:rsid w:val="00666088"/>
    <w:rsid w:val="00680D61"/>
    <w:rsid w:val="006A41EA"/>
    <w:rsid w:val="006C7E93"/>
    <w:rsid w:val="006D6B8A"/>
    <w:rsid w:val="006E2019"/>
    <w:rsid w:val="00770C8F"/>
    <w:rsid w:val="007730F9"/>
    <w:rsid w:val="00783D3C"/>
    <w:rsid w:val="0078440F"/>
    <w:rsid w:val="00785F6D"/>
    <w:rsid w:val="007F0471"/>
    <w:rsid w:val="008026CB"/>
    <w:rsid w:val="00807C34"/>
    <w:rsid w:val="0081006E"/>
    <w:rsid w:val="00823E13"/>
    <w:rsid w:val="00886BCF"/>
    <w:rsid w:val="008A5564"/>
    <w:rsid w:val="00943C7E"/>
    <w:rsid w:val="00983987"/>
    <w:rsid w:val="00984266"/>
    <w:rsid w:val="009A79BA"/>
    <w:rsid w:val="009B2AA7"/>
    <w:rsid w:val="009E46B4"/>
    <w:rsid w:val="009E6E5A"/>
    <w:rsid w:val="00A76F8B"/>
    <w:rsid w:val="00A955A8"/>
    <w:rsid w:val="00AC46CF"/>
    <w:rsid w:val="00AE0E35"/>
    <w:rsid w:val="00AE132A"/>
    <w:rsid w:val="00AE2F18"/>
    <w:rsid w:val="00AE422C"/>
    <w:rsid w:val="00B26999"/>
    <w:rsid w:val="00B33561"/>
    <w:rsid w:val="00B41945"/>
    <w:rsid w:val="00B43BF6"/>
    <w:rsid w:val="00B66B1B"/>
    <w:rsid w:val="00B77E72"/>
    <w:rsid w:val="00B86D4E"/>
    <w:rsid w:val="00B97386"/>
    <w:rsid w:val="00BD55D7"/>
    <w:rsid w:val="00C002F1"/>
    <w:rsid w:val="00C2155D"/>
    <w:rsid w:val="00C66C61"/>
    <w:rsid w:val="00C73352"/>
    <w:rsid w:val="00C84B3A"/>
    <w:rsid w:val="00CA3E12"/>
    <w:rsid w:val="00CB13A9"/>
    <w:rsid w:val="00CB4DCD"/>
    <w:rsid w:val="00CC0AAA"/>
    <w:rsid w:val="00CC317C"/>
    <w:rsid w:val="00CC3927"/>
    <w:rsid w:val="00D109A4"/>
    <w:rsid w:val="00D16247"/>
    <w:rsid w:val="00D20504"/>
    <w:rsid w:val="00D45301"/>
    <w:rsid w:val="00D55484"/>
    <w:rsid w:val="00D80BA4"/>
    <w:rsid w:val="00DA10B2"/>
    <w:rsid w:val="00DC63FB"/>
    <w:rsid w:val="00DD336B"/>
    <w:rsid w:val="00DD3A28"/>
    <w:rsid w:val="00DE4D90"/>
    <w:rsid w:val="00E45F56"/>
    <w:rsid w:val="00E6725B"/>
    <w:rsid w:val="00E71E3F"/>
    <w:rsid w:val="00E73EE2"/>
    <w:rsid w:val="00EA2841"/>
    <w:rsid w:val="00EA62E1"/>
    <w:rsid w:val="00EB230C"/>
    <w:rsid w:val="00EB71FD"/>
    <w:rsid w:val="00ED6DE3"/>
    <w:rsid w:val="00EF32DF"/>
    <w:rsid w:val="00F02987"/>
    <w:rsid w:val="00F224D7"/>
    <w:rsid w:val="00F650FB"/>
    <w:rsid w:val="00F65459"/>
    <w:rsid w:val="00F73312"/>
    <w:rsid w:val="00F74DF1"/>
    <w:rsid w:val="00F8456A"/>
    <w:rsid w:val="00F91E8B"/>
    <w:rsid w:val="00F92EC1"/>
    <w:rsid w:val="00FB0F0E"/>
    <w:rsid w:val="00FB1FE9"/>
    <w:rsid w:val="00FC474E"/>
    <w:rsid w:val="00FF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6C707EB"/>
  <w15:chartTrackingRefBased/>
  <w15:docId w15:val="{2D6812D8-6FFC-4799-A2A0-66B18C85E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27B4"/>
    <w:pPr>
      <w:widowControl w:val="0"/>
      <w:spacing w:line="220" w:lineRule="exact"/>
    </w:pPr>
    <w:rPr>
      <w:rFonts w:eastAsia="Meiryo UI"/>
      <w:sz w:val="21"/>
    </w:rPr>
  </w:style>
  <w:style w:type="paragraph" w:styleId="10">
    <w:name w:val="heading 1"/>
    <w:basedOn w:val="a"/>
    <w:next w:val="a"/>
    <w:link w:val="11"/>
    <w:uiPriority w:val="9"/>
    <w:qFormat/>
    <w:rsid w:val="005B5C41"/>
    <w:pPr>
      <w:keepNext/>
      <w:keepLines/>
      <w:numPr>
        <w:numId w:val="11"/>
      </w:numPr>
      <w:spacing w:before="280" w:after="80" w:line="320" w:lineRule="exact"/>
      <w:outlineLvl w:val="0"/>
    </w:pPr>
    <w:rPr>
      <w:rFonts w:asciiTheme="majorHAnsi" w:hAnsiTheme="majorHAnsi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B5C41"/>
    <w:pPr>
      <w:keepNext/>
      <w:keepLines/>
      <w:numPr>
        <w:ilvl w:val="1"/>
        <w:numId w:val="11"/>
      </w:numPr>
      <w:spacing w:before="160" w:after="80" w:line="280" w:lineRule="exact"/>
      <w:outlineLvl w:val="1"/>
    </w:pPr>
    <w:rPr>
      <w:rFonts w:asciiTheme="majorHAnsi" w:hAnsiTheme="majorHAnsi" w:cstheme="majorBidi"/>
      <w:b/>
      <w:color w:val="000000" w:themeColor="text1"/>
      <w:sz w:val="24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5B5C41"/>
    <w:pPr>
      <w:keepNext/>
      <w:keepLines/>
      <w:numPr>
        <w:ilvl w:val="2"/>
        <w:numId w:val="11"/>
      </w:numPr>
      <w:spacing w:before="160" w:after="80" w:line="240" w:lineRule="exact"/>
      <w:outlineLvl w:val="2"/>
    </w:pPr>
    <w:rPr>
      <w:rFonts w:asciiTheme="majorHAnsi" w:hAnsiTheme="majorHAnsi" w:cstheme="majorBidi"/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5B5C41"/>
    <w:pPr>
      <w:keepNext/>
      <w:keepLines/>
      <w:numPr>
        <w:ilvl w:val="3"/>
        <w:numId w:val="11"/>
      </w:numPr>
      <w:spacing w:before="80" w:after="40" w:line="280" w:lineRule="exact"/>
      <w:outlineLvl w:val="3"/>
    </w:pPr>
    <w:rPr>
      <w:rFonts w:asciiTheme="majorHAnsi" w:hAnsiTheme="majorHAnsi" w:cstheme="majorBidi"/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2019"/>
    <w:pPr>
      <w:keepNext/>
      <w:keepLines/>
      <w:numPr>
        <w:ilvl w:val="4"/>
        <w:numId w:val="11"/>
      </w:numPr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2019"/>
    <w:pPr>
      <w:keepNext/>
      <w:keepLines/>
      <w:numPr>
        <w:ilvl w:val="5"/>
        <w:numId w:val="11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2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2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2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見出し 1 (文字)"/>
    <w:basedOn w:val="a0"/>
    <w:link w:val="10"/>
    <w:uiPriority w:val="9"/>
    <w:rsid w:val="005B5C41"/>
    <w:rPr>
      <w:rFonts w:asciiTheme="majorHAnsi" w:eastAsia="Meiryo UI" w:hAnsiTheme="majorHAnsi" w:cstheme="majorBidi"/>
      <w:b/>
      <w:color w:val="000000" w:themeColor="text1"/>
      <w:sz w:val="28"/>
      <w:szCs w:val="32"/>
    </w:rPr>
  </w:style>
  <w:style w:type="character" w:customStyle="1" w:styleId="20">
    <w:name w:val="見出し 2 (文字)"/>
    <w:basedOn w:val="a0"/>
    <w:link w:val="2"/>
    <w:uiPriority w:val="9"/>
    <w:rsid w:val="005B5C41"/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character" w:customStyle="1" w:styleId="30">
    <w:name w:val="見出し 3 (文字)"/>
    <w:basedOn w:val="a0"/>
    <w:link w:val="3"/>
    <w:uiPriority w:val="9"/>
    <w:rsid w:val="005B5C41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40">
    <w:name w:val="見出し 4 (文字)"/>
    <w:basedOn w:val="a0"/>
    <w:link w:val="4"/>
    <w:uiPriority w:val="9"/>
    <w:rsid w:val="005B5C41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50">
    <w:name w:val="見出し 5 (文字)"/>
    <w:basedOn w:val="a0"/>
    <w:link w:val="5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02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0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2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002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0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002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02F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002F1"/>
    <w:rPr>
      <w:i/>
      <w:iCs/>
      <w:color w:val="365F9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02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002F1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C002F1"/>
    <w:rPr>
      <w:b/>
      <w:bCs/>
      <w:smallCaps/>
      <w:color w:val="365F91" w:themeColor="accent1" w:themeShade="BF"/>
      <w:spacing w:val="5"/>
    </w:rPr>
  </w:style>
  <w:style w:type="numbering" w:customStyle="1" w:styleId="1">
    <w:name w:val="スタイル1"/>
    <w:uiPriority w:val="99"/>
    <w:rsid w:val="00C002F1"/>
    <w:pPr>
      <w:numPr>
        <w:numId w:val="1"/>
      </w:numPr>
    </w:pPr>
  </w:style>
  <w:style w:type="paragraph" w:styleId="aa">
    <w:name w:val="No Spacing"/>
    <w:link w:val="ab"/>
    <w:uiPriority w:val="1"/>
    <w:qFormat/>
    <w:rsid w:val="00983987"/>
    <w:pPr>
      <w:widowControl w:val="0"/>
      <w:spacing w:after="0" w:line="240" w:lineRule="auto"/>
    </w:pPr>
    <w:rPr>
      <w:rFonts w:ascii="Meiryo UI" w:eastAsia="Meiryo UI"/>
      <w:sz w:val="21"/>
    </w:rPr>
  </w:style>
  <w:style w:type="paragraph" w:customStyle="1" w:styleId="ac">
    <w:name w:val="見出し３"/>
    <w:basedOn w:val="aa"/>
    <w:link w:val="ad"/>
    <w:rsid w:val="00C002F1"/>
    <w:pPr>
      <w:outlineLvl w:val="2"/>
    </w:pPr>
    <w:rPr>
      <w:sz w:val="22"/>
    </w:rPr>
  </w:style>
  <w:style w:type="character" w:customStyle="1" w:styleId="ab">
    <w:name w:val="行間詰め (文字)"/>
    <w:basedOn w:val="a0"/>
    <w:link w:val="aa"/>
    <w:uiPriority w:val="1"/>
    <w:rsid w:val="00983987"/>
    <w:rPr>
      <w:rFonts w:ascii="Meiryo UI" w:eastAsia="Meiryo UI"/>
      <w:sz w:val="21"/>
    </w:rPr>
  </w:style>
  <w:style w:type="character" w:customStyle="1" w:styleId="ad">
    <w:name w:val="見出し３ (文字)"/>
    <w:basedOn w:val="ab"/>
    <w:link w:val="ac"/>
    <w:rsid w:val="00C002F1"/>
    <w:rPr>
      <w:rFonts w:ascii="Meiryo UI" w:eastAsia="Meiryo UI"/>
      <w:sz w:val="21"/>
    </w:rPr>
  </w:style>
  <w:style w:type="paragraph" w:styleId="ae">
    <w:name w:val="header"/>
    <w:basedOn w:val="a"/>
    <w:link w:val="af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C002F1"/>
    <w:rPr>
      <w:rFonts w:eastAsia="ＭＳ ゴシック"/>
      <w:sz w:val="21"/>
    </w:rPr>
  </w:style>
  <w:style w:type="paragraph" w:styleId="af0">
    <w:name w:val="footer"/>
    <w:basedOn w:val="a"/>
    <w:link w:val="af1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C002F1"/>
    <w:rPr>
      <w:rFonts w:eastAsia="ＭＳ ゴシック"/>
      <w:sz w:val="21"/>
    </w:rPr>
  </w:style>
  <w:style w:type="character" w:styleId="af2">
    <w:name w:val="page number"/>
    <w:basedOn w:val="a0"/>
    <w:rsid w:val="00C002F1"/>
  </w:style>
  <w:style w:type="paragraph" w:customStyle="1" w:styleId="af3">
    <w:name w:val="ヘッダー部"/>
    <w:basedOn w:val="a"/>
    <w:link w:val="af4"/>
    <w:qFormat/>
    <w:rsid w:val="00C002F1"/>
    <w:pPr>
      <w:spacing w:after="0"/>
      <w:jc w:val="both"/>
    </w:pPr>
    <w:rPr>
      <w:rFonts w:ascii="ＭＳ ゴシック" w:hAnsi="ＭＳ ゴシック"/>
      <w:sz w:val="18"/>
      <w:szCs w:val="18"/>
      <w14:ligatures w14:val="none"/>
    </w:rPr>
  </w:style>
  <w:style w:type="character" w:customStyle="1" w:styleId="af4">
    <w:name w:val="ヘッダー部 (文字)"/>
    <w:basedOn w:val="a0"/>
    <w:link w:val="af3"/>
    <w:rsid w:val="00C002F1"/>
    <w:rPr>
      <w:rFonts w:ascii="ＭＳ ゴシック" w:eastAsia="ＭＳ ゴシック" w:hAnsi="ＭＳ ゴシック"/>
      <w:sz w:val="18"/>
      <w:szCs w:val="18"/>
      <w14:ligatures w14:val="none"/>
    </w:rPr>
  </w:style>
  <w:style w:type="character" w:styleId="af5">
    <w:name w:val="Placeholder Text"/>
    <w:basedOn w:val="a0"/>
    <w:uiPriority w:val="99"/>
    <w:semiHidden/>
    <w:rsid w:val="00C002F1"/>
    <w:rPr>
      <w:color w:val="666666"/>
    </w:rPr>
  </w:style>
  <w:style w:type="table" w:styleId="af6">
    <w:name w:val="Table Grid"/>
    <w:basedOn w:val="a1"/>
    <w:uiPriority w:val="39"/>
    <w:rsid w:val="007F0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5B5C41"/>
    <w:pPr>
      <w:spacing w:after="0" w:line="240" w:lineRule="auto"/>
    </w:pPr>
    <w:rPr>
      <w:rFonts w:ascii="Meiryo UI" w:eastAsia="Meiryo UI"/>
      <w:sz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7">
    <w:name w:val="Revision"/>
    <w:hidden/>
    <w:uiPriority w:val="99"/>
    <w:semiHidden/>
    <w:rsid w:val="006458FA"/>
    <w:pPr>
      <w:spacing w:after="0" w:line="240" w:lineRule="auto"/>
    </w:pPr>
    <w:rPr>
      <w:rFonts w:eastAsia="Meiryo U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テーマ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Sims画面レイアウト.dotx</Template>
  <TotalTime>198</TotalTime>
  <Pages>6</Pages>
  <Words>889</Words>
  <Characters>917</Characters>
  <Application>Microsoft Office Word</Application>
  <DocSecurity>0</DocSecurity>
  <Lines>183</Lines>
  <Paragraphs>257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社員B</dc:creator>
  <cp:keywords/>
  <dc:description/>
  <cp:lastModifiedBy>社員B</cp:lastModifiedBy>
  <cp:revision>58</cp:revision>
  <dcterms:created xsi:type="dcterms:W3CDTF">2026-05-25T06:51:00Z</dcterms:created>
  <dcterms:modified xsi:type="dcterms:W3CDTF">2026-06-23T06:11:00Z</dcterms:modified>
</cp:coreProperties>
</file>