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ED6C" w14:textId="289239F0" w:rsidR="006D69D3" w:rsidRDefault="00AD7294" w:rsidP="00AD7294">
      <w:pPr>
        <w:pStyle w:val="10"/>
      </w:pPr>
      <w:r>
        <w:rPr>
          <w:rFonts w:hint="eastAsia"/>
        </w:rPr>
        <w:t>エンティティ一覧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549"/>
        <w:gridCol w:w="2565"/>
        <w:gridCol w:w="2551"/>
        <w:gridCol w:w="5103"/>
        <w:gridCol w:w="4536"/>
      </w:tblGrid>
      <w:tr w:rsidR="00F53BF1" w14:paraId="0C56D391" w14:textId="77777777" w:rsidTr="00F53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4DF947EE" w14:textId="77777777" w:rsidR="00F53BF1" w:rsidRDefault="00F53BF1" w:rsidP="00BB4923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565" w:type="dxa"/>
          </w:tcPr>
          <w:p w14:paraId="6F4951FF" w14:textId="77777777" w:rsidR="00F53BF1" w:rsidRDefault="00F53BF1" w:rsidP="00BB492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機能グループ</w:t>
            </w:r>
          </w:p>
        </w:tc>
        <w:tc>
          <w:tcPr>
            <w:tcW w:w="2551" w:type="dxa"/>
          </w:tcPr>
          <w:p w14:paraId="6ADB89FD" w14:textId="766C8451" w:rsidR="00F53BF1" w:rsidRDefault="00F53BF1" w:rsidP="00BB492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エンティティ</w:t>
            </w:r>
            <w:r>
              <w:rPr>
                <w:rFonts w:hint="eastAsia"/>
              </w:rPr>
              <w:t>名</w:t>
            </w:r>
          </w:p>
        </w:tc>
        <w:tc>
          <w:tcPr>
            <w:tcW w:w="5103" w:type="dxa"/>
          </w:tcPr>
          <w:p w14:paraId="03498D8C" w14:textId="77777777" w:rsidR="00F53BF1" w:rsidRDefault="00F53BF1" w:rsidP="00BB492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役割</w:t>
            </w:r>
          </w:p>
        </w:tc>
        <w:tc>
          <w:tcPr>
            <w:tcW w:w="4536" w:type="dxa"/>
          </w:tcPr>
          <w:p w14:paraId="510D7538" w14:textId="6669D2B5" w:rsidR="00F53BF1" w:rsidRDefault="00F53BF1" w:rsidP="00BB492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F53BF1" w14:paraId="355A14FA" w14:textId="77777777" w:rsidTr="00F5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79FF1C91" w14:textId="77777777" w:rsidR="00F53BF1" w:rsidRDefault="00F53BF1" w:rsidP="00AD7294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565" w:type="dxa"/>
          </w:tcPr>
          <w:p w14:paraId="4AF7DE09" w14:textId="70B5F34B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2551" w:type="dxa"/>
          </w:tcPr>
          <w:p w14:paraId="220DE6BF" w14:textId="46B21374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</w:t>
            </w:r>
          </w:p>
        </w:tc>
        <w:tc>
          <w:tcPr>
            <w:tcW w:w="5103" w:type="dxa"/>
          </w:tcPr>
          <w:p w14:paraId="0A5A014F" w14:textId="7443D0F2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一つの案件情報を表す。</w:t>
            </w:r>
          </w:p>
        </w:tc>
        <w:tc>
          <w:tcPr>
            <w:tcW w:w="4536" w:type="dxa"/>
          </w:tcPr>
          <w:p w14:paraId="07D5EFB8" w14:textId="23958BB2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F53BF1" w14:paraId="73CC8308" w14:textId="77777777" w:rsidTr="00F53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6574ED74" w14:textId="77777777" w:rsidR="00F53BF1" w:rsidRDefault="00F53BF1" w:rsidP="00AD7294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565" w:type="dxa"/>
          </w:tcPr>
          <w:p w14:paraId="51C66E14" w14:textId="65AAFA6E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案件情報管理</w:t>
            </w:r>
          </w:p>
        </w:tc>
        <w:tc>
          <w:tcPr>
            <w:tcW w:w="2551" w:type="dxa"/>
          </w:tcPr>
          <w:p w14:paraId="4479E788" w14:textId="719F25F7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案件情報添付ファイル</w:t>
            </w:r>
          </w:p>
        </w:tc>
        <w:tc>
          <w:tcPr>
            <w:tcW w:w="5103" w:type="dxa"/>
          </w:tcPr>
          <w:p w14:paraId="13B42653" w14:textId="44BB28FD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案件情報に紐づけられる一つの添付ファイルを表す。</w:t>
            </w:r>
          </w:p>
        </w:tc>
        <w:tc>
          <w:tcPr>
            <w:tcW w:w="4536" w:type="dxa"/>
          </w:tcPr>
          <w:p w14:paraId="00CA813C" w14:textId="463B8D47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―</w:t>
            </w:r>
          </w:p>
        </w:tc>
      </w:tr>
      <w:tr w:rsidR="00F53BF1" w14:paraId="5D9D74F9" w14:textId="77777777" w:rsidTr="00F5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3CA90150" w14:textId="347AEFF5" w:rsidR="00F53BF1" w:rsidRDefault="00F53BF1" w:rsidP="00AD7294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565" w:type="dxa"/>
          </w:tcPr>
          <w:p w14:paraId="3AA423CB" w14:textId="7750DE01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551" w:type="dxa"/>
          </w:tcPr>
          <w:p w14:paraId="45FDF265" w14:textId="22CC98E6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会社マスタレコード</w:t>
            </w:r>
          </w:p>
        </w:tc>
        <w:tc>
          <w:tcPr>
            <w:tcW w:w="5103" w:type="dxa"/>
          </w:tcPr>
          <w:p w14:paraId="3A48E9C1" w14:textId="3F8AA8B7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一つの顧客および取引先を表す。</w:t>
            </w:r>
          </w:p>
        </w:tc>
        <w:tc>
          <w:tcPr>
            <w:tcW w:w="4536" w:type="dxa"/>
          </w:tcPr>
          <w:p w14:paraId="188FBEF5" w14:textId="7DBBD90C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―</w:t>
            </w:r>
          </w:p>
        </w:tc>
      </w:tr>
      <w:tr w:rsidR="00F53BF1" w14:paraId="512368A9" w14:textId="77777777" w:rsidTr="00F53B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64399299" w14:textId="77777777" w:rsidR="00F53BF1" w:rsidRDefault="00F53BF1" w:rsidP="00AD7294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565" w:type="dxa"/>
          </w:tcPr>
          <w:p w14:paraId="0FB9D818" w14:textId="31656273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551" w:type="dxa"/>
          </w:tcPr>
          <w:p w14:paraId="67A3C265" w14:textId="265CDBA0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ユーザマスタレコード</w:t>
            </w:r>
          </w:p>
        </w:tc>
        <w:tc>
          <w:tcPr>
            <w:tcW w:w="5103" w:type="dxa"/>
          </w:tcPr>
          <w:p w14:paraId="106586F1" w14:textId="16E5B5DF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一つのユーザの情報を表す。</w:t>
            </w:r>
          </w:p>
        </w:tc>
        <w:tc>
          <w:tcPr>
            <w:tcW w:w="4536" w:type="dxa"/>
          </w:tcPr>
          <w:p w14:paraId="0BB59BB7" w14:textId="1AFF058D" w:rsidR="00F53BF1" w:rsidRDefault="00F53BF1" w:rsidP="00BB492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―</w:t>
            </w:r>
          </w:p>
        </w:tc>
      </w:tr>
      <w:tr w:rsidR="00F53BF1" w14:paraId="167669CE" w14:textId="77777777" w:rsidTr="00F53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4D42DB30" w14:textId="77777777" w:rsidR="00F53BF1" w:rsidRDefault="00F53BF1" w:rsidP="00AD7294">
            <w:pPr>
              <w:pStyle w:val="aa"/>
              <w:numPr>
                <w:ilvl w:val="0"/>
                <w:numId w:val="19"/>
              </w:numPr>
            </w:pPr>
          </w:p>
        </w:tc>
        <w:tc>
          <w:tcPr>
            <w:tcW w:w="2565" w:type="dxa"/>
          </w:tcPr>
          <w:p w14:paraId="18DF94CF" w14:textId="06448619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マスタ管理</w:t>
            </w:r>
          </w:p>
        </w:tc>
        <w:tc>
          <w:tcPr>
            <w:tcW w:w="2551" w:type="dxa"/>
          </w:tcPr>
          <w:p w14:paraId="545C90E8" w14:textId="7665E650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部署マスタレコード</w:t>
            </w:r>
          </w:p>
        </w:tc>
        <w:tc>
          <w:tcPr>
            <w:tcW w:w="5103" w:type="dxa"/>
          </w:tcPr>
          <w:p w14:paraId="7E2FE799" w14:textId="1E8EAAAF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一つの部署を表す。</w:t>
            </w:r>
          </w:p>
        </w:tc>
        <w:tc>
          <w:tcPr>
            <w:tcW w:w="4536" w:type="dxa"/>
          </w:tcPr>
          <w:p w14:paraId="0ED4D830" w14:textId="4AC2328B" w:rsidR="00F53BF1" w:rsidRDefault="00F53BF1" w:rsidP="00BB492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―</w:t>
            </w:r>
          </w:p>
        </w:tc>
      </w:tr>
    </w:tbl>
    <w:p w14:paraId="7947AE5E" w14:textId="77777777" w:rsidR="00AD7294" w:rsidRPr="00AD7294" w:rsidRDefault="00AD7294" w:rsidP="006D69D3">
      <w:pPr>
        <w:rPr>
          <w:rFonts w:hint="eastAsia"/>
        </w:rPr>
      </w:pPr>
    </w:p>
    <w:sectPr w:rsidR="00AD7294" w:rsidRPr="00AD7294" w:rsidSect="00592264">
      <w:headerReference w:type="default" r:id="rId8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7929" w14:textId="77777777" w:rsidR="00083D55" w:rsidRDefault="00083D55" w:rsidP="00C002F1">
      <w:pPr>
        <w:spacing w:after="0" w:line="240" w:lineRule="auto"/>
      </w:pPr>
      <w:r>
        <w:separator/>
      </w:r>
    </w:p>
  </w:endnote>
  <w:endnote w:type="continuationSeparator" w:id="0">
    <w:p w14:paraId="0D345146" w14:textId="77777777" w:rsidR="00083D55" w:rsidRDefault="00083D55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E75C" w14:textId="77777777" w:rsidR="00083D55" w:rsidRDefault="00083D55" w:rsidP="00C002F1">
      <w:pPr>
        <w:spacing w:after="0" w:line="240" w:lineRule="auto"/>
      </w:pPr>
      <w:r>
        <w:separator/>
      </w:r>
    </w:p>
  </w:footnote>
  <w:footnote w:type="continuationSeparator" w:id="0">
    <w:p w14:paraId="3D57AC02" w14:textId="77777777" w:rsidR="00083D55" w:rsidRDefault="00083D55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64323F2C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7F0A00B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5387F9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3849E06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1AF2CE9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85AD39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F7425E3" w14:textId="44B16370" w:rsidR="00C002F1" w:rsidRPr="0008506E" w:rsidRDefault="00083D55" w:rsidP="00C002F1">
          <w:pPr>
            <w:pStyle w:val="af3"/>
          </w:pPr>
          <w:sdt>
            <w:sdtPr>
              <w:alias w:val="発行日"/>
              <w:tag w:val=""/>
              <w:id w:val="1305125208"/>
              <w:placeholder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AD7294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5DE7418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21895A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3A6EEC9E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E5F76" w14:textId="6B18E3B0" w:rsidR="00C002F1" w:rsidRPr="0008506E" w:rsidRDefault="00AD7294" w:rsidP="00C002F1">
          <w:pPr>
            <w:pStyle w:val="af3"/>
          </w:pPr>
          <w:r>
            <w:rPr>
              <w:rFonts w:hint="eastAsia"/>
            </w:rPr>
            <w:t>図表・一覧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A9121F6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CD0AA04" w14:textId="10C976BA" w:rsidR="00C002F1" w:rsidRPr="0008506E" w:rsidRDefault="00AD7294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173883" w14:textId="2C2F01A2" w:rsidR="00C002F1" w:rsidRPr="00521AB2" w:rsidRDefault="00AD7294" w:rsidP="00C002F1">
          <w:pPr>
            <w:pStyle w:val="af3"/>
          </w:pPr>
          <w:r>
            <w:rPr>
              <w:rFonts w:hint="eastAsia"/>
            </w:rPr>
            <w:t>エンティティ一覧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DFEA5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62E8D23" w14:textId="77777777" w:rsidR="00C002F1" w:rsidRPr="0008506E" w:rsidRDefault="00C002F1" w:rsidP="00C002F1">
          <w:pPr>
            <w:pStyle w:val="af3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E936A7" w14:textId="77777777" w:rsidR="00C002F1" w:rsidRPr="0008506E" w:rsidRDefault="00C002F1" w:rsidP="00C002F1">
          <w:pPr>
            <w:pStyle w:val="af3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E294B0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C784A94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2" w15:restartNumberingAfterBreak="0">
    <w:nsid w:val="5C8643CF"/>
    <w:multiLevelType w:val="hybridMultilevel"/>
    <w:tmpl w:val="610430BC"/>
    <w:lvl w:ilvl="0" w:tplc="502AEA9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1"/>
  </w:num>
  <w:num w:numId="18" w16cid:durableId="1207450767">
    <w:abstractNumId w:val="3"/>
  </w:num>
  <w:num w:numId="19" w16cid:durableId="189885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94"/>
    <w:rsid w:val="00007051"/>
    <w:rsid w:val="000200E7"/>
    <w:rsid w:val="00054A7E"/>
    <w:rsid w:val="00083D55"/>
    <w:rsid w:val="00127BE6"/>
    <w:rsid w:val="0014136E"/>
    <w:rsid w:val="00163224"/>
    <w:rsid w:val="001927B4"/>
    <w:rsid w:val="001A2898"/>
    <w:rsid w:val="001C5F25"/>
    <w:rsid w:val="001F72D6"/>
    <w:rsid w:val="00203E1D"/>
    <w:rsid w:val="002220F3"/>
    <w:rsid w:val="00231D94"/>
    <w:rsid w:val="00272650"/>
    <w:rsid w:val="002855F8"/>
    <w:rsid w:val="00290B53"/>
    <w:rsid w:val="002A4ECB"/>
    <w:rsid w:val="002D4E40"/>
    <w:rsid w:val="003A27D7"/>
    <w:rsid w:val="003A3D64"/>
    <w:rsid w:val="003F423A"/>
    <w:rsid w:val="004044C2"/>
    <w:rsid w:val="00407AFF"/>
    <w:rsid w:val="004451B2"/>
    <w:rsid w:val="00464509"/>
    <w:rsid w:val="004808E5"/>
    <w:rsid w:val="0050601C"/>
    <w:rsid w:val="00522E49"/>
    <w:rsid w:val="00585378"/>
    <w:rsid w:val="00591AF4"/>
    <w:rsid w:val="00592264"/>
    <w:rsid w:val="005D01D5"/>
    <w:rsid w:val="00666088"/>
    <w:rsid w:val="00684CB6"/>
    <w:rsid w:val="006D69D3"/>
    <w:rsid w:val="006E2019"/>
    <w:rsid w:val="006F7511"/>
    <w:rsid w:val="00785F6D"/>
    <w:rsid w:val="007F0471"/>
    <w:rsid w:val="00807C34"/>
    <w:rsid w:val="0081006E"/>
    <w:rsid w:val="008A56C2"/>
    <w:rsid w:val="0094477B"/>
    <w:rsid w:val="00983987"/>
    <w:rsid w:val="009A79BA"/>
    <w:rsid w:val="009E6E5A"/>
    <w:rsid w:val="00A63CAE"/>
    <w:rsid w:val="00AB6EE8"/>
    <w:rsid w:val="00AD7294"/>
    <w:rsid w:val="00AE0E35"/>
    <w:rsid w:val="00AE3169"/>
    <w:rsid w:val="00B176C0"/>
    <w:rsid w:val="00BA1B8A"/>
    <w:rsid w:val="00C002F1"/>
    <w:rsid w:val="00C73352"/>
    <w:rsid w:val="00CB13A9"/>
    <w:rsid w:val="00CC0AAA"/>
    <w:rsid w:val="00CC3927"/>
    <w:rsid w:val="00D80BA4"/>
    <w:rsid w:val="00DA10B2"/>
    <w:rsid w:val="00DC63FB"/>
    <w:rsid w:val="00DD3A28"/>
    <w:rsid w:val="00E71E3F"/>
    <w:rsid w:val="00E73EE2"/>
    <w:rsid w:val="00EA62E1"/>
    <w:rsid w:val="00ED6DE3"/>
    <w:rsid w:val="00F53BF1"/>
    <w:rsid w:val="00F650FB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152D9D"/>
  <w15:chartTrackingRefBased/>
  <w15:docId w15:val="{59B467C1-0A8E-47AB-8C42-5F4B1A6D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294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19</TotalTime>
  <Pages>1</Pages>
  <Words>105</Words>
  <Characters>106</Characters>
  <Application>Microsoft Office Word</Application>
  <DocSecurity>0</DocSecurity>
  <Lines>106</Lines>
  <Paragraphs>70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</cp:revision>
  <dcterms:created xsi:type="dcterms:W3CDTF">2026-06-12T05:22:00Z</dcterms:created>
  <dcterms:modified xsi:type="dcterms:W3CDTF">2026-06-12T05:42:00Z</dcterms:modified>
</cp:coreProperties>
</file>