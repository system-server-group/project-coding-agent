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384C" w14:textId="614DA44D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8A56C2" w14:paraId="658ABB44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44EA87C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58A24DAD" w14:textId="77777777" w:rsidR="008A56C2" w:rsidRDefault="008A56C2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8A56C2" w14:paraId="331DFE13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163EFC3E" w14:textId="61B3C62E" w:rsidR="008A56C2" w:rsidRDefault="00CB3806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095F9684" w14:textId="33D1158A" w:rsidR="008A56C2" w:rsidRDefault="00CB3806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エラー画面</w:t>
            </w:r>
          </w:p>
        </w:tc>
      </w:tr>
      <w:tr w:rsidR="008A56C2" w14:paraId="4AC67752" w14:textId="77777777" w:rsidTr="0034061B">
        <w:trPr>
          <w:trHeight w:val="1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0A8FA9E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78907D25" w14:textId="106073D6" w:rsidR="008A56C2" w:rsidRDefault="00CB3806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各画面で処理されないエラーが発生した場合に遷移する画面。</w:t>
            </w:r>
          </w:p>
          <w:p w14:paraId="22AC671D" w14:textId="54A390AB" w:rsidR="00CB3806" w:rsidRDefault="00CB3806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エラーの内容をユーザに通知し、</w:t>
            </w:r>
            <w:r w:rsidR="001051E5">
              <w:rPr>
                <w:rFonts w:hint="eastAsia"/>
              </w:rPr>
              <w:t>再読み込みかログイン画面・案件情報一覧画面</w:t>
            </w:r>
            <w:r>
              <w:rPr>
                <w:rFonts w:hint="eastAsia"/>
              </w:rPr>
              <w:t>への遷移を促す。</w:t>
            </w:r>
          </w:p>
          <w:p w14:paraId="0DA33F77" w14:textId="3A9C94FD" w:rsidR="0034061B" w:rsidRDefault="00F016E4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エラーの原因ごとに</w:t>
            </w:r>
            <w:r w:rsidR="0034061B">
              <w:rPr>
                <w:rFonts w:hint="eastAsia"/>
              </w:rPr>
              <w:t>表示内容を変更する。</w:t>
            </w:r>
          </w:p>
        </w:tc>
      </w:tr>
      <w:tr w:rsidR="008A56C2" w14:paraId="11964D91" w14:textId="77777777" w:rsidTr="00340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3ADC5C62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32D0DC0B" w14:textId="34C3D0D3" w:rsidR="008A56C2" w:rsidRPr="000435C7" w:rsidRDefault="00E52A5C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5C7">
              <w:rPr>
                <w:rFonts w:hint="eastAsia"/>
              </w:rPr>
              <w:t>パーマリンク システム共通仕様書</w:t>
            </w:r>
          </w:p>
          <w:p w14:paraId="34C99955" w14:textId="77777777" w:rsidR="008A56C2" w:rsidRPr="000435C7" w:rsidRDefault="00E52A5C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5C7">
              <w:rPr>
                <w:rFonts w:hint="eastAsia"/>
              </w:rPr>
              <w:t>ユーザ認証認可 システム共通仕様書</w:t>
            </w:r>
          </w:p>
          <w:p w14:paraId="350C110B" w14:textId="77777777" w:rsidR="008A56C2" w:rsidRPr="000435C7" w:rsidRDefault="00E52A5C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35C7">
              <w:rPr>
                <w:rFonts w:hint="eastAsia"/>
              </w:rPr>
              <w:t>API共通仕様 システム共通仕様書</w:t>
            </w:r>
          </w:p>
        </w:tc>
      </w:tr>
    </w:tbl>
    <w:p w14:paraId="674FF4DC" w14:textId="308C704F" w:rsidR="00CB3806" w:rsidRDefault="00CB3806" w:rsidP="00CB3806"/>
    <w:p w14:paraId="16BD6483" w14:textId="77777777" w:rsidR="00CB3806" w:rsidRDefault="00CB3806">
      <w:pPr>
        <w:widowControl/>
        <w:spacing w:after="160" w:line="259" w:lineRule="auto"/>
      </w:pPr>
      <w:r>
        <w:br w:type="page"/>
      </w:r>
    </w:p>
    <w:p w14:paraId="20031013" w14:textId="333C0944" w:rsidR="008A56C2" w:rsidRDefault="0034061B" w:rsidP="00CB3806">
      <w:pPr>
        <w:pStyle w:val="10"/>
      </w:pPr>
      <w:r>
        <w:rPr>
          <w:rFonts w:hint="eastAsia"/>
        </w:rPr>
        <w:lastRenderedPageBreak/>
        <w:t>画面レイアウト</w:t>
      </w:r>
    </w:p>
    <w:p w14:paraId="6939D29E" w14:textId="61FA2F13" w:rsidR="00F016E4" w:rsidRPr="00F016E4" w:rsidRDefault="00F016E4" w:rsidP="00F016E4">
      <w:pPr>
        <w:ind w:leftChars="100" w:left="21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各エラーについては本紙</w:t>
      </w:r>
      <w:r w:rsidRPr="00F016E4">
        <w:rPr>
          <w:u w:val="single"/>
        </w:rPr>
        <w:fldChar w:fldCharType="begin"/>
      </w:r>
      <w:r w:rsidRPr="00F016E4">
        <w:rPr>
          <w:u w:val="single"/>
        </w:rPr>
        <w:instrText xml:space="preserve"> </w:instrText>
      </w:r>
      <w:r w:rsidRPr="00F016E4">
        <w:rPr>
          <w:rFonts w:hint="eastAsia"/>
          <w:u w:val="single"/>
        </w:rPr>
        <w:instrText>REF _Ref231991800 \w \h</w:instrText>
      </w:r>
      <w:r w:rsidRPr="00F016E4">
        <w:rPr>
          <w:u w:val="single"/>
        </w:rPr>
        <w:instrText xml:space="preserve"> </w:instrText>
      </w:r>
      <w:r w:rsidRPr="00F016E4">
        <w:rPr>
          <w:u w:val="single"/>
        </w:rPr>
      </w:r>
      <w:r w:rsidRPr="00F016E4">
        <w:rPr>
          <w:u w:val="single"/>
        </w:rPr>
        <w:fldChar w:fldCharType="separate"/>
      </w:r>
      <w:r w:rsidRPr="00F016E4">
        <w:rPr>
          <w:u w:val="single"/>
        </w:rPr>
        <w:t>4</w:t>
      </w:r>
      <w:r w:rsidRPr="00F016E4">
        <w:rPr>
          <w:u w:val="single"/>
        </w:rPr>
        <w:fldChar w:fldCharType="end"/>
      </w:r>
      <w:r>
        <w:rPr>
          <w:rFonts w:hint="eastAsia"/>
        </w:rPr>
        <w:t>参照。</w:t>
      </w:r>
    </w:p>
    <w:p w14:paraId="38453280" w14:textId="0B232F7B" w:rsidR="0034061B" w:rsidRDefault="007E1D7C" w:rsidP="0034061B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1870DB" wp14:editId="211631B3">
                <wp:simplePos x="0" y="0"/>
                <wp:positionH relativeFrom="column">
                  <wp:posOffset>2981325</wp:posOffset>
                </wp:positionH>
                <wp:positionV relativeFrom="paragraph">
                  <wp:posOffset>2682875</wp:posOffset>
                </wp:positionV>
                <wp:extent cx="266700" cy="238125"/>
                <wp:effectExtent l="0" t="0" r="0" b="0"/>
                <wp:wrapNone/>
                <wp:docPr id="167437883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17373" w14:textId="5BAE3356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870D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34.75pt;margin-top:211.25pt;width:21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3blFgIAACs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" filled="f" stroked="f" strokeweight=".5pt">
                <v:textbox>
                  <w:txbxContent>
                    <w:p w14:paraId="45917373" w14:textId="5BAE3356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3EE42F" wp14:editId="6B7D6915">
                <wp:simplePos x="0" y="0"/>
                <wp:positionH relativeFrom="column">
                  <wp:posOffset>3057525</wp:posOffset>
                </wp:positionH>
                <wp:positionV relativeFrom="paragraph">
                  <wp:posOffset>2911475</wp:posOffset>
                </wp:positionV>
                <wp:extent cx="1228725" cy="523875"/>
                <wp:effectExtent l="0" t="0" r="28575" b="28575"/>
                <wp:wrapNone/>
                <wp:docPr id="192358310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B9FEA" id="正方形/長方形 1" o:spid="_x0000_s1026" style="position:absolute;margin-left:240.75pt;margin-top:229.25pt;width:96.75pt;height:4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12936D" wp14:editId="4535284A">
                <wp:simplePos x="0" y="0"/>
                <wp:positionH relativeFrom="column">
                  <wp:posOffset>1600200</wp:posOffset>
                </wp:positionH>
                <wp:positionV relativeFrom="paragraph">
                  <wp:posOffset>2682875</wp:posOffset>
                </wp:positionV>
                <wp:extent cx="266700" cy="238125"/>
                <wp:effectExtent l="0" t="0" r="0" b="0"/>
                <wp:wrapNone/>
                <wp:docPr id="145465932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48F4DF" w14:textId="2801AC01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2936D" id="_x0000_s1027" type="#_x0000_t202" style="position:absolute;left:0;text-align:left;margin-left:126pt;margin-top:211.25pt;width:21pt;height:1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btGAIAADI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" filled="f" stroked="f" strokeweight=".5pt">
                <v:textbox>
                  <w:txbxContent>
                    <w:p w14:paraId="1E48F4DF" w14:textId="2801AC01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1A8CC3" wp14:editId="23577AD2">
                <wp:simplePos x="0" y="0"/>
                <wp:positionH relativeFrom="column">
                  <wp:posOffset>1819275</wp:posOffset>
                </wp:positionH>
                <wp:positionV relativeFrom="paragraph">
                  <wp:posOffset>2911474</wp:posOffset>
                </wp:positionV>
                <wp:extent cx="1190625" cy="485775"/>
                <wp:effectExtent l="0" t="0" r="28575" b="28575"/>
                <wp:wrapNone/>
                <wp:docPr id="75157826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857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1D5CA" id="正方形/長方形 1" o:spid="_x0000_s1026" style="position:absolute;margin-left:143.25pt;margin-top:229.25pt;width:93.75pt;height:3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129FEB" wp14:editId="6E0F9F41">
                <wp:simplePos x="0" y="0"/>
                <wp:positionH relativeFrom="column">
                  <wp:posOffset>1819275</wp:posOffset>
                </wp:positionH>
                <wp:positionV relativeFrom="paragraph">
                  <wp:posOffset>2206625</wp:posOffset>
                </wp:positionV>
                <wp:extent cx="266700" cy="238125"/>
                <wp:effectExtent l="0" t="0" r="0" b="0"/>
                <wp:wrapNone/>
                <wp:docPr id="1282414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278A64" w14:textId="5D2822E3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29FEB" id="_x0000_s1028" type="#_x0000_t202" style="position:absolute;left:0;text-align:left;margin-left:143.25pt;margin-top:173.75pt;width:21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dJGgIAADI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" filled="f" stroked="f" strokeweight=".5pt">
                <v:textbox>
                  <w:txbxContent>
                    <w:p w14:paraId="21278A64" w14:textId="5D2822E3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1FE64A" wp14:editId="685D8010">
                <wp:simplePos x="0" y="0"/>
                <wp:positionH relativeFrom="column">
                  <wp:posOffset>2019299</wp:posOffset>
                </wp:positionH>
                <wp:positionV relativeFrom="paragraph">
                  <wp:posOffset>2397126</wp:posOffset>
                </wp:positionV>
                <wp:extent cx="2162175" cy="209550"/>
                <wp:effectExtent l="0" t="0" r="28575" b="19050"/>
                <wp:wrapNone/>
                <wp:docPr id="101424576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ED800" id="正方形/長方形 1" o:spid="_x0000_s1026" style="position:absolute;margin-left:159pt;margin-top:188.75pt;width:170.25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6BBA12" wp14:editId="6606E4F7">
                <wp:simplePos x="0" y="0"/>
                <wp:positionH relativeFrom="column">
                  <wp:posOffset>2133600</wp:posOffset>
                </wp:positionH>
                <wp:positionV relativeFrom="paragraph">
                  <wp:posOffset>1749425</wp:posOffset>
                </wp:positionV>
                <wp:extent cx="266700" cy="238125"/>
                <wp:effectExtent l="0" t="0" r="0" b="0"/>
                <wp:wrapNone/>
                <wp:docPr id="136013292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0E3BB7" w14:textId="24BDB62F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BBA12" id="_x0000_s1029" type="#_x0000_t202" style="position:absolute;left:0;text-align:left;margin-left:168pt;margin-top:137.75pt;width:21pt;height:1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nicGgIAADI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" filled="f" stroked="f" strokeweight=".5pt">
                <v:textbox>
                  <w:txbxContent>
                    <w:p w14:paraId="5E0E3BB7" w14:textId="24BDB62F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26FC7" wp14:editId="318ABAF0">
                <wp:simplePos x="0" y="0"/>
                <wp:positionH relativeFrom="column">
                  <wp:posOffset>2276475</wp:posOffset>
                </wp:positionH>
                <wp:positionV relativeFrom="paragraph">
                  <wp:posOffset>1987550</wp:posOffset>
                </wp:positionV>
                <wp:extent cx="1600200" cy="314325"/>
                <wp:effectExtent l="0" t="0" r="19050" b="28575"/>
                <wp:wrapNone/>
                <wp:docPr id="42252921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C059F" id="正方形/長方形 1" o:spid="_x0000_s1026" style="position:absolute;margin-left:179.25pt;margin-top:156.5pt;width:126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66FAC" wp14:editId="32324F8C">
                <wp:simplePos x="0" y="0"/>
                <wp:positionH relativeFrom="column">
                  <wp:posOffset>2152650</wp:posOffset>
                </wp:positionH>
                <wp:positionV relativeFrom="paragraph">
                  <wp:posOffset>1016000</wp:posOffset>
                </wp:positionV>
                <wp:extent cx="266700" cy="238125"/>
                <wp:effectExtent l="0" t="0" r="0" b="0"/>
                <wp:wrapNone/>
                <wp:docPr id="14586122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2E983E" w14:textId="74179C7C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 w:rsidRPr="007E1D7C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66FAC" id="_x0000_s1030" type="#_x0000_t202" style="position:absolute;left:0;text-align:left;margin-left:169.5pt;margin-top:80pt;width:21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XbGgIAADI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" filled="f" stroked="f" strokeweight=".5pt">
                <v:textbox>
                  <w:txbxContent>
                    <w:p w14:paraId="2D2E983E" w14:textId="74179C7C" w:rsidR="007E1D7C" w:rsidRPr="007E1D7C" w:rsidRDefault="007E1D7C">
                      <w:pPr>
                        <w:rPr>
                          <w:color w:val="EE0000"/>
                        </w:rPr>
                      </w:pPr>
                      <w:r w:rsidRPr="007E1D7C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92D0FF" wp14:editId="4F2276D7">
                <wp:simplePos x="0" y="0"/>
                <wp:positionH relativeFrom="column">
                  <wp:posOffset>2343150</wp:posOffset>
                </wp:positionH>
                <wp:positionV relativeFrom="paragraph">
                  <wp:posOffset>1225550</wp:posOffset>
                </wp:positionV>
                <wp:extent cx="1476375" cy="295275"/>
                <wp:effectExtent l="0" t="0" r="28575" b="28575"/>
                <wp:wrapNone/>
                <wp:docPr id="77545025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1B65D" id="正方形/長方形 1" o:spid="_x0000_s1026" style="position:absolute;margin-left:184.5pt;margin-top:96.5pt;width:116.25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" filled="f" strokecolor="#e00" strokeweight="1pt"/>
            </w:pict>
          </mc:Fallback>
        </mc:AlternateContent>
      </w:r>
      <w:r w:rsidR="00EB5067" w:rsidRPr="0034061B">
        <w:rPr>
          <w:noProof/>
        </w:rPr>
        <w:drawing>
          <wp:anchor distT="0" distB="0" distL="114300" distR="114300" simplePos="0" relativeHeight="251660288" behindDoc="0" locked="0" layoutInCell="1" allowOverlap="1" wp14:anchorId="222D1354" wp14:editId="7835ECCB">
            <wp:simplePos x="0" y="0"/>
            <wp:positionH relativeFrom="column">
              <wp:posOffset>66675</wp:posOffset>
            </wp:positionH>
            <wp:positionV relativeFrom="paragraph">
              <wp:posOffset>320675</wp:posOffset>
            </wp:positionV>
            <wp:extent cx="5991860" cy="3810000"/>
            <wp:effectExtent l="0" t="0" r="0" b="0"/>
            <wp:wrapTopAndBottom/>
            <wp:docPr id="10048330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30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4DC7">
        <w:rPr>
          <w:rFonts w:hint="eastAsia"/>
        </w:rPr>
        <w:t>ページ未検出エラー</w:t>
      </w:r>
    </w:p>
    <w:p w14:paraId="3AEF871D" w14:textId="2C68EA0C" w:rsidR="0034061B" w:rsidRDefault="0034061B">
      <w:pPr>
        <w:widowControl/>
        <w:spacing w:after="160" w:line="259" w:lineRule="auto"/>
      </w:pPr>
      <w:r>
        <w:br w:type="page"/>
      </w:r>
    </w:p>
    <w:p w14:paraId="74FE8216" w14:textId="791A93C6" w:rsidR="009A4DC7" w:rsidRPr="009A4DC7" w:rsidRDefault="007E1D7C" w:rsidP="00EB5067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A0C366" wp14:editId="104FCD8B">
                <wp:simplePos x="0" y="0"/>
                <wp:positionH relativeFrom="column">
                  <wp:posOffset>2009775</wp:posOffset>
                </wp:positionH>
                <wp:positionV relativeFrom="paragraph">
                  <wp:posOffset>904875</wp:posOffset>
                </wp:positionV>
                <wp:extent cx="1476375" cy="295275"/>
                <wp:effectExtent l="0" t="0" r="28575" b="28575"/>
                <wp:wrapNone/>
                <wp:docPr id="6668591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182E7" id="正方形/長方形 1" o:spid="_x0000_s1026" style="position:absolute;margin-left:158.25pt;margin-top:71.25pt;width:116.25pt;height:2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EAC698" wp14:editId="608D155A">
                <wp:simplePos x="0" y="0"/>
                <wp:positionH relativeFrom="column">
                  <wp:posOffset>1819275</wp:posOffset>
                </wp:positionH>
                <wp:positionV relativeFrom="paragraph">
                  <wp:posOffset>695325</wp:posOffset>
                </wp:positionV>
                <wp:extent cx="266700" cy="238125"/>
                <wp:effectExtent l="0" t="0" r="0" b="0"/>
                <wp:wrapNone/>
                <wp:docPr id="91145250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6FE5E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 w:rsidRPr="007E1D7C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AC698" id="_x0000_s1031" type="#_x0000_t202" style="position:absolute;left:0;text-align:left;margin-left:143.25pt;margin-top:54.75pt;width:21pt;height:18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UoOGAIAADI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" filled="f" stroked="f" strokeweight=".5pt">
                <v:textbox>
                  <w:txbxContent>
                    <w:p w14:paraId="27C6FE5E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 w:rsidRPr="007E1D7C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036253" wp14:editId="1F78FEF4">
                <wp:simplePos x="0" y="0"/>
                <wp:positionH relativeFrom="column">
                  <wp:posOffset>1943100</wp:posOffset>
                </wp:positionH>
                <wp:positionV relativeFrom="paragraph">
                  <wp:posOffset>1666875</wp:posOffset>
                </wp:positionV>
                <wp:extent cx="1600200" cy="314325"/>
                <wp:effectExtent l="0" t="0" r="19050" b="28575"/>
                <wp:wrapNone/>
                <wp:docPr id="205397473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14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76EE9" id="正方形/長方形 1" o:spid="_x0000_s1026" style="position:absolute;margin-left:153pt;margin-top:131.25pt;width:126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030D5D" wp14:editId="7FD9A7A2">
                <wp:simplePos x="0" y="0"/>
                <wp:positionH relativeFrom="column">
                  <wp:posOffset>1800225</wp:posOffset>
                </wp:positionH>
                <wp:positionV relativeFrom="paragraph">
                  <wp:posOffset>1428750</wp:posOffset>
                </wp:positionV>
                <wp:extent cx="266700" cy="238125"/>
                <wp:effectExtent l="0" t="0" r="0" b="0"/>
                <wp:wrapNone/>
                <wp:docPr id="105650725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4820FB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30D5D" id="_x0000_s1032" type="#_x0000_t202" style="position:absolute;left:0;text-align:left;margin-left:141.75pt;margin-top:112.5pt;width:21pt;height:1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" filled="f" stroked="f" strokeweight=".5pt">
                <v:textbox>
                  <w:txbxContent>
                    <w:p w14:paraId="164820FB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7D93C4" wp14:editId="5C00FF9D">
                <wp:simplePos x="0" y="0"/>
                <wp:positionH relativeFrom="column">
                  <wp:posOffset>1685290</wp:posOffset>
                </wp:positionH>
                <wp:positionV relativeFrom="paragraph">
                  <wp:posOffset>2076450</wp:posOffset>
                </wp:positionV>
                <wp:extent cx="2162175" cy="209550"/>
                <wp:effectExtent l="0" t="0" r="28575" b="19050"/>
                <wp:wrapNone/>
                <wp:docPr id="139346473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095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8B789" id="正方形/長方形 1" o:spid="_x0000_s1026" style="position:absolute;margin-left:132.7pt;margin-top:163.5pt;width:170.2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9EF2D3" wp14:editId="2D5B1D5A">
                <wp:simplePos x="0" y="0"/>
                <wp:positionH relativeFrom="column">
                  <wp:posOffset>1485900</wp:posOffset>
                </wp:positionH>
                <wp:positionV relativeFrom="paragraph">
                  <wp:posOffset>1885950</wp:posOffset>
                </wp:positionV>
                <wp:extent cx="266700" cy="238125"/>
                <wp:effectExtent l="0" t="0" r="0" b="0"/>
                <wp:wrapNone/>
                <wp:docPr id="100833355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EF6CF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EF2D3" id="_x0000_s1033" type="#_x0000_t202" style="position:absolute;left:0;text-align:left;margin-left:117pt;margin-top:148.5pt;width:21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6R/GgIAADI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" filled="f" stroked="f" strokeweight=".5pt">
                <v:textbox>
                  <w:txbxContent>
                    <w:p w14:paraId="152EF6CF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B22950" wp14:editId="1B81CE14">
                <wp:simplePos x="0" y="0"/>
                <wp:positionH relativeFrom="column">
                  <wp:posOffset>1485900</wp:posOffset>
                </wp:positionH>
                <wp:positionV relativeFrom="paragraph">
                  <wp:posOffset>2590165</wp:posOffset>
                </wp:positionV>
                <wp:extent cx="1190625" cy="485775"/>
                <wp:effectExtent l="0" t="0" r="28575" b="28575"/>
                <wp:wrapNone/>
                <wp:docPr id="34123436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857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2AFE0" id="正方形/長方形 1" o:spid="_x0000_s1026" style="position:absolute;margin-left:117pt;margin-top:203.95pt;width:93.75pt;height:3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E7BAB9" wp14:editId="5DCB9A93">
                <wp:simplePos x="0" y="0"/>
                <wp:positionH relativeFrom="column">
                  <wp:posOffset>1266825</wp:posOffset>
                </wp:positionH>
                <wp:positionV relativeFrom="paragraph">
                  <wp:posOffset>2362200</wp:posOffset>
                </wp:positionV>
                <wp:extent cx="266700" cy="238125"/>
                <wp:effectExtent l="0" t="0" r="0" b="0"/>
                <wp:wrapNone/>
                <wp:docPr id="143631707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B4659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7BAB9" id="_x0000_s1034" type="#_x0000_t202" style="position:absolute;left:0;text-align:left;margin-left:99.75pt;margin-top:186pt;width:21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EkGwIAADI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" filled="f" stroked="f" strokeweight=".5pt">
                <v:textbox>
                  <w:txbxContent>
                    <w:p w14:paraId="4DFB4659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47B0D4" wp14:editId="66F5D3EA">
                <wp:simplePos x="0" y="0"/>
                <wp:positionH relativeFrom="column">
                  <wp:posOffset>2724150</wp:posOffset>
                </wp:positionH>
                <wp:positionV relativeFrom="paragraph">
                  <wp:posOffset>2590800</wp:posOffset>
                </wp:positionV>
                <wp:extent cx="1228725" cy="523875"/>
                <wp:effectExtent l="0" t="0" r="28575" b="28575"/>
                <wp:wrapNone/>
                <wp:docPr id="20461767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A74BA" id="正方形/長方形 1" o:spid="_x0000_s1026" style="position:absolute;margin-left:214.5pt;margin-top:204pt;width:96.75pt;height:4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25065D" wp14:editId="7FCFA207">
                <wp:simplePos x="0" y="0"/>
                <wp:positionH relativeFrom="column">
                  <wp:posOffset>2647950</wp:posOffset>
                </wp:positionH>
                <wp:positionV relativeFrom="paragraph">
                  <wp:posOffset>2362200</wp:posOffset>
                </wp:positionV>
                <wp:extent cx="266700" cy="238125"/>
                <wp:effectExtent l="0" t="0" r="0" b="0"/>
                <wp:wrapNone/>
                <wp:docPr id="369467901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F0591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5065D" id="_x0000_s1035" type="#_x0000_t202" style="position:absolute;left:0;text-align:left;margin-left:208.5pt;margin-top:186pt;width:21pt;height:1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7xGwIAADI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" filled="f" stroked="f" strokeweight=".5pt">
                <v:textbox>
                  <w:txbxContent>
                    <w:p w14:paraId="4E8F0591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A4DC7">
        <w:rPr>
          <w:rFonts w:hint="eastAsia"/>
        </w:rPr>
        <w:t>権限不足エラー</w:t>
      </w:r>
      <w:r w:rsidR="009A4DC7" w:rsidRPr="009A4DC7">
        <w:rPr>
          <w:noProof/>
        </w:rPr>
        <w:drawing>
          <wp:anchor distT="0" distB="0" distL="114300" distR="114300" simplePos="0" relativeHeight="251661312" behindDoc="0" locked="0" layoutInCell="1" allowOverlap="1" wp14:anchorId="3EA3C15B" wp14:editId="5B87E791">
            <wp:simplePos x="0" y="0"/>
            <wp:positionH relativeFrom="column">
              <wp:posOffset>57150</wp:posOffset>
            </wp:positionH>
            <wp:positionV relativeFrom="paragraph">
              <wp:posOffset>276225</wp:posOffset>
            </wp:positionV>
            <wp:extent cx="5401429" cy="3429479"/>
            <wp:effectExtent l="0" t="0" r="8890" b="0"/>
            <wp:wrapTopAndBottom/>
            <wp:docPr id="14340828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28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39175" w14:textId="10CBAF1B" w:rsidR="009A4DC7" w:rsidRPr="009A4DC7" w:rsidRDefault="009A4DC7" w:rsidP="009A4DC7"/>
    <w:p w14:paraId="4FE7A07B" w14:textId="302D952A" w:rsidR="0034061B" w:rsidRDefault="007E1D7C" w:rsidP="0034061B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A45068" wp14:editId="74F41AA0">
                <wp:simplePos x="0" y="0"/>
                <wp:positionH relativeFrom="column">
                  <wp:posOffset>3105150</wp:posOffset>
                </wp:positionH>
                <wp:positionV relativeFrom="paragraph">
                  <wp:posOffset>2924175</wp:posOffset>
                </wp:positionV>
                <wp:extent cx="1228725" cy="523875"/>
                <wp:effectExtent l="0" t="0" r="28575" b="28575"/>
                <wp:wrapNone/>
                <wp:docPr id="201826129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61896" id="正方形/長方形 1" o:spid="_x0000_s1026" style="position:absolute;margin-left:244.5pt;margin-top:230.25pt;width:96.75pt;height:4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A76262" wp14:editId="38DFF2FE">
                <wp:simplePos x="0" y="0"/>
                <wp:positionH relativeFrom="column">
                  <wp:posOffset>1666875</wp:posOffset>
                </wp:positionH>
                <wp:positionV relativeFrom="paragraph">
                  <wp:posOffset>2714625</wp:posOffset>
                </wp:positionV>
                <wp:extent cx="266700" cy="238125"/>
                <wp:effectExtent l="0" t="0" r="0" b="0"/>
                <wp:wrapNone/>
                <wp:docPr id="169423742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20CD0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6262" id="_x0000_s1036" type="#_x0000_t202" style="position:absolute;left:0;text-align:left;margin-left:131.25pt;margin-top:213.75pt;width:21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" filled="f" stroked="f" strokeweight=".5pt">
                <v:textbox>
                  <w:txbxContent>
                    <w:p w14:paraId="11020CD0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2D6570" wp14:editId="4614C699">
                <wp:simplePos x="0" y="0"/>
                <wp:positionH relativeFrom="column">
                  <wp:posOffset>1857375</wp:posOffset>
                </wp:positionH>
                <wp:positionV relativeFrom="paragraph">
                  <wp:posOffset>2924175</wp:posOffset>
                </wp:positionV>
                <wp:extent cx="1190625" cy="485775"/>
                <wp:effectExtent l="0" t="0" r="28575" b="28575"/>
                <wp:wrapNone/>
                <wp:docPr id="188562969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857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21DB7" id="正方形/長方形 1" o:spid="_x0000_s1026" style="position:absolute;margin-left:146.25pt;margin-top:230.25pt;width:93.75pt;height:3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A5CE8A" wp14:editId="6D6FA851">
                <wp:simplePos x="0" y="0"/>
                <wp:positionH relativeFrom="column">
                  <wp:posOffset>1838325</wp:posOffset>
                </wp:positionH>
                <wp:positionV relativeFrom="paragraph">
                  <wp:posOffset>2276475</wp:posOffset>
                </wp:positionV>
                <wp:extent cx="266700" cy="238125"/>
                <wp:effectExtent l="0" t="0" r="0" b="0"/>
                <wp:wrapNone/>
                <wp:docPr id="209415352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CA866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5CE8A" id="_x0000_s1037" type="#_x0000_t202" style="position:absolute;left:0;text-align:left;margin-left:144.75pt;margin-top:179.25pt;width:21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hYGg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" filled="f" stroked="f" strokeweight=".5pt">
                <v:textbox>
                  <w:txbxContent>
                    <w:p w14:paraId="578CA866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17B843" wp14:editId="2DE52C72">
                <wp:simplePos x="0" y="0"/>
                <wp:positionH relativeFrom="column">
                  <wp:posOffset>2057400</wp:posOffset>
                </wp:positionH>
                <wp:positionV relativeFrom="paragraph">
                  <wp:posOffset>2371724</wp:posOffset>
                </wp:positionV>
                <wp:extent cx="2162175" cy="257175"/>
                <wp:effectExtent l="0" t="0" r="28575" b="28575"/>
                <wp:wrapNone/>
                <wp:docPr id="191215887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57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496A8" id="正方形/長方形 1" o:spid="_x0000_s1026" style="position:absolute;margin-left:162pt;margin-top:186.75pt;width:170.25pt;height:2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857AF8" wp14:editId="1DD2D63F">
                <wp:simplePos x="0" y="0"/>
                <wp:positionH relativeFrom="column">
                  <wp:posOffset>2076450</wp:posOffset>
                </wp:positionH>
                <wp:positionV relativeFrom="paragraph">
                  <wp:posOffset>1714500</wp:posOffset>
                </wp:positionV>
                <wp:extent cx="266700" cy="238125"/>
                <wp:effectExtent l="0" t="0" r="0" b="0"/>
                <wp:wrapNone/>
                <wp:docPr id="50840139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06A4A4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57AF8" id="_x0000_s1038" type="#_x0000_t202" style="position:absolute;left:0;text-align:left;margin-left:163.5pt;margin-top:135pt;width:21pt;height: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n8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" filled="f" stroked="f" strokeweight=".5pt">
                <v:textbox>
                  <w:txbxContent>
                    <w:p w14:paraId="1706A4A4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DFECE8" wp14:editId="290ADF54">
                <wp:simplePos x="0" y="0"/>
                <wp:positionH relativeFrom="column">
                  <wp:posOffset>2219325</wp:posOffset>
                </wp:positionH>
                <wp:positionV relativeFrom="paragraph">
                  <wp:posOffset>1962150</wp:posOffset>
                </wp:positionV>
                <wp:extent cx="1847850" cy="333375"/>
                <wp:effectExtent l="0" t="0" r="19050" b="28575"/>
                <wp:wrapNone/>
                <wp:docPr id="114137197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333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99691" id="正方形/長方形 1" o:spid="_x0000_s1026" style="position:absolute;margin-left:174.75pt;margin-top:154.5pt;width:145.5pt;height:26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E5AE556" wp14:editId="35D27C85">
                <wp:simplePos x="0" y="0"/>
                <wp:positionH relativeFrom="column">
                  <wp:posOffset>2381250</wp:posOffset>
                </wp:positionH>
                <wp:positionV relativeFrom="paragraph">
                  <wp:posOffset>1238250</wp:posOffset>
                </wp:positionV>
                <wp:extent cx="1476375" cy="295275"/>
                <wp:effectExtent l="0" t="0" r="28575" b="28575"/>
                <wp:wrapNone/>
                <wp:docPr id="129572333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5AC61" id="正方形/長方形 1" o:spid="_x0000_s1026" style="position:absolute;margin-left:187.5pt;margin-top:97.5pt;width:116.25pt;height:2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F43230" wp14:editId="32067D80">
                <wp:simplePos x="0" y="0"/>
                <wp:positionH relativeFrom="column">
                  <wp:posOffset>3019425</wp:posOffset>
                </wp:positionH>
                <wp:positionV relativeFrom="paragraph">
                  <wp:posOffset>2657475</wp:posOffset>
                </wp:positionV>
                <wp:extent cx="266700" cy="238125"/>
                <wp:effectExtent l="0" t="0" r="0" b="0"/>
                <wp:wrapNone/>
                <wp:docPr id="118368080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B3FC9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43230" id="_x0000_s1039" type="#_x0000_t202" style="position:absolute;left:0;text-align:left;margin-left:237.75pt;margin-top:209.25pt;width:21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YpGwIAADM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" filled="f" stroked="f" strokeweight=".5pt">
                <v:textbox>
                  <w:txbxContent>
                    <w:p w14:paraId="4E9B3FC9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B7ECD7" wp14:editId="75EEC2A7">
                <wp:simplePos x="0" y="0"/>
                <wp:positionH relativeFrom="column">
                  <wp:posOffset>2190750</wp:posOffset>
                </wp:positionH>
                <wp:positionV relativeFrom="paragraph">
                  <wp:posOffset>990600</wp:posOffset>
                </wp:positionV>
                <wp:extent cx="266700" cy="238125"/>
                <wp:effectExtent l="0" t="0" r="0" b="0"/>
                <wp:wrapNone/>
                <wp:docPr id="200110129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BD0F5" w14:textId="77777777" w:rsidR="007E1D7C" w:rsidRPr="007E1D7C" w:rsidRDefault="007E1D7C">
                            <w:pPr>
                              <w:rPr>
                                <w:color w:val="EE0000"/>
                              </w:rPr>
                            </w:pPr>
                            <w:r w:rsidRPr="007E1D7C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ECD7" id="_x0000_s1040" type="#_x0000_t202" style="position:absolute;left:0;text-align:left;margin-left:172.5pt;margin-top:78pt;width:21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9tu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" filled="f" stroked="f" strokeweight=".5pt">
                <v:textbox>
                  <w:txbxContent>
                    <w:p w14:paraId="07CBD0F5" w14:textId="77777777" w:rsidR="007E1D7C" w:rsidRPr="007E1D7C" w:rsidRDefault="007E1D7C">
                      <w:pPr>
                        <w:rPr>
                          <w:color w:val="EE0000"/>
                        </w:rPr>
                      </w:pPr>
                      <w:r w:rsidRPr="007E1D7C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4061B" w:rsidRPr="0034061B">
        <w:rPr>
          <w:noProof/>
        </w:rPr>
        <w:drawing>
          <wp:anchor distT="0" distB="0" distL="114300" distR="114300" simplePos="0" relativeHeight="251659264" behindDoc="0" locked="0" layoutInCell="1" allowOverlap="1" wp14:anchorId="34E8D049" wp14:editId="2245AC39">
            <wp:simplePos x="0" y="0"/>
            <wp:positionH relativeFrom="column">
              <wp:posOffset>57150</wp:posOffset>
            </wp:positionH>
            <wp:positionV relativeFrom="paragraph">
              <wp:posOffset>304800</wp:posOffset>
            </wp:positionV>
            <wp:extent cx="6220693" cy="4182059"/>
            <wp:effectExtent l="0" t="0" r="0" b="9525"/>
            <wp:wrapTopAndBottom/>
            <wp:docPr id="2977797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97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067">
        <w:rPr>
          <w:rFonts w:hint="eastAsia"/>
        </w:rPr>
        <w:t>サーバー内部</w:t>
      </w:r>
      <w:r w:rsidR="0034061B">
        <w:rPr>
          <w:rFonts w:hint="eastAsia"/>
        </w:rPr>
        <w:t>エラー</w:t>
      </w:r>
    </w:p>
    <w:p w14:paraId="58244848" w14:textId="0A8CD934" w:rsidR="0034061B" w:rsidRDefault="0034061B">
      <w:pPr>
        <w:widowControl/>
        <w:spacing w:after="160" w:line="259" w:lineRule="auto"/>
      </w:pPr>
      <w:r>
        <w:br w:type="page"/>
      </w:r>
    </w:p>
    <w:p w14:paraId="58756439" w14:textId="6F89D1A9" w:rsidR="0034061B" w:rsidRDefault="0034061B" w:rsidP="0034061B">
      <w:pPr>
        <w:pStyle w:val="10"/>
      </w:pPr>
      <w:r>
        <w:rPr>
          <w:rFonts w:hint="eastAsia"/>
        </w:rPr>
        <w:lastRenderedPageBreak/>
        <w:t>画面項目一覧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4"/>
        <w:gridCol w:w="1791"/>
        <w:gridCol w:w="3939"/>
        <w:gridCol w:w="1603"/>
        <w:gridCol w:w="1154"/>
        <w:gridCol w:w="2142"/>
        <w:gridCol w:w="1422"/>
        <w:gridCol w:w="2773"/>
      </w:tblGrid>
      <w:tr w:rsidR="0034061B" w:rsidRPr="00877543" w14:paraId="5F2BD36E" w14:textId="77777777" w:rsidTr="00245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7DFE4ED0" w14:textId="77777777" w:rsidR="0034061B" w:rsidRPr="00877543" w:rsidRDefault="0034061B" w:rsidP="002D20F3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582" w:type="pct"/>
          </w:tcPr>
          <w:p w14:paraId="202280DE" w14:textId="77777777" w:rsidR="0034061B" w:rsidRPr="00877543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80" w:type="pct"/>
          </w:tcPr>
          <w:p w14:paraId="66B68F80" w14:textId="77777777" w:rsidR="0034061B" w:rsidRPr="00877543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521" w:type="pct"/>
          </w:tcPr>
          <w:p w14:paraId="04AC0CF3" w14:textId="77777777" w:rsidR="0034061B" w:rsidRPr="00877543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75" w:type="pct"/>
          </w:tcPr>
          <w:p w14:paraId="57798BE2" w14:textId="77777777" w:rsidR="0034061B" w:rsidRPr="00877543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696" w:type="pct"/>
          </w:tcPr>
          <w:p w14:paraId="6CF8537C" w14:textId="77777777" w:rsidR="0034061B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462" w:type="pct"/>
          </w:tcPr>
          <w:p w14:paraId="0DA7BBF4" w14:textId="23EF2A81" w:rsidR="0034061B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入出力</w:t>
            </w:r>
            <w:r w:rsidR="000E5CE3">
              <w:rPr>
                <w:rFonts w:hint="eastAsia"/>
                <w:sz w:val="18"/>
                <w:szCs w:val="21"/>
              </w:rPr>
              <w:t>仕様</w:t>
            </w:r>
          </w:p>
        </w:tc>
        <w:tc>
          <w:tcPr>
            <w:tcW w:w="901" w:type="pct"/>
          </w:tcPr>
          <w:p w14:paraId="76E23583" w14:textId="77777777" w:rsidR="0034061B" w:rsidRDefault="0034061B" w:rsidP="002D20F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34061B" w:rsidRPr="00877543" w14:paraId="2A77622E" w14:textId="77777777" w:rsidTr="0024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F5B1215" w14:textId="77777777" w:rsidR="0034061B" w:rsidRPr="00877543" w:rsidRDefault="0034061B" w:rsidP="002D20F3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53D1716A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システムタイトル</w:t>
            </w:r>
          </w:p>
        </w:tc>
        <w:tc>
          <w:tcPr>
            <w:tcW w:w="1280" w:type="pct"/>
          </w:tcPr>
          <w:p w14:paraId="24F8DBC8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このシステムの名称を表示するラベル。</w:t>
            </w:r>
          </w:p>
        </w:tc>
        <w:tc>
          <w:tcPr>
            <w:tcW w:w="521" w:type="pct"/>
          </w:tcPr>
          <w:p w14:paraId="7A144D30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営業情報管理システム</w:t>
            </w:r>
          </w:p>
        </w:tc>
        <w:tc>
          <w:tcPr>
            <w:tcW w:w="375" w:type="pct"/>
          </w:tcPr>
          <w:p w14:paraId="77E219DA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696" w:type="pct"/>
          </w:tcPr>
          <w:p w14:paraId="3806C44B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62" w:type="pct"/>
          </w:tcPr>
          <w:p w14:paraId="76A55413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1" w:type="pct"/>
          </w:tcPr>
          <w:p w14:paraId="3F974D25" w14:textId="77777777" w:rsidR="0034061B" w:rsidRDefault="0034061B" w:rsidP="002D20F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34061B" w:rsidRPr="00877543" w14:paraId="7EC065CB" w14:textId="77777777" w:rsidTr="0024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8FE5B10" w14:textId="77777777" w:rsidR="0034061B" w:rsidRPr="00877543" w:rsidRDefault="0034061B" w:rsidP="002D20F3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0F84822" w14:textId="2FD85579" w:rsidR="0034061B" w:rsidRDefault="0034061B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エラータイトル</w:t>
            </w:r>
          </w:p>
        </w:tc>
        <w:tc>
          <w:tcPr>
            <w:tcW w:w="1280" w:type="pct"/>
          </w:tcPr>
          <w:p w14:paraId="2FF41998" w14:textId="16E1C1B9" w:rsidR="0034061B" w:rsidRDefault="0034061B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エラーの表題を表すラベル。</w:t>
            </w:r>
          </w:p>
        </w:tc>
        <w:tc>
          <w:tcPr>
            <w:tcW w:w="521" w:type="pct"/>
          </w:tcPr>
          <w:p w14:paraId="42869C82" w14:textId="15E1F1CA" w:rsidR="0034061B" w:rsidRDefault="0034061B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75" w:type="pct"/>
          </w:tcPr>
          <w:p w14:paraId="412EFB39" w14:textId="0B1F03FA" w:rsidR="0034061B" w:rsidRDefault="0034061B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696" w:type="pct"/>
          </w:tcPr>
          <w:p w14:paraId="426884EF" w14:textId="679C8AD8" w:rsidR="0034061B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62" w:type="pct"/>
          </w:tcPr>
          <w:p w14:paraId="3EC0ACC0" w14:textId="042F2771" w:rsidR="0034061B" w:rsidRDefault="0034061B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1" w:type="pct"/>
          </w:tcPr>
          <w:p w14:paraId="00B0191F" w14:textId="265A33A4" w:rsidR="0034061B" w:rsidRDefault="00C145D5" w:rsidP="002D20F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本紙</w:t>
            </w:r>
            <w:r w:rsidRPr="00C145D5">
              <w:rPr>
                <w:sz w:val="18"/>
                <w:szCs w:val="21"/>
                <w:u w:val="single"/>
              </w:rPr>
              <w:fldChar w:fldCharType="begin"/>
            </w:r>
            <w:r w:rsidRPr="00C145D5">
              <w:rPr>
                <w:sz w:val="18"/>
                <w:szCs w:val="21"/>
                <w:u w:val="single"/>
              </w:rPr>
              <w:instrText xml:space="preserve"> </w:instrText>
            </w:r>
            <w:r w:rsidRPr="00C145D5">
              <w:rPr>
                <w:rFonts w:hint="eastAsia"/>
                <w:sz w:val="18"/>
                <w:szCs w:val="21"/>
                <w:u w:val="single"/>
              </w:rPr>
              <w:instrText>REF _Ref231991800 \w \h</w:instrText>
            </w:r>
            <w:r w:rsidRPr="00C145D5">
              <w:rPr>
                <w:sz w:val="18"/>
                <w:szCs w:val="21"/>
                <w:u w:val="single"/>
              </w:rPr>
              <w:instrText xml:space="preserve"> </w:instrText>
            </w:r>
            <w:r w:rsidRPr="00C145D5">
              <w:rPr>
                <w:sz w:val="18"/>
                <w:szCs w:val="21"/>
                <w:u w:val="single"/>
              </w:rPr>
            </w:r>
            <w:r w:rsidRPr="00C145D5">
              <w:rPr>
                <w:sz w:val="18"/>
                <w:szCs w:val="21"/>
                <w:u w:val="single"/>
              </w:rPr>
              <w:fldChar w:fldCharType="separate"/>
            </w:r>
            <w:r w:rsidRPr="00C145D5">
              <w:rPr>
                <w:sz w:val="18"/>
                <w:szCs w:val="21"/>
                <w:u w:val="single"/>
              </w:rPr>
              <w:t>4</w:t>
            </w:r>
            <w:r w:rsidRPr="00C145D5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C145D5" w:rsidRPr="00877543" w14:paraId="37C39D34" w14:textId="77777777" w:rsidTr="0024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56C7157" w14:textId="77777777" w:rsidR="00C145D5" w:rsidRPr="00877543" w:rsidRDefault="00C145D5" w:rsidP="00C145D5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C44EFEB" w14:textId="127B1503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エラー内容</w:t>
            </w:r>
          </w:p>
        </w:tc>
        <w:tc>
          <w:tcPr>
            <w:tcW w:w="1280" w:type="pct"/>
          </w:tcPr>
          <w:p w14:paraId="2BB4F7FE" w14:textId="6C63F413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エラーの内容を表すラベル。</w:t>
            </w:r>
          </w:p>
        </w:tc>
        <w:tc>
          <w:tcPr>
            <w:tcW w:w="521" w:type="pct"/>
          </w:tcPr>
          <w:p w14:paraId="589A9B39" w14:textId="20093704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75" w:type="pct"/>
          </w:tcPr>
          <w:p w14:paraId="3E41AC47" w14:textId="214B4583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696" w:type="pct"/>
          </w:tcPr>
          <w:p w14:paraId="787B0013" w14:textId="2EF4DB91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62" w:type="pct"/>
          </w:tcPr>
          <w:p w14:paraId="21BEC267" w14:textId="1BC6306A" w:rsidR="00C145D5" w:rsidRPr="002458F2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1" w:type="pct"/>
          </w:tcPr>
          <w:p w14:paraId="2E34B9AB" w14:textId="3D52BD57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本紙</w:t>
            </w:r>
            <w:r w:rsidRPr="00C145D5">
              <w:rPr>
                <w:sz w:val="18"/>
                <w:szCs w:val="21"/>
                <w:u w:val="single"/>
              </w:rPr>
              <w:fldChar w:fldCharType="begin"/>
            </w:r>
            <w:r w:rsidRPr="00C145D5">
              <w:rPr>
                <w:sz w:val="18"/>
                <w:szCs w:val="21"/>
                <w:u w:val="single"/>
              </w:rPr>
              <w:instrText xml:space="preserve"> </w:instrText>
            </w:r>
            <w:r w:rsidRPr="00C145D5">
              <w:rPr>
                <w:rFonts w:hint="eastAsia"/>
                <w:sz w:val="18"/>
                <w:szCs w:val="21"/>
                <w:u w:val="single"/>
              </w:rPr>
              <w:instrText>REF _Ref231991800 \w \h</w:instrText>
            </w:r>
            <w:r w:rsidRPr="00C145D5">
              <w:rPr>
                <w:sz w:val="18"/>
                <w:szCs w:val="21"/>
                <w:u w:val="single"/>
              </w:rPr>
              <w:instrText xml:space="preserve"> </w:instrText>
            </w:r>
            <w:r w:rsidRPr="00C145D5">
              <w:rPr>
                <w:sz w:val="18"/>
                <w:szCs w:val="21"/>
                <w:u w:val="single"/>
              </w:rPr>
            </w:r>
            <w:r w:rsidRPr="00C145D5">
              <w:rPr>
                <w:sz w:val="18"/>
                <w:szCs w:val="21"/>
                <w:u w:val="single"/>
              </w:rPr>
              <w:fldChar w:fldCharType="separate"/>
            </w:r>
            <w:r w:rsidRPr="00C145D5">
              <w:rPr>
                <w:sz w:val="18"/>
                <w:szCs w:val="21"/>
                <w:u w:val="single"/>
              </w:rPr>
              <w:t>4</w:t>
            </w:r>
            <w:r w:rsidRPr="00C145D5">
              <w:rPr>
                <w:sz w:val="18"/>
                <w:szCs w:val="21"/>
                <w:u w:val="single"/>
              </w:rPr>
              <w:fldChar w:fldCharType="end"/>
            </w:r>
            <w:r>
              <w:rPr>
                <w:rFonts w:hint="eastAsia"/>
                <w:sz w:val="18"/>
                <w:szCs w:val="21"/>
              </w:rPr>
              <w:t>参照。</w:t>
            </w:r>
          </w:p>
        </w:tc>
      </w:tr>
      <w:tr w:rsidR="00C145D5" w:rsidRPr="00877543" w14:paraId="124BC026" w14:textId="77777777" w:rsidTr="002458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0B12AC1A" w14:textId="77777777" w:rsidR="00C145D5" w:rsidRPr="00877543" w:rsidRDefault="00C145D5" w:rsidP="00C145D5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66109D4" w14:textId="6F0EBE22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リロードボタン</w:t>
            </w:r>
          </w:p>
        </w:tc>
        <w:tc>
          <w:tcPr>
            <w:tcW w:w="1280" w:type="pct"/>
          </w:tcPr>
          <w:p w14:paraId="33C3068C" w14:textId="1373856F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ページを再読み込みするボタン。</w:t>
            </w:r>
          </w:p>
        </w:tc>
        <w:tc>
          <w:tcPr>
            <w:tcW w:w="521" w:type="pct"/>
          </w:tcPr>
          <w:p w14:paraId="5BDEFE5A" w14:textId="7448CE30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RELOAD</w:t>
            </w:r>
          </w:p>
        </w:tc>
        <w:tc>
          <w:tcPr>
            <w:tcW w:w="375" w:type="pct"/>
          </w:tcPr>
          <w:p w14:paraId="14D0A634" w14:textId="5755AF9F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696" w:type="pct"/>
          </w:tcPr>
          <w:p w14:paraId="2384D4C3" w14:textId="68E96912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62" w:type="pct"/>
          </w:tcPr>
          <w:p w14:paraId="39E2F556" w14:textId="5C7FCC24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1" w:type="pct"/>
          </w:tcPr>
          <w:p w14:paraId="52EABC6F" w14:textId="7BB8F4BE" w:rsidR="00C145D5" w:rsidRDefault="00C145D5" w:rsidP="00C145D5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C145D5" w:rsidRPr="00877543" w14:paraId="5C7D4889" w14:textId="77777777" w:rsidTr="002458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402849E6" w14:textId="77777777" w:rsidR="00C145D5" w:rsidRPr="00877543" w:rsidRDefault="00C145D5" w:rsidP="00C145D5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4A7D68B" w14:textId="34021BCA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インデックスボタン</w:t>
            </w:r>
          </w:p>
        </w:tc>
        <w:tc>
          <w:tcPr>
            <w:tcW w:w="1280" w:type="pct"/>
          </w:tcPr>
          <w:p w14:paraId="15DE721C" w14:textId="070C7417" w:rsidR="00C145D5" w:rsidRDefault="00E52A5C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未ログイン時はログイン画面、ログイン済み時は案件情報一覧画面へ遷移するリンク。</w:t>
            </w:r>
          </w:p>
        </w:tc>
        <w:tc>
          <w:tcPr>
            <w:tcW w:w="521" w:type="pct"/>
          </w:tcPr>
          <w:p w14:paraId="11CC46F6" w14:textId="2BEE3B2A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TOINDEX</w:t>
            </w:r>
          </w:p>
        </w:tc>
        <w:tc>
          <w:tcPr>
            <w:tcW w:w="375" w:type="pct"/>
          </w:tcPr>
          <w:p w14:paraId="64CAF3FA" w14:textId="280C5130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リンク</w:t>
            </w:r>
          </w:p>
        </w:tc>
        <w:tc>
          <w:tcPr>
            <w:tcW w:w="696" w:type="pct"/>
          </w:tcPr>
          <w:p w14:paraId="58FEA8E4" w14:textId="02C13F50" w:rsidR="00C145D5" w:rsidRDefault="00C145D5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462" w:type="pct"/>
          </w:tcPr>
          <w:p w14:paraId="3CA22252" w14:textId="3E099BCF" w:rsidR="00C145D5" w:rsidRDefault="00C145D5" w:rsidP="00E52A5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</w:p>
        </w:tc>
        <w:tc>
          <w:tcPr>
            <w:tcW w:w="901" w:type="pct"/>
          </w:tcPr>
          <w:p w14:paraId="330B886B" w14:textId="64B54E69" w:rsidR="00C145D5" w:rsidRDefault="00A57A06" w:rsidP="00C145D5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A57A06">
              <w:rPr>
                <w:rFonts w:hint="eastAsia"/>
                <w:sz w:val="18"/>
                <w:szCs w:val="21"/>
              </w:rPr>
              <w:t>遷移先はパーマリンク システム共通仕様書「ドメインURL ( / ) へのアクセス時について」参照。</w:t>
            </w:r>
          </w:p>
        </w:tc>
      </w:tr>
    </w:tbl>
    <w:p w14:paraId="260638C4" w14:textId="6D921CE9" w:rsidR="0034061B" w:rsidRDefault="009A4DC7" w:rsidP="009A4DC7">
      <w:pPr>
        <w:pStyle w:val="10"/>
      </w:pPr>
      <w:bookmarkStart w:id="0" w:name="_Ref231991800"/>
      <w:r>
        <w:rPr>
          <w:rFonts w:hint="eastAsia"/>
        </w:rPr>
        <w:t>エラーごとの表示内容</w:t>
      </w:r>
      <w:bookmarkEnd w:id="0"/>
    </w:p>
    <w:p w14:paraId="51FB339A" w14:textId="14AD56AB" w:rsidR="00EB5067" w:rsidRPr="00EB5067" w:rsidRDefault="00EB5067" w:rsidP="00EB5067">
      <w:pPr>
        <w:ind w:leftChars="100" w:left="210"/>
      </w:pPr>
      <w:r>
        <w:rPr>
          <w:rFonts w:hint="eastAsia"/>
        </w:rPr>
        <w:t>エラーの原因ごとに【エラータイトル】と【エラー内容】で表示するメッセージを変更する。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549"/>
        <w:gridCol w:w="2565"/>
        <w:gridCol w:w="3402"/>
        <w:gridCol w:w="3544"/>
        <w:gridCol w:w="5328"/>
      </w:tblGrid>
      <w:tr w:rsidR="009A4DC7" w14:paraId="1E0C4238" w14:textId="77777777" w:rsidTr="00EB50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2BCC7D41" w14:textId="5D17F6D6" w:rsidR="009A4DC7" w:rsidRDefault="009A4DC7" w:rsidP="009A4DC7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565" w:type="dxa"/>
          </w:tcPr>
          <w:p w14:paraId="0D1F757E" w14:textId="60F1C678" w:rsidR="009A4DC7" w:rsidRDefault="009A4DC7" w:rsidP="009A4DC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エラー名</w:t>
            </w:r>
          </w:p>
        </w:tc>
        <w:tc>
          <w:tcPr>
            <w:tcW w:w="3402" w:type="dxa"/>
          </w:tcPr>
          <w:p w14:paraId="5EEDDE95" w14:textId="2971C857" w:rsidR="009A4DC7" w:rsidRDefault="009A4DC7" w:rsidP="009A4DC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エラータイトル</w:t>
            </w:r>
          </w:p>
        </w:tc>
        <w:tc>
          <w:tcPr>
            <w:tcW w:w="3544" w:type="dxa"/>
          </w:tcPr>
          <w:p w14:paraId="6680EE44" w14:textId="00EF9E32" w:rsidR="009A4DC7" w:rsidRDefault="009A4DC7" w:rsidP="009A4DC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エラー内容</w:t>
            </w:r>
          </w:p>
        </w:tc>
        <w:tc>
          <w:tcPr>
            <w:tcW w:w="5328" w:type="dxa"/>
          </w:tcPr>
          <w:p w14:paraId="7B41955E" w14:textId="70E66F9C" w:rsidR="009A4DC7" w:rsidRDefault="009A4DC7" w:rsidP="009A4DC7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A4DC7" w14:paraId="226C10A2" w14:textId="77777777" w:rsidTr="00EB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5755169D" w14:textId="1B12191F" w:rsidR="009A4DC7" w:rsidRDefault="009A4DC7" w:rsidP="009A4DC7">
            <w:pPr>
              <w:pStyle w:val="aa"/>
              <w:numPr>
                <w:ilvl w:val="0"/>
                <w:numId w:val="23"/>
              </w:numPr>
            </w:pPr>
          </w:p>
        </w:tc>
        <w:tc>
          <w:tcPr>
            <w:tcW w:w="2565" w:type="dxa"/>
          </w:tcPr>
          <w:p w14:paraId="7B03016A" w14:textId="0101A0A9" w:rsidR="009A4DC7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ページ未検出エラー</w:t>
            </w:r>
          </w:p>
        </w:tc>
        <w:tc>
          <w:tcPr>
            <w:tcW w:w="3402" w:type="dxa"/>
          </w:tcPr>
          <w:p w14:paraId="76516EAE" w14:textId="46707839" w:rsidR="009A4DC7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404 Not Found</w:t>
            </w:r>
          </w:p>
        </w:tc>
        <w:tc>
          <w:tcPr>
            <w:tcW w:w="3544" w:type="dxa"/>
          </w:tcPr>
          <w:p w14:paraId="2D100DC3" w14:textId="57AAA173" w:rsidR="009A4DC7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ページが見つかりませんでした。</w:t>
            </w:r>
          </w:p>
        </w:tc>
        <w:tc>
          <w:tcPr>
            <w:tcW w:w="5328" w:type="dxa"/>
          </w:tcPr>
          <w:p w14:paraId="5BECB1C1" w14:textId="7240F94D" w:rsidR="009A4DC7" w:rsidRDefault="00EB5067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存在しないページにアクセスしようとした場合に表示する。ログイン状態に関わらず表示する。</w:t>
            </w:r>
          </w:p>
        </w:tc>
      </w:tr>
      <w:tr w:rsidR="009A4DC7" w14:paraId="2ACA96CC" w14:textId="77777777" w:rsidTr="00EB50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26C6D053" w14:textId="7D9A7C22" w:rsidR="009A4DC7" w:rsidRDefault="009A4DC7" w:rsidP="009A4DC7">
            <w:pPr>
              <w:pStyle w:val="aa"/>
              <w:numPr>
                <w:ilvl w:val="0"/>
                <w:numId w:val="23"/>
              </w:numPr>
            </w:pPr>
          </w:p>
        </w:tc>
        <w:tc>
          <w:tcPr>
            <w:tcW w:w="2565" w:type="dxa"/>
          </w:tcPr>
          <w:p w14:paraId="495985BA" w14:textId="2D82FA3A" w:rsidR="009A4DC7" w:rsidRDefault="00123F8E" w:rsidP="009A4DC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権限不足エラー</w:t>
            </w:r>
          </w:p>
        </w:tc>
        <w:tc>
          <w:tcPr>
            <w:tcW w:w="3402" w:type="dxa"/>
          </w:tcPr>
          <w:p w14:paraId="3432BFD8" w14:textId="17694CAC" w:rsidR="009A4DC7" w:rsidRDefault="00123F8E" w:rsidP="009A4DC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403 Forbidden</w:t>
            </w:r>
          </w:p>
        </w:tc>
        <w:tc>
          <w:tcPr>
            <w:tcW w:w="3544" w:type="dxa"/>
          </w:tcPr>
          <w:p w14:paraId="19F68415" w14:textId="4AFA27D8" w:rsidR="009A4DC7" w:rsidRDefault="00123F8E" w:rsidP="009A4DC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ページにアクセスできません。</w:t>
            </w:r>
          </w:p>
        </w:tc>
        <w:tc>
          <w:tcPr>
            <w:tcW w:w="5328" w:type="dxa"/>
          </w:tcPr>
          <w:p w14:paraId="2135DF77" w14:textId="1EEF5D79" w:rsidR="009A4DC7" w:rsidRDefault="00EB5067" w:rsidP="009A4DC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ページにアクセスするためのロールが制限されており、ユーザがそのロールでない場合に表示する。</w:t>
            </w:r>
          </w:p>
        </w:tc>
      </w:tr>
      <w:tr w:rsidR="009A4DC7" w14:paraId="7E9CE5CC" w14:textId="77777777" w:rsidTr="00EB50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" w:type="dxa"/>
          </w:tcPr>
          <w:p w14:paraId="3907DD49" w14:textId="2C18C459" w:rsidR="009A4DC7" w:rsidRDefault="009A4DC7" w:rsidP="009A4DC7">
            <w:pPr>
              <w:pStyle w:val="aa"/>
              <w:numPr>
                <w:ilvl w:val="0"/>
                <w:numId w:val="23"/>
              </w:numPr>
            </w:pPr>
          </w:p>
        </w:tc>
        <w:tc>
          <w:tcPr>
            <w:tcW w:w="2565" w:type="dxa"/>
          </w:tcPr>
          <w:p w14:paraId="6EF4C303" w14:textId="4AFD9251" w:rsidR="009A4DC7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サーバー内部エラー</w:t>
            </w:r>
          </w:p>
        </w:tc>
        <w:tc>
          <w:tcPr>
            <w:tcW w:w="3402" w:type="dxa"/>
          </w:tcPr>
          <w:p w14:paraId="7DC116CD" w14:textId="18D28B52" w:rsidR="009A4DC7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An Error </w:t>
            </w:r>
            <w:r>
              <w:t>Occurred</w:t>
            </w:r>
          </w:p>
        </w:tc>
        <w:tc>
          <w:tcPr>
            <w:tcW w:w="3544" w:type="dxa"/>
          </w:tcPr>
          <w:p w14:paraId="7394BC24" w14:textId="5E883C82" w:rsidR="00123F8E" w:rsidRDefault="00123F8E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エラーが発生しました。</w:t>
            </w:r>
          </w:p>
        </w:tc>
        <w:tc>
          <w:tcPr>
            <w:tcW w:w="5328" w:type="dxa"/>
          </w:tcPr>
          <w:p w14:paraId="2C02B315" w14:textId="795B7A31" w:rsidR="009A4DC7" w:rsidRDefault="00EB5067" w:rsidP="009A4DC7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上記以外のエラーの場合に表示する。</w:t>
            </w:r>
          </w:p>
        </w:tc>
      </w:tr>
    </w:tbl>
    <w:p w14:paraId="62173B9D" w14:textId="77777777" w:rsidR="009A4DC7" w:rsidRPr="009A4DC7" w:rsidRDefault="009A4DC7" w:rsidP="009A4DC7"/>
    <w:p w14:paraId="05D66692" w14:textId="77777777" w:rsidR="0034061B" w:rsidRDefault="009A4DC7" w:rsidP="009A4DC7">
      <w:pPr>
        <w:pStyle w:val="10"/>
      </w:pPr>
      <w:r>
        <w:rPr>
          <w:rFonts w:hint="eastAsia"/>
        </w:rPr>
        <w:t>エラー画面の</w:t>
      </w:r>
      <w:r>
        <w:rPr>
          <w:rFonts w:hint="eastAsia"/>
        </w:rPr>
        <w:t>URL</w:t>
      </w:r>
    </w:p>
    <w:p w14:paraId="0D29B493" w14:textId="77777777" w:rsidR="00EB5067" w:rsidRPr="00EB5067" w:rsidRDefault="00EB5067" w:rsidP="00EB5067">
      <w:pPr>
        <w:ind w:leftChars="100" w:left="210"/>
      </w:pPr>
      <w:r>
        <w:rPr>
          <w:rFonts w:hint="eastAsia"/>
        </w:rPr>
        <w:t>エラー画面は各画面で処理されないエラーからのサーバー内部遷移で表示するほか、ステータス指定の</w:t>
      </w:r>
      <w:r>
        <w:rPr>
          <w:rFonts w:hint="eastAsia"/>
        </w:rPr>
        <w:t>URL /error/{HTTP</w:t>
      </w:r>
      <w:r>
        <w:rPr>
          <w:rFonts w:hint="eastAsia"/>
        </w:rPr>
        <w:t>ステータス</w:t>
      </w:r>
      <w:r>
        <w:rPr>
          <w:rFonts w:hint="eastAsia"/>
        </w:rPr>
        <w:t xml:space="preserve">} </w:t>
      </w:r>
      <w:r>
        <w:rPr>
          <w:rFonts w:hint="eastAsia"/>
        </w:rPr>
        <w:t>を持つ。</w:t>
      </w:r>
    </w:p>
    <w:p w14:paraId="14013476" w14:textId="1BEAACAA" w:rsidR="00EB5067" w:rsidRPr="00EB5067" w:rsidRDefault="00EB5067" w:rsidP="00EB5067">
      <w:pPr>
        <w:ind w:leftChars="100" w:left="210"/>
      </w:pPr>
      <w:r>
        <w:rPr>
          <w:rFonts w:hint="eastAsia"/>
        </w:rPr>
        <w:lastRenderedPageBreak/>
        <w:t>fetch</w:t>
      </w:r>
      <w:r w:rsidR="008D6734">
        <w:rPr>
          <w:rFonts w:hint="eastAsia"/>
        </w:rPr>
        <w:t>など</w:t>
      </w:r>
      <w:r w:rsidR="008D6734">
        <w:rPr>
          <w:rFonts w:hint="eastAsia"/>
        </w:rPr>
        <w:t>HTTP</w:t>
      </w:r>
      <w:r w:rsidR="008D6734">
        <w:rPr>
          <w:rFonts w:hint="eastAsia"/>
        </w:rPr>
        <w:t>クライアントによる</w:t>
      </w:r>
      <w:r>
        <w:rPr>
          <w:rFonts w:hint="eastAsia"/>
        </w:rPr>
        <w:t>API</w:t>
      </w:r>
      <w:r>
        <w:rPr>
          <w:rFonts w:hint="eastAsia"/>
        </w:rPr>
        <w:t>呼び出しではエラー応答を受けても画面遷移が起きないため、エラー応答を受けたクライアントがエラーの種別を保ったままエラー画面へ遷移するために</w:t>
      </w:r>
      <w:r w:rsidR="008D6734">
        <w:rPr>
          <w:rFonts w:hint="eastAsia"/>
        </w:rPr>
        <w:t>エラー画面の</w:t>
      </w:r>
      <w:r w:rsidR="008D6734">
        <w:rPr>
          <w:rFonts w:hint="eastAsia"/>
        </w:rPr>
        <w:t>URL</w:t>
      </w:r>
      <w:r w:rsidR="008D6734">
        <w:rPr>
          <w:rFonts w:hint="eastAsia"/>
        </w:rPr>
        <w:t>を</w:t>
      </w:r>
      <w:r>
        <w:rPr>
          <w:rFonts w:hint="eastAsia"/>
        </w:rPr>
        <w:t>用いる（</w:t>
      </w:r>
      <w:r>
        <w:rPr>
          <w:rFonts w:hint="eastAsia"/>
        </w:rPr>
        <w:t>API</w:t>
      </w:r>
      <w:r>
        <w:rPr>
          <w:rFonts w:hint="eastAsia"/>
        </w:rPr>
        <w:t>共通仕様</w:t>
      </w:r>
      <w:r>
        <w:rPr>
          <w:rFonts w:hint="eastAsia"/>
        </w:rPr>
        <w:t xml:space="preserve"> </w:t>
      </w:r>
      <w:r>
        <w:rPr>
          <w:rFonts w:hint="eastAsia"/>
        </w:rPr>
        <w:t>システム共通仕様書「</w:t>
      </w:r>
      <w:r>
        <w:rPr>
          <w:rFonts w:hint="eastAsia"/>
        </w:rPr>
        <w:t>HTTP</w:t>
      </w:r>
      <w:r>
        <w:rPr>
          <w:rFonts w:hint="eastAsia"/>
        </w:rPr>
        <w:t>ステータスの使い分け」）。</w:t>
      </w:r>
      <w:r w:rsidR="00D34E07">
        <w:rPr>
          <w:rFonts w:hint="eastAsia"/>
        </w:rPr>
        <w:t>上記の理由に当てはまらない用途では</w:t>
      </w:r>
      <w:r w:rsidR="00AA353D">
        <w:rPr>
          <w:rFonts w:hint="eastAsia"/>
        </w:rPr>
        <w:t>この</w:t>
      </w:r>
      <w:r w:rsidR="00AA353D">
        <w:rPr>
          <w:rFonts w:hint="eastAsia"/>
        </w:rPr>
        <w:t>URL</w:t>
      </w:r>
      <w:r w:rsidR="00AA353D">
        <w:rPr>
          <w:rFonts w:hint="eastAsia"/>
        </w:rPr>
        <w:t>を</w:t>
      </w:r>
      <w:r w:rsidR="005350D5">
        <w:rPr>
          <w:rFonts w:hint="eastAsia"/>
        </w:rPr>
        <w:t>使用しない。</w:t>
      </w:r>
    </w:p>
    <w:p w14:paraId="5C98090B" w14:textId="1AB92494" w:rsidR="00EB5067" w:rsidRPr="00EB5067" w:rsidRDefault="00EB5067" w:rsidP="003C460B">
      <w:pPr>
        <w:ind w:leftChars="100" w:left="210"/>
      </w:pPr>
      <w:r>
        <w:rPr>
          <w:rFonts w:hint="eastAsia"/>
        </w:rPr>
        <w:t>指定されたステータスが</w:t>
      </w:r>
      <w:r>
        <w:rPr>
          <w:rFonts w:hint="eastAsia"/>
        </w:rPr>
        <w:t>403</w:t>
      </w:r>
      <w:r>
        <w:rPr>
          <w:rFonts w:hint="eastAsia"/>
        </w:rPr>
        <w:t>の場合は【権限不足エラー】、</w:t>
      </w:r>
      <w:r>
        <w:rPr>
          <w:rFonts w:hint="eastAsia"/>
        </w:rPr>
        <w:t>404</w:t>
      </w:r>
      <w:r>
        <w:rPr>
          <w:rFonts w:hint="eastAsia"/>
        </w:rPr>
        <w:t>の場合は【ページ未検出エラー】、その他の場合は【サーバー内部エラー】を表示し、応答の</w:t>
      </w:r>
      <w:r>
        <w:rPr>
          <w:rFonts w:hint="eastAsia"/>
        </w:rPr>
        <w:t>HTTP</w:t>
      </w:r>
      <w:r>
        <w:rPr>
          <w:rFonts w:hint="eastAsia"/>
        </w:rPr>
        <w:t>ステータスにも表示するエラーのステータスを設定する。</w:t>
      </w:r>
    </w:p>
    <w:p w14:paraId="5C98090B" w14:textId="1AB92494" w:rsidR="00EB5067" w:rsidRPr="00EB5067" w:rsidRDefault="00EB5067" w:rsidP="003C460B">
      <w:pPr>
        <w:ind w:leftChars="100" w:left="210"/>
      </w:pPr>
      <w:r>
        <w:rPr>
          <w:rFonts w:hint="eastAsia"/>
        </w:rPr>
        <w:t xml:space="preserve">ステータス指定の無い /error への直接アクセスは、本画面の表示のみを行う（表示は【サーバー内部エラー】とし、応答のHTTPステータスは規定しない。エラー自体は既に発生源の応答で通知されている想定であり、本画面はユーザーへの通知を目的とする）。</w:t>
      </w:r>
    </w:p>
    <w:sectPr w:rsidR="00EB5067" w:rsidRPr="00EB5067" w:rsidSect="00592264">
      <w:headerReference w:type="default" r:id="rId11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53F7" w14:textId="77777777" w:rsidR="00F6430E" w:rsidRDefault="00F6430E" w:rsidP="00C002F1">
      <w:pPr>
        <w:spacing w:after="0" w:line="240" w:lineRule="auto"/>
      </w:pPr>
      <w:r>
        <w:separator/>
      </w:r>
    </w:p>
  </w:endnote>
  <w:endnote w:type="continuationSeparator" w:id="0">
    <w:p w14:paraId="7EF0A558" w14:textId="77777777" w:rsidR="00F6430E" w:rsidRDefault="00F6430E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8018" w14:textId="77777777" w:rsidR="00F6430E" w:rsidRDefault="00F6430E" w:rsidP="00C002F1">
      <w:pPr>
        <w:spacing w:after="0" w:line="240" w:lineRule="auto"/>
      </w:pPr>
      <w:r>
        <w:separator/>
      </w:r>
    </w:p>
  </w:footnote>
  <w:footnote w:type="continuationSeparator" w:id="0">
    <w:p w14:paraId="64889029" w14:textId="77777777" w:rsidR="00F6430E" w:rsidRDefault="00F6430E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1286749D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C674362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090FED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58E2C4A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A460213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ACA820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5EAE1F7" w14:textId="28A134E4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05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CB3806">
                <w:rPr>
                  <w:rFonts w:hint="eastAsia"/>
                </w:rPr>
                <w:t>2026/06/05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EEBAD00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258C4E6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7CC5847F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346255" w14:textId="2161264B" w:rsidR="00C002F1" w:rsidRPr="0008506E" w:rsidRDefault="00CB3806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AD32AB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67D9128" w14:textId="6195C416" w:rsidR="00C002F1" w:rsidRPr="0008506E" w:rsidRDefault="00CB3806" w:rsidP="00C002F1">
          <w:pPr>
            <w:pStyle w:val="af3"/>
          </w:pPr>
          <w:r>
            <w:rPr>
              <w:rFonts w:hint="eastAsia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A36667F" w14:textId="25263081" w:rsidR="00C002F1" w:rsidRPr="00521AB2" w:rsidRDefault="00CB3806" w:rsidP="00C002F1">
          <w:pPr>
            <w:pStyle w:val="af3"/>
          </w:pPr>
          <w:r>
            <w:rPr>
              <w:rFonts w:hint="eastAsia"/>
            </w:rPr>
            <w:t>エラー画面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07147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8FC82" w14:textId="7F4765CE" w:rsidR="00C002F1" w:rsidRPr="0008506E" w:rsidRDefault="00A90BF2" w:rsidP="00C002F1">
          <w:pPr>
            <w:pStyle w:val="af3"/>
          </w:pPr>
          <w:r>
            <w:rPr>
              <w:rFonts w:hint="eastAsia"/>
            </w:rPr>
            <w:t>2026/09/01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3EBFAEB" w14:textId="5E40AAAA" w:rsidR="00C002F1" w:rsidRPr="0008506E" w:rsidRDefault="00A90BF2" w:rsidP="00A90BF2">
          <w:pPr>
            <w:pStyle w:val="af3"/>
            <w:jc w:val="center"/>
          </w:pPr>
          <w:r>
            <w:rPr>
              <w:rFonts w:hint="eastAsia"/>
            </w:rPr>
            <w:t>SSV/</w:t>
          </w:r>
          <w:r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05CE3B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078FEE3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F69C8710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9406F6D"/>
    <w:multiLevelType w:val="hybridMultilevel"/>
    <w:tmpl w:val="38F0D358"/>
    <w:lvl w:ilvl="0" w:tplc="CB54FED4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8372D2"/>
    <w:multiLevelType w:val="hybridMultilevel"/>
    <w:tmpl w:val="6DE8CCC0"/>
    <w:lvl w:ilvl="0" w:tplc="79A41CFC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6C59A7"/>
    <w:multiLevelType w:val="hybridMultilevel"/>
    <w:tmpl w:val="E1B4573C"/>
    <w:lvl w:ilvl="0" w:tplc="64D49F32"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5" w15:restartNumberingAfterBreak="0">
    <w:nsid w:val="57744A0D"/>
    <w:multiLevelType w:val="hybridMultilevel"/>
    <w:tmpl w:val="1C38FBFC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00B40AB"/>
    <w:multiLevelType w:val="multilevel"/>
    <w:tmpl w:val="F69C8710"/>
    <w:numStyleLink w:val="1"/>
  </w:abstractNum>
  <w:abstractNum w:abstractNumId="7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702564F"/>
    <w:multiLevelType w:val="hybridMultilevel"/>
    <w:tmpl w:val="2D1267DC"/>
    <w:lvl w:ilvl="0" w:tplc="9D02FB5E">
      <w:start w:val="1"/>
      <w:numFmt w:val="bullet"/>
      <w:suff w:val="space"/>
      <w:lvlText w:val=""/>
      <w:lvlJc w:val="left"/>
      <w:pPr>
        <w:ind w:left="113" w:hanging="113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6"/>
  </w:num>
  <w:num w:numId="3" w16cid:durableId="1132360486">
    <w:abstractNumId w:val="6"/>
  </w:num>
  <w:num w:numId="4" w16cid:durableId="1896310185">
    <w:abstractNumId w:val="6"/>
  </w:num>
  <w:num w:numId="5" w16cid:durableId="891892927">
    <w:abstractNumId w:val="6"/>
  </w:num>
  <w:num w:numId="6" w16cid:durableId="1347555933">
    <w:abstractNumId w:val="6"/>
  </w:num>
  <w:num w:numId="7" w16cid:durableId="709839561">
    <w:abstractNumId w:val="6"/>
  </w:num>
  <w:num w:numId="8" w16cid:durableId="582035669">
    <w:abstractNumId w:val="6"/>
  </w:num>
  <w:num w:numId="9" w16cid:durableId="1732187897">
    <w:abstractNumId w:val="6"/>
  </w:num>
  <w:num w:numId="10" w16cid:durableId="124928254">
    <w:abstractNumId w:val="6"/>
  </w:num>
  <w:num w:numId="11" w16cid:durableId="2131777331">
    <w:abstractNumId w:val="6"/>
  </w:num>
  <w:num w:numId="12" w16cid:durableId="963731790">
    <w:abstractNumId w:val="6"/>
  </w:num>
  <w:num w:numId="13" w16cid:durableId="1534807914">
    <w:abstractNumId w:val="6"/>
  </w:num>
  <w:num w:numId="14" w16cid:durableId="803889070">
    <w:abstractNumId w:val="6"/>
  </w:num>
  <w:num w:numId="15" w16cid:durableId="1422676068">
    <w:abstractNumId w:val="6"/>
  </w:num>
  <w:num w:numId="16" w16cid:durableId="1965185649">
    <w:abstractNumId w:val="6"/>
  </w:num>
  <w:num w:numId="17" w16cid:durableId="19480585">
    <w:abstractNumId w:val="4"/>
  </w:num>
  <w:num w:numId="18" w16cid:durableId="1844126601">
    <w:abstractNumId w:val="7"/>
  </w:num>
  <w:num w:numId="19" w16cid:durableId="1142234630">
    <w:abstractNumId w:val="8"/>
  </w:num>
  <w:num w:numId="20" w16cid:durableId="1266111181">
    <w:abstractNumId w:val="2"/>
  </w:num>
  <w:num w:numId="21" w16cid:durableId="1308238834">
    <w:abstractNumId w:val="3"/>
  </w:num>
  <w:num w:numId="22" w16cid:durableId="1147667226">
    <w:abstractNumId w:val="1"/>
  </w:num>
  <w:num w:numId="23" w16cid:durableId="2024938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06"/>
    <w:rsid w:val="00007051"/>
    <w:rsid w:val="000200E7"/>
    <w:rsid w:val="000435C7"/>
    <w:rsid w:val="00054A7E"/>
    <w:rsid w:val="000E5CE3"/>
    <w:rsid w:val="001051E5"/>
    <w:rsid w:val="00123F8E"/>
    <w:rsid w:val="00127BE6"/>
    <w:rsid w:val="00133027"/>
    <w:rsid w:val="0014136E"/>
    <w:rsid w:val="00163224"/>
    <w:rsid w:val="001927B4"/>
    <w:rsid w:val="001A2898"/>
    <w:rsid w:val="001F72D6"/>
    <w:rsid w:val="002220F3"/>
    <w:rsid w:val="00231D94"/>
    <w:rsid w:val="002458F2"/>
    <w:rsid w:val="00272650"/>
    <w:rsid w:val="002855F8"/>
    <w:rsid w:val="00290B53"/>
    <w:rsid w:val="0034061B"/>
    <w:rsid w:val="003A27D7"/>
    <w:rsid w:val="003A3D64"/>
    <w:rsid w:val="003C460B"/>
    <w:rsid w:val="003E3220"/>
    <w:rsid w:val="003F423A"/>
    <w:rsid w:val="004044C2"/>
    <w:rsid w:val="00407AFF"/>
    <w:rsid w:val="004451B2"/>
    <w:rsid w:val="0044773C"/>
    <w:rsid w:val="00464509"/>
    <w:rsid w:val="004808E5"/>
    <w:rsid w:val="00494253"/>
    <w:rsid w:val="0050601C"/>
    <w:rsid w:val="00522E49"/>
    <w:rsid w:val="005314BD"/>
    <w:rsid w:val="005350D5"/>
    <w:rsid w:val="00585378"/>
    <w:rsid w:val="00591AF4"/>
    <w:rsid w:val="00592264"/>
    <w:rsid w:val="00597E5A"/>
    <w:rsid w:val="005D01D5"/>
    <w:rsid w:val="0062431C"/>
    <w:rsid w:val="00666088"/>
    <w:rsid w:val="00684CB6"/>
    <w:rsid w:val="00696F67"/>
    <w:rsid w:val="006E2019"/>
    <w:rsid w:val="006F35BC"/>
    <w:rsid w:val="006F7511"/>
    <w:rsid w:val="00785F6D"/>
    <w:rsid w:val="007E1D7C"/>
    <w:rsid w:val="007F0471"/>
    <w:rsid w:val="00807C34"/>
    <w:rsid w:val="0081006E"/>
    <w:rsid w:val="00837392"/>
    <w:rsid w:val="008A56C2"/>
    <w:rsid w:val="008D6734"/>
    <w:rsid w:val="0094477B"/>
    <w:rsid w:val="00983987"/>
    <w:rsid w:val="009A4DC7"/>
    <w:rsid w:val="009A79BA"/>
    <w:rsid w:val="009E6E5A"/>
    <w:rsid w:val="00A201CF"/>
    <w:rsid w:val="00A57A06"/>
    <w:rsid w:val="00A612CE"/>
    <w:rsid w:val="00A63CAE"/>
    <w:rsid w:val="00A90BF2"/>
    <w:rsid w:val="00AA353D"/>
    <w:rsid w:val="00AC61AA"/>
    <w:rsid w:val="00AC6F3F"/>
    <w:rsid w:val="00AE0E35"/>
    <w:rsid w:val="00AF549A"/>
    <w:rsid w:val="00B176C0"/>
    <w:rsid w:val="00BA1B8A"/>
    <w:rsid w:val="00C002F1"/>
    <w:rsid w:val="00C145D5"/>
    <w:rsid w:val="00C73352"/>
    <w:rsid w:val="00CB1295"/>
    <w:rsid w:val="00CB13A9"/>
    <w:rsid w:val="00CB3806"/>
    <w:rsid w:val="00CC0AAA"/>
    <w:rsid w:val="00CC3927"/>
    <w:rsid w:val="00CE50A4"/>
    <w:rsid w:val="00D34E07"/>
    <w:rsid w:val="00D43839"/>
    <w:rsid w:val="00D80BA4"/>
    <w:rsid w:val="00DA10B2"/>
    <w:rsid w:val="00DC63FB"/>
    <w:rsid w:val="00DC6DFA"/>
    <w:rsid w:val="00DD3A28"/>
    <w:rsid w:val="00DE6D6D"/>
    <w:rsid w:val="00E25C99"/>
    <w:rsid w:val="00E52A5C"/>
    <w:rsid w:val="00E60738"/>
    <w:rsid w:val="00E71E3F"/>
    <w:rsid w:val="00E73EE2"/>
    <w:rsid w:val="00EA2841"/>
    <w:rsid w:val="00EA62E1"/>
    <w:rsid w:val="00EB4FCA"/>
    <w:rsid w:val="00EB5067"/>
    <w:rsid w:val="00ED6DE3"/>
    <w:rsid w:val="00F016E4"/>
    <w:rsid w:val="00F6430E"/>
    <w:rsid w:val="00F650FB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0524E6"/>
  <w15:chartTrackingRefBased/>
  <w15:docId w15:val="{BC749B2E-A5F1-405F-AAA0-D69AE906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FB612F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16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FB612F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88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社員A</cp:lastModifiedBy>
  <cp:revision>23</cp:revision>
  <dcterms:created xsi:type="dcterms:W3CDTF">2026-06-05T00:43:00Z</dcterms:created>
  <dcterms:modified xsi:type="dcterms:W3CDTF">2026-09-01T06:49:00Z</dcterms:modified>
</cp:coreProperties>
</file>