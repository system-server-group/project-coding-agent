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89A3" w14:textId="06AF4C3E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1413"/>
        <w:gridCol w:w="14033"/>
      </w:tblGrid>
      <w:tr w:rsidR="005B5C41" w14:paraId="1B7A26CA" w14:textId="77777777" w:rsidTr="005B5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C43E7CA" w14:textId="77777777" w:rsidR="005B5C41" w:rsidRDefault="005B5C41" w:rsidP="005B5C41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14033" w:type="dxa"/>
          </w:tcPr>
          <w:p w14:paraId="4420055A" w14:textId="77777777" w:rsidR="005B5C41" w:rsidRDefault="005B5C41" w:rsidP="005B5C41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5B5C41" w14:paraId="2F62E740" w14:textId="77777777" w:rsidTr="005B5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82EC5BC" w14:textId="27781DAD" w:rsidR="005B5C41" w:rsidRDefault="00BD6BA8" w:rsidP="005B5C41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14033" w:type="dxa"/>
          </w:tcPr>
          <w:p w14:paraId="75649988" w14:textId="07A1490B" w:rsidR="005B5C41" w:rsidRDefault="00C3128A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案件情報登録機能</w:t>
            </w:r>
          </w:p>
        </w:tc>
      </w:tr>
      <w:tr w:rsidR="005B5C41" w14:paraId="5ECA86DC" w14:textId="77777777" w:rsidTr="00AC25B8">
        <w:trPr>
          <w:trHeight w:val="20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04E4B02" w14:textId="77777777" w:rsidR="005B5C41" w:rsidRDefault="005B5C41" w:rsidP="005B5C41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14033" w:type="dxa"/>
          </w:tcPr>
          <w:p w14:paraId="4E1D1B1A" w14:textId="77777777" w:rsidR="005B5C41" w:rsidRDefault="00C3128A" w:rsidP="005B5C4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案件情報を新規登録する機能。</w:t>
            </w:r>
          </w:p>
          <w:p w14:paraId="013B00D1" w14:textId="77777777" w:rsidR="00C3128A" w:rsidRDefault="00C3128A" w:rsidP="005B5C4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入力された内容を検証し、正常であれば登録する。</w:t>
            </w:r>
          </w:p>
          <w:p w14:paraId="37DED05E" w14:textId="77777777" w:rsidR="00C3128A" w:rsidRDefault="00C3128A" w:rsidP="005B5C4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正常に登録される場合、営業情報メールを送信できる。</w:t>
            </w:r>
          </w:p>
          <w:p w14:paraId="56A04D83" w14:textId="1C5D138F" w:rsidR="00C3128A" w:rsidRDefault="00D7031B" w:rsidP="00C3128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任意の形式の</w:t>
            </w:r>
            <w:r w:rsidR="00CF6FFE">
              <w:rPr>
                <w:rFonts w:hint="eastAsia"/>
              </w:rPr>
              <w:t>ファイルを1つ添付できる。</w:t>
            </w:r>
          </w:p>
        </w:tc>
      </w:tr>
      <w:tr w:rsidR="00AC25B8" w14:paraId="5C7B3CB3" w14:textId="77777777" w:rsidTr="00EE5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2EAB583" w14:textId="5E8A1CCE" w:rsidR="00AC25B8" w:rsidRDefault="00AC25B8" w:rsidP="005B5C41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14033" w:type="dxa"/>
          </w:tcPr>
          <w:p w14:paraId="49891C07" w14:textId="77777777" w:rsidR="00AC25B8" w:rsidRDefault="00AC25B8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案件情報登録画面 画面レイアウト</w:t>
            </w:r>
          </w:p>
          <w:p w14:paraId="60BAF98F" w14:textId="77777777" w:rsidR="00AC25B8" w:rsidRDefault="00AC25B8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　エンティティ定義書</w:t>
            </w:r>
          </w:p>
          <w:p w14:paraId="2659F474" w14:textId="5943FBA1" w:rsidR="00950B20" w:rsidRDefault="00950B20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案件情報添付ファイル エンティティ定義書</w:t>
            </w:r>
          </w:p>
          <w:p w14:paraId="4D7AE274" w14:textId="22771CC8" w:rsidR="00707FA1" w:rsidRDefault="00707FA1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 エンティティ定義書</w:t>
            </w:r>
          </w:p>
          <w:p w14:paraId="1054DAA5" w14:textId="3AA37F15" w:rsidR="00707FA1" w:rsidRDefault="00707FA1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部署マスタレコード エンティティ定義書</w:t>
            </w:r>
          </w:p>
          <w:p w14:paraId="003E7797" w14:textId="77777777" w:rsidR="00AC25B8" w:rsidRDefault="00AC25B8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入力値チェック システム共通仕様書</w:t>
            </w:r>
          </w:p>
          <w:p w14:paraId="0142030A" w14:textId="4EC105BF" w:rsidR="00AC25B8" w:rsidRDefault="00AC25B8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営業情報メール</w:t>
            </w:r>
            <w:r w:rsidR="00EE6A80">
              <w:rPr>
                <w:rFonts w:hint="eastAsia"/>
              </w:rPr>
              <w:t xml:space="preserve"> </w:t>
            </w:r>
            <w:r w:rsidR="002C617D">
              <w:rPr>
                <w:rFonts w:hint="eastAsia"/>
              </w:rPr>
              <w:t>システム共通仕様書</w:t>
            </w:r>
          </w:p>
        </w:tc>
      </w:tr>
    </w:tbl>
    <w:p w14:paraId="0F899D51" w14:textId="77777777" w:rsidR="004E6D5A" w:rsidRDefault="004E6D5A">
      <w:pPr>
        <w:widowControl/>
        <w:spacing w:line="259" w:lineRule="auto"/>
        <w:rPr>
          <w:rFonts w:asciiTheme="majorHAnsi" w:hAnsiTheme="majorHAnsi" w:cstheme="majorBidi"/>
          <w:b/>
          <w:color w:val="000000" w:themeColor="text1"/>
          <w:sz w:val="28"/>
          <w:szCs w:val="32"/>
        </w:rPr>
      </w:pPr>
      <w:r>
        <w:br w:type="page"/>
      </w:r>
    </w:p>
    <w:p w14:paraId="38A2D584" w14:textId="6173A340" w:rsidR="005B5C41" w:rsidRDefault="008568F1" w:rsidP="00D32443">
      <w:pPr>
        <w:pStyle w:val="10"/>
      </w:pPr>
      <w:r>
        <w:rPr>
          <w:rFonts w:hint="eastAsia"/>
        </w:rPr>
        <w:lastRenderedPageBreak/>
        <w:t>案件登録機能</w:t>
      </w:r>
    </w:p>
    <w:p w14:paraId="1B2BC7DE" w14:textId="581150A6" w:rsidR="00401F39" w:rsidRDefault="00401F39" w:rsidP="00F47465">
      <w:pPr>
        <w:pStyle w:val="2"/>
      </w:pPr>
      <w:r>
        <w:rPr>
          <w:rFonts w:hint="eastAsia"/>
        </w:rPr>
        <w:t>登録機能の概要</w:t>
      </w:r>
    </w:p>
    <w:p w14:paraId="7031297D" w14:textId="6BA1AAFF" w:rsidR="00C25F68" w:rsidRPr="00C25F68" w:rsidRDefault="00C25F68" w:rsidP="00C25F68">
      <w:pPr>
        <w:pStyle w:val="3"/>
      </w:pPr>
      <w:r>
        <w:rPr>
          <w:rFonts w:hint="eastAsia"/>
        </w:rPr>
        <w:t>案件情報の登録</w:t>
      </w:r>
    </w:p>
    <w:p w14:paraId="2DDCECB2" w14:textId="78E19D97" w:rsidR="00401F39" w:rsidRDefault="00401F39" w:rsidP="00C25F68">
      <w:pPr>
        <w:ind w:leftChars="500" w:left="1050"/>
      </w:pPr>
      <w:r>
        <w:rPr>
          <w:rFonts w:hint="eastAsia"/>
        </w:rPr>
        <w:t>新しい案件情報をシステムに登録する機能である。</w:t>
      </w:r>
    </w:p>
    <w:p w14:paraId="5A6A5BDB" w14:textId="61A2F03C" w:rsidR="00401F39" w:rsidRDefault="00401F39" w:rsidP="00C25F68">
      <w:pPr>
        <w:ind w:leftChars="500" w:left="1050"/>
      </w:pPr>
      <w:r>
        <w:rPr>
          <w:rFonts w:hint="eastAsia"/>
        </w:rPr>
        <w:t>案件情報を</w:t>
      </w:r>
      <w:r w:rsidR="00031AB9">
        <w:rPr>
          <w:rFonts w:hint="eastAsia"/>
        </w:rPr>
        <w:t>画面項目で</w:t>
      </w:r>
      <w:r>
        <w:rPr>
          <w:rFonts w:hint="eastAsia"/>
        </w:rPr>
        <w:t>入力し、入力値チェックで違反がなければ登録を実施する。</w:t>
      </w:r>
    </w:p>
    <w:p w14:paraId="0BB1AEE7" w14:textId="401A948F" w:rsidR="00401F39" w:rsidRDefault="000A5E77" w:rsidP="00C25F68">
      <w:pPr>
        <w:ind w:leftChars="500" w:left="105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 w:rsidR="00401F39">
        <w:rPr>
          <w:rFonts w:hint="eastAsia"/>
        </w:rPr>
        <w:t>案件情報は</w:t>
      </w:r>
      <w:r w:rsidR="00401F39" w:rsidRPr="00401F39">
        <w:rPr>
          <w:rFonts w:hint="eastAsia"/>
          <w:u w:val="single"/>
        </w:rPr>
        <w:t>案件情報</w:t>
      </w:r>
      <w:r w:rsidR="00401F39" w:rsidRPr="00401F39">
        <w:rPr>
          <w:rFonts w:hint="eastAsia"/>
          <w:u w:val="single"/>
        </w:rPr>
        <w:t xml:space="preserve"> </w:t>
      </w:r>
      <w:r w:rsidR="00401F39" w:rsidRPr="00401F39">
        <w:rPr>
          <w:rFonts w:hint="eastAsia"/>
          <w:u w:val="single"/>
        </w:rPr>
        <w:t>エンティティ定義書</w:t>
      </w:r>
      <w:r w:rsidR="00401F39">
        <w:rPr>
          <w:rFonts w:hint="eastAsia"/>
        </w:rPr>
        <w:t>を、</w:t>
      </w:r>
      <w:r w:rsidR="00031AB9">
        <w:rPr>
          <w:rFonts w:hint="eastAsia"/>
        </w:rPr>
        <w:t>画面項目</w:t>
      </w:r>
      <w:r w:rsidR="00401F39">
        <w:rPr>
          <w:rFonts w:hint="eastAsia"/>
        </w:rPr>
        <w:t>は</w:t>
      </w:r>
      <w:r w:rsidR="00401F39" w:rsidRPr="00401F39">
        <w:rPr>
          <w:rFonts w:hint="eastAsia"/>
          <w:u w:val="single"/>
        </w:rPr>
        <w:t>案件情報登録画面</w:t>
      </w:r>
      <w:r w:rsidR="00401F39" w:rsidRPr="00401F39">
        <w:rPr>
          <w:rFonts w:hint="eastAsia"/>
          <w:u w:val="single"/>
        </w:rPr>
        <w:t xml:space="preserve"> </w:t>
      </w:r>
      <w:r w:rsidR="00401F39" w:rsidRPr="00401F39">
        <w:rPr>
          <w:rFonts w:hint="eastAsia"/>
          <w:u w:val="single"/>
        </w:rPr>
        <w:t>画面レイアウト</w:t>
      </w:r>
      <w:r>
        <w:rPr>
          <w:rFonts w:hint="eastAsia"/>
          <w:u w:val="single"/>
        </w:rPr>
        <w:t>#</w:t>
      </w:r>
      <w:r>
        <w:rPr>
          <w:rFonts w:hint="eastAsia"/>
          <w:u w:val="single"/>
        </w:rPr>
        <w:t>画面項目一覧</w:t>
      </w:r>
      <w:r>
        <w:rPr>
          <w:rFonts w:hint="eastAsia"/>
        </w:rPr>
        <w:t>参照。</w:t>
      </w:r>
    </w:p>
    <w:p w14:paraId="4598CBC1" w14:textId="06E30AC0" w:rsidR="00C25F68" w:rsidRDefault="00C25F68" w:rsidP="00C25F68">
      <w:pPr>
        <w:pStyle w:val="3"/>
      </w:pPr>
      <w:r>
        <w:rPr>
          <w:rFonts w:hint="eastAsia"/>
        </w:rPr>
        <w:t>添付ファイルの</w:t>
      </w:r>
      <w:r w:rsidR="00031AB9">
        <w:rPr>
          <w:rFonts w:hint="eastAsia"/>
        </w:rPr>
        <w:t>登録</w:t>
      </w:r>
    </w:p>
    <w:p w14:paraId="1C878A42" w14:textId="56C1F72F" w:rsidR="00401F39" w:rsidRDefault="00401F39" w:rsidP="00C25F68">
      <w:pPr>
        <w:ind w:leftChars="500" w:left="1050"/>
      </w:pPr>
      <w:r>
        <w:rPr>
          <w:rFonts w:hint="eastAsia"/>
        </w:rPr>
        <w:t>登録する際、</w:t>
      </w:r>
      <w:r>
        <w:rPr>
          <w:rFonts w:hint="eastAsia"/>
        </w:rPr>
        <w:t>1</w:t>
      </w:r>
      <w:r>
        <w:rPr>
          <w:rFonts w:hint="eastAsia"/>
        </w:rPr>
        <w:t>件まで任意の形式のファイルを</w:t>
      </w:r>
      <w:r w:rsidR="00031AB9">
        <w:rPr>
          <w:rFonts w:hint="eastAsia"/>
        </w:rPr>
        <w:t>登録</w:t>
      </w:r>
      <w:r w:rsidR="000A5E77">
        <w:rPr>
          <w:rFonts w:hint="eastAsia"/>
        </w:rPr>
        <w:t>す</w:t>
      </w:r>
      <w:r>
        <w:rPr>
          <w:rFonts w:hint="eastAsia"/>
        </w:rPr>
        <w:t>る。</w:t>
      </w:r>
    </w:p>
    <w:p w14:paraId="25CDDC88" w14:textId="6A34999E" w:rsidR="00C25F68" w:rsidRDefault="00C25F68" w:rsidP="00C25F68">
      <w:pPr>
        <w:ind w:leftChars="500" w:left="1050"/>
      </w:pPr>
      <w:r>
        <w:rPr>
          <w:rFonts w:hint="eastAsia"/>
        </w:rPr>
        <w:t>画面項目の【ファイルピッカー】でファイルを</w:t>
      </w:r>
      <w:r w:rsidR="00314874">
        <w:rPr>
          <w:rFonts w:hint="eastAsia"/>
        </w:rPr>
        <w:t>指定</w:t>
      </w:r>
      <w:r>
        <w:rPr>
          <w:rFonts w:hint="eastAsia"/>
        </w:rPr>
        <w:t>しておき、【登録ボタン】をクリックしたときに案件情報と同時に登録する。</w:t>
      </w:r>
    </w:p>
    <w:p w14:paraId="4B8DDC03" w14:textId="448A72A9" w:rsidR="00281597" w:rsidRDefault="00281597" w:rsidP="00C25F68">
      <w:pPr>
        <w:ind w:leftChars="500" w:left="1050"/>
      </w:pPr>
      <w:r>
        <w:rPr>
          <w:rFonts w:hint="eastAsia"/>
        </w:rPr>
        <w:t>【ファイルピッカー】でファイルを指定した際、ファイルの形式をチェックする。</w:t>
      </w:r>
    </w:p>
    <w:p w14:paraId="7D30C38B" w14:textId="6BFA9CB5" w:rsidR="00C25F68" w:rsidRDefault="00C25F68" w:rsidP="00C25F68">
      <w:pPr>
        <w:ind w:leftChars="500" w:left="1050"/>
      </w:pPr>
      <w:r>
        <w:rPr>
          <w:rFonts w:hint="eastAsia"/>
        </w:rPr>
        <w:t>添付ファイルについては</w:t>
      </w:r>
      <w:r w:rsidRPr="00C25F68">
        <w:rPr>
          <w:rFonts w:hint="eastAsia"/>
          <w:u w:val="single"/>
        </w:rPr>
        <w:t>案件情報添付ファイル</w:t>
      </w:r>
      <w:r w:rsidRPr="00C25F68">
        <w:rPr>
          <w:rFonts w:hint="eastAsia"/>
          <w:u w:val="single"/>
        </w:rPr>
        <w:t xml:space="preserve"> </w:t>
      </w:r>
      <w:r w:rsidRPr="00C25F68">
        <w:rPr>
          <w:rFonts w:hint="eastAsia"/>
          <w:u w:val="single"/>
        </w:rPr>
        <w:t>エンティティ定義書</w:t>
      </w:r>
      <w:r>
        <w:rPr>
          <w:rFonts w:hint="eastAsia"/>
        </w:rPr>
        <w:t>を参照する。</w:t>
      </w:r>
    </w:p>
    <w:p w14:paraId="1AABF1A8" w14:textId="1417CB81" w:rsidR="00C25F68" w:rsidRDefault="00C25F68" w:rsidP="00C25F68">
      <w:pPr>
        <w:pStyle w:val="3"/>
      </w:pPr>
      <w:r>
        <w:rPr>
          <w:rFonts w:hint="eastAsia"/>
        </w:rPr>
        <w:t>営業情報メールの送信</w:t>
      </w:r>
    </w:p>
    <w:p w14:paraId="0AA8AF68" w14:textId="7EF6308A" w:rsidR="00C25F68" w:rsidRDefault="00401F39" w:rsidP="00C25F68">
      <w:pPr>
        <w:ind w:leftChars="500" w:left="1050"/>
      </w:pPr>
      <w:r>
        <w:rPr>
          <w:rFonts w:hint="eastAsia"/>
        </w:rPr>
        <w:t>登録完了</w:t>
      </w:r>
      <w:r w:rsidR="00C25F68">
        <w:rPr>
          <w:rFonts w:hint="eastAsia"/>
        </w:rPr>
        <w:t>後</w:t>
      </w:r>
      <w:r>
        <w:rPr>
          <w:rFonts w:hint="eastAsia"/>
        </w:rPr>
        <w:t>に</w:t>
      </w:r>
      <w:r w:rsidR="00C25F68">
        <w:rPr>
          <w:rFonts w:hint="eastAsia"/>
        </w:rPr>
        <w:t>任意で</w:t>
      </w:r>
      <w:r>
        <w:rPr>
          <w:rFonts w:hint="eastAsia"/>
        </w:rPr>
        <w:t>営業情報メールを送信</w:t>
      </w:r>
      <w:r w:rsidR="000A5E77">
        <w:rPr>
          <w:rFonts w:hint="eastAsia"/>
        </w:rPr>
        <w:t>する</w:t>
      </w:r>
      <w:r w:rsidR="00C25F68">
        <w:rPr>
          <w:rFonts w:hint="eastAsia"/>
        </w:rPr>
        <w:t>。</w:t>
      </w:r>
    </w:p>
    <w:p w14:paraId="6B59BB8D" w14:textId="663D0E0B" w:rsidR="00401F39" w:rsidRDefault="00C25F68" w:rsidP="00C25F68">
      <w:pPr>
        <w:ind w:leftChars="500" w:left="1050"/>
      </w:pPr>
      <w:r>
        <w:rPr>
          <w:rFonts w:hint="eastAsia"/>
        </w:rPr>
        <w:t>営業情報メールの【メール本文】に記載する</w:t>
      </w:r>
      <w:r w:rsidR="00401F39">
        <w:rPr>
          <w:rFonts w:hint="eastAsia"/>
        </w:rPr>
        <w:t>内容もこの画面で入力する。</w:t>
      </w:r>
    </w:p>
    <w:p w14:paraId="622F1D4D" w14:textId="0D4AF951" w:rsidR="00C25F68" w:rsidRPr="00401F39" w:rsidRDefault="00C25F68" w:rsidP="00C25F68">
      <w:pPr>
        <w:ind w:leftChars="500" w:left="1050"/>
      </w:pPr>
      <w:r>
        <w:rPr>
          <w:rFonts w:hint="eastAsia"/>
        </w:rPr>
        <w:t>営業情報メールについては</w:t>
      </w:r>
      <w:r w:rsidRPr="00C25F68">
        <w:rPr>
          <w:rFonts w:hint="eastAsia"/>
          <w:u w:val="single"/>
        </w:rPr>
        <w:t>営業情報メール</w:t>
      </w:r>
      <w:r w:rsidRPr="00C25F68">
        <w:rPr>
          <w:rFonts w:hint="eastAsia"/>
          <w:u w:val="single"/>
        </w:rPr>
        <w:t xml:space="preserve"> </w:t>
      </w:r>
      <w:r w:rsidRPr="00C25F68">
        <w:rPr>
          <w:rFonts w:hint="eastAsia"/>
          <w:u w:val="single"/>
        </w:rPr>
        <w:t>システム共通仕様書</w:t>
      </w:r>
      <w:r>
        <w:rPr>
          <w:rFonts w:hint="eastAsia"/>
        </w:rPr>
        <w:t>を参照する。</w:t>
      </w:r>
    </w:p>
    <w:p w14:paraId="1DAF29E5" w14:textId="6F0C90F1" w:rsidR="008568F1" w:rsidRDefault="008568F1" w:rsidP="00525F34">
      <w:pPr>
        <w:pStyle w:val="2"/>
      </w:pPr>
      <w:r>
        <w:rPr>
          <w:rFonts w:hint="eastAsia"/>
        </w:rPr>
        <w:t>添付ファイルの形式チェック</w:t>
      </w:r>
    </w:p>
    <w:p w14:paraId="51C8FDCF" w14:textId="24CDE056" w:rsidR="008568F1" w:rsidRDefault="008568F1" w:rsidP="008568F1">
      <w:pPr>
        <w:ind w:leftChars="300" w:left="630"/>
      </w:pPr>
      <w:r>
        <w:rPr>
          <w:rFonts w:hint="eastAsia"/>
        </w:rPr>
        <w:t>【ファイルピッカー】で添付ファイルが指定された際、本紙の一覧に指定されたファイル形式チェックを実施する。</w:t>
      </w:r>
    </w:p>
    <w:p w14:paraId="3EDDC8CA" w14:textId="51768DDD" w:rsidR="008568F1" w:rsidRDefault="008568F1" w:rsidP="008568F1">
      <w:pPr>
        <w:pStyle w:val="3"/>
      </w:pPr>
      <w:r>
        <w:rPr>
          <w:rFonts w:hint="eastAsia"/>
        </w:rPr>
        <w:t>ファイル形式チェックに違反した時</w:t>
      </w:r>
    </w:p>
    <w:p w14:paraId="7504F0DE" w14:textId="77777777" w:rsidR="00123C9D" w:rsidRDefault="008568F1" w:rsidP="008568F1">
      <w:pPr>
        <w:ind w:leftChars="500" w:left="1050"/>
      </w:pPr>
      <w:r>
        <w:rPr>
          <w:rFonts w:hint="eastAsia"/>
        </w:rPr>
        <w:t>チェック違反があった場合、その時点でファイル形式チェックを中断する。</w:t>
      </w:r>
    </w:p>
    <w:p w14:paraId="3B51F5AD" w14:textId="77777777" w:rsidR="00901642" w:rsidRDefault="008568F1" w:rsidP="00123C9D">
      <w:pPr>
        <w:ind w:leftChars="500" w:left="1050"/>
      </w:pPr>
      <w:r>
        <w:rPr>
          <w:rFonts w:hint="eastAsia"/>
        </w:rPr>
        <w:t>指定されたファイルは【ファイルピッカー】に表示</w:t>
      </w:r>
      <w:r w:rsidR="00123C9D">
        <w:rPr>
          <w:rFonts w:hint="eastAsia"/>
        </w:rPr>
        <w:t>せず、</w:t>
      </w:r>
      <w:r w:rsidR="00901642">
        <w:rPr>
          <w:rFonts w:hint="eastAsia"/>
        </w:rPr>
        <w:t>添付ファイルは指定されていないものとする。</w:t>
      </w:r>
    </w:p>
    <w:p w14:paraId="1F5F03FC" w14:textId="3314AD87" w:rsidR="008568F1" w:rsidRPr="008568F1" w:rsidRDefault="008568F1" w:rsidP="00EE53FD">
      <w:pPr>
        <w:ind w:leftChars="500" w:left="1050"/>
      </w:pPr>
      <w:r>
        <w:rPr>
          <w:rFonts w:hint="eastAsia"/>
        </w:rPr>
        <w:t>【ファイルピッカー】にエラーメッセージを表示する。</w:t>
      </w:r>
    </w:p>
    <w:p w14:paraId="3570A9E2" w14:textId="088441C5" w:rsidR="008568F1" w:rsidRDefault="008568F1" w:rsidP="008568F1">
      <w:pPr>
        <w:pStyle w:val="3"/>
      </w:pPr>
      <w:r>
        <w:rPr>
          <w:rFonts w:hint="eastAsia"/>
        </w:rPr>
        <w:t>ファイル形式チェック違反後に再度登録を実施する場合</w:t>
      </w:r>
    </w:p>
    <w:p w14:paraId="26BE3363" w14:textId="0CE40D5C" w:rsidR="008568F1" w:rsidRDefault="008568F1" w:rsidP="008568F1">
      <w:pPr>
        <w:ind w:leftChars="500" w:left="1050"/>
      </w:pPr>
      <w:r>
        <w:rPr>
          <w:rFonts w:hint="eastAsia"/>
        </w:rPr>
        <w:t>既存のエラーメッセージを削除したうえで、再度ファイル形式チェックを行う。</w:t>
      </w:r>
    </w:p>
    <w:p w14:paraId="0F0FA364" w14:textId="336D786B" w:rsidR="008568F1" w:rsidRDefault="008568F1" w:rsidP="008568F1">
      <w:pPr>
        <w:pStyle w:val="3"/>
      </w:pPr>
      <w:r>
        <w:rPr>
          <w:rFonts w:hint="eastAsia"/>
        </w:rPr>
        <w:t>ファイル形式チェック一覧</w:t>
      </w:r>
    </w:p>
    <w:tbl>
      <w:tblPr>
        <w:tblStyle w:val="5-1"/>
        <w:tblW w:w="14606" w:type="dxa"/>
        <w:tblInd w:w="840" w:type="dxa"/>
        <w:tblLook w:val="04A0" w:firstRow="1" w:lastRow="0" w:firstColumn="1" w:lastColumn="0" w:noHBand="0" w:noVBand="1"/>
      </w:tblPr>
      <w:tblGrid>
        <w:gridCol w:w="540"/>
        <w:gridCol w:w="3860"/>
        <w:gridCol w:w="5103"/>
        <w:gridCol w:w="5103"/>
      </w:tblGrid>
      <w:tr w:rsidR="008568F1" w14:paraId="2AEB3681" w14:textId="77777777" w:rsidTr="00EE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DFA82C5" w14:textId="77777777" w:rsidR="008568F1" w:rsidRDefault="008568F1" w:rsidP="00956B52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3860" w:type="dxa"/>
          </w:tcPr>
          <w:p w14:paraId="2E77803B" w14:textId="77777777" w:rsidR="008568F1" w:rsidRDefault="008568F1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ファイル形式チェック項目</w:t>
            </w:r>
          </w:p>
        </w:tc>
        <w:tc>
          <w:tcPr>
            <w:tcW w:w="5103" w:type="dxa"/>
          </w:tcPr>
          <w:p w14:paraId="397F27E8" w14:textId="77777777" w:rsidR="008568F1" w:rsidRDefault="008568F1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エラーメッセージ</w:t>
            </w:r>
          </w:p>
        </w:tc>
        <w:tc>
          <w:tcPr>
            <w:tcW w:w="5103" w:type="dxa"/>
          </w:tcPr>
          <w:p w14:paraId="5E2ACC44" w14:textId="77777777" w:rsidR="008568F1" w:rsidRDefault="008568F1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特記事項</w:t>
            </w:r>
          </w:p>
        </w:tc>
      </w:tr>
      <w:tr w:rsidR="008568F1" w14:paraId="03EC62C4" w14:textId="77777777" w:rsidTr="00EE5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C96B8A0" w14:textId="77777777" w:rsidR="008568F1" w:rsidRDefault="008568F1" w:rsidP="008568F1">
            <w:pPr>
              <w:pStyle w:val="aa"/>
              <w:numPr>
                <w:ilvl w:val="0"/>
                <w:numId w:val="69"/>
              </w:numPr>
            </w:pPr>
          </w:p>
        </w:tc>
        <w:tc>
          <w:tcPr>
            <w:tcW w:w="3860" w:type="dxa"/>
          </w:tcPr>
          <w:p w14:paraId="5D3589B8" w14:textId="228BA9A4" w:rsidR="008568F1" w:rsidRDefault="008568F1" w:rsidP="008568F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フォルダでなくファイルであること。</w:t>
            </w:r>
          </w:p>
        </w:tc>
        <w:tc>
          <w:tcPr>
            <w:tcW w:w="5103" w:type="dxa"/>
          </w:tcPr>
          <w:p w14:paraId="69F14F81" w14:textId="0F0BB2E5" w:rsidR="008568F1" w:rsidRDefault="008568F1" w:rsidP="008568F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ファイルを登録してください。</w:t>
            </w:r>
          </w:p>
        </w:tc>
        <w:tc>
          <w:tcPr>
            <w:tcW w:w="5103" w:type="dxa"/>
          </w:tcPr>
          <w:p w14:paraId="6983E4C6" w14:textId="62D31940" w:rsidR="008568F1" w:rsidRPr="00D11FD4" w:rsidRDefault="008568F1" w:rsidP="008568F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8568F1" w14:paraId="09ED1929" w14:textId="77777777" w:rsidTr="00EE5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E959CB9" w14:textId="77777777" w:rsidR="008568F1" w:rsidRDefault="008568F1" w:rsidP="008568F1">
            <w:pPr>
              <w:pStyle w:val="aa"/>
              <w:numPr>
                <w:ilvl w:val="0"/>
                <w:numId w:val="69"/>
              </w:numPr>
            </w:pPr>
          </w:p>
        </w:tc>
        <w:tc>
          <w:tcPr>
            <w:tcW w:w="3860" w:type="dxa"/>
          </w:tcPr>
          <w:p w14:paraId="6CAA1C6D" w14:textId="4A679056" w:rsidR="008568F1" w:rsidRDefault="008568F1" w:rsidP="008568F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ファイル容量</w:t>
            </w:r>
            <w:r w:rsidR="00123C9D">
              <w:rPr>
                <w:rFonts w:hint="eastAsia"/>
              </w:rPr>
              <w:t>が6MB以下であること。</w:t>
            </w:r>
          </w:p>
        </w:tc>
        <w:tc>
          <w:tcPr>
            <w:tcW w:w="5103" w:type="dxa"/>
          </w:tcPr>
          <w:p w14:paraId="55117CC7" w14:textId="1E079104" w:rsidR="008568F1" w:rsidRDefault="008568F1" w:rsidP="008568F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添付ファイルの容量が大きすぎます(6MBまで)</w:t>
            </w:r>
          </w:p>
        </w:tc>
        <w:tc>
          <w:tcPr>
            <w:tcW w:w="5103" w:type="dxa"/>
          </w:tcPr>
          <w:p w14:paraId="1AECCFD0" w14:textId="7F7E496B" w:rsidR="008568F1" w:rsidRDefault="00901642" w:rsidP="008568F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8568F1" w14:paraId="51D3D460" w14:textId="77777777" w:rsidTr="00EE5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67EAEF04" w14:textId="77777777" w:rsidR="008568F1" w:rsidRDefault="008568F1" w:rsidP="008568F1">
            <w:pPr>
              <w:pStyle w:val="aa"/>
              <w:numPr>
                <w:ilvl w:val="0"/>
                <w:numId w:val="69"/>
              </w:numPr>
            </w:pPr>
          </w:p>
        </w:tc>
        <w:tc>
          <w:tcPr>
            <w:tcW w:w="3860" w:type="dxa"/>
          </w:tcPr>
          <w:p w14:paraId="3AE06457" w14:textId="423A2CB4" w:rsidR="008568F1" w:rsidRDefault="00123C9D" w:rsidP="008568F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ファイル名が200文字以下であること。</w:t>
            </w:r>
          </w:p>
        </w:tc>
        <w:tc>
          <w:tcPr>
            <w:tcW w:w="5103" w:type="dxa"/>
          </w:tcPr>
          <w:p w14:paraId="4D76290F" w14:textId="328EFD21" w:rsidR="008568F1" w:rsidRDefault="008568F1" w:rsidP="008568F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ファイル名は200字までです。</w:t>
            </w:r>
          </w:p>
        </w:tc>
        <w:tc>
          <w:tcPr>
            <w:tcW w:w="5103" w:type="dxa"/>
          </w:tcPr>
          <w:p w14:paraId="4911FAEB" w14:textId="095BC32D" w:rsidR="008568F1" w:rsidRDefault="008568F1" w:rsidP="008568F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ファイル名は拡張子を含む。</w:t>
            </w:r>
          </w:p>
        </w:tc>
      </w:tr>
    </w:tbl>
    <w:p w14:paraId="66E79AAD" w14:textId="44E198C9" w:rsidR="00525F34" w:rsidRDefault="00C25F68" w:rsidP="00525F34">
      <w:pPr>
        <w:pStyle w:val="2"/>
      </w:pPr>
      <w:r>
        <w:rPr>
          <w:rFonts w:hint="eastAsia"/>
        </w:rPr>
        <w:t>案件情報の登録</w:t>
      </w:r>
    </w:p>
    <w:p w14:paraId="25415DE9" w14:textId="36BD23FC" w:rsidR="00644CE1" w:rsidRPr="00644CE1" w:rsidRDefault="00644CE1" w:rsidP="00644CE1">
      <w:pPr>
        <w:ind w:leftChars="300" w:left="630"/>
      </w:pPr>
      <w:r>
        <w:rPr>
          <w:rFonts w:hint="eastAsia"/>
        </w:rPr>
        <w:t>【新規登録ボタン】をクリックして入力した案件情報をシステムに登録する。</w:t>
      </w:r>
    </w:p>
    <w:p w14:paraId="47E7F483" w14:textId="38A73F99" w:rsidR="00525F34" w:rsidRDefault="00525F34" w:rsidP="00525F34">
      <w:pPr>
        <w:pStyle w:val="3"/>
      </w:pPr>
      <w:r>
        <w:rPr>
          <w:rFonts w:hint="eastAsia"/>
        </w:rPr>
        <w:t>入力値チェック</w:t>
      </w:r>
    </w:p>
    <w:p w14:paraId="694D4098" w14:textId="44A70D2F" w:rsidR="00CA5390" w:rsidRDefault="00CA5390" w:rsidP="00112DFA">
      <w:pPr>
        <w:ind w:leftChars="500" w:left="1050"/>
      </w:pPr>
      <w:r>
        <w:rPr>
          <w:rFonts w:hint="eastAsia"/>
        </w:rPr>
        <w:t>本紙</w:t>
      </w:r>
      <w:r w:rsidR="0084172F" w:rsidRPr="0084172F">
        <w:rPr>
          <w:u w:val="single"/>
        </w:rPr>
        <w:fldChar w:fldCharType="begin"/>
      </w:r>
      <w:r w:rsidR="0084172F" w:rsidRPr="0084172F">
        <w:rPr>
          <w:u w:val="single"/>
        </w:rPr>
        <w:instrText xml:space="preserve"> </w:instrText>
      </w:r>
      <w:r w:rsidR="0084172F" w:rsidRPr="0084172F">
        <w:rPr>
          <w:rFonts w:hint="eastAsia"/>
          <w:u w:val="single"/>
        </w:rPr>
        <w:instrText>REF _Ref231551087 \w \h</w:instrText>
      </w:r>
      <w:r w:rsidR="0084172F" w:rsidRPr="0084172F">
        <w:rPr>
          <w:u w:val="single"/>
        </w:rPr>
        <w:instrText xml:space="preserve"> </w:instrText>
      </w:r>
      <w:r w:rsidR="0084172F" w:rsidRPr="0084172F">
        <w:rPr>
          <w:u w:val="single"/>
        </w:rPr>
      </w:r>
      <w:r w:rsidR="0084172F" w:rsidRPr="0084172F">
        <w:rPr>
          <w:u w:val="single"/>
        </w:rPr>
        <w:fldChar w:fldCharType="separate"/>
      </w:r>
      <w:r w:rsidR="00BE3A26">
        <w:rPr>
          <w:u w:val="single"/>
        </w:rPr>
        <w:t>2.3.1.3</w:t>
      </w:r>
      <w:r w:rsidR="0084172F" w:rsidRPr="0084172F">
        <w:rPr>
          <w:u w:val="single"/>
        </w:rPr>
        <w:fldChar w:fldCharType="end"/>
      </w:r>
      <w:r>
        <w:rPr>
          <w:rFonts w:hint="eastAsia"/>
        </w:rPr>
        <w:t>で定義された</w:t>
      </w:r>
      <w:r w:rsidR="00112DFA" w:rsidRPr="00A86A27">
        <w:t>入力値チェックを実施</w:t>
      </w:r>
      <w:r>
        <w:rPr>
          <w:rFonts w:hint="eastAsia"/>
        </w:rPr>
        <w:t>する。</w:t>
      </w:r>
    </w:p>
    <w:p w14:paraId="68AC5949" w14:textId="5D35AA84" w:rsidR="00112DFA" w:rsidRDefault="00432C43" w:rsidP="00112DFA">
      <w:pPr>
        <w:pStyle w:val="4"/>
        <w:numPr>
          <w:ilvl w:val="3"/>
          <w:numId w:val="2"/>
        </w:numPr>
      </w:pPr>
      <w:r>
        <w:rPr>
          <w:rFonts w:hint="eastAsia"/>
        </w:rPr>
        <w:t>入力値チェックに違反した時</w:t>
      </w:r>
    </w:p>
    <w:p w14:paraId="44F21115" w14:textId="77777777" w:rsidR="00432C43" w:rsidRDefault="00432C43" w:rsidP="00432C43">
      <w:pPr>
        <w:ind w:leftChars="700" w:left="1470"/>
      </w:pPr>
      <w:r w:rsidRPr="00A86A27">
        <w:t>1</w:t>
      </w:r>
      <w:r w:rsidRPr="00A86A27">
        <w:t>つでもチェック違反があった</w:t>
      </w:r>
      <w:r>
        <w:rPr>
          <w:rFonts w:hint="eastAsia"/>
        </w:rPr>
        <w:t>場合は登録を実施しない。</w:t>
      </w:r>
    </w:p>
    <w:p w14:paraId="3CFF72E5" w14:textId="33524E3F" w:rsidR="00432C43" w:rsidRDefault="00432C43" w:rsidP="00432C43">
      <w:pPr>
        <w:ind w:leftChars="700" w:left="1470"/>
      </w:pPr>
      <w:r>
        <w:rPr>
          <w:rFonts w:hint="eastAsia"/>
        </w:rPr>
        <w:t>案件情報登録画面でチェック違反のあった全ての画面項目にエラーメッセージを表示する。</w:t>
      </w:r>
    </w:p>
    <w:p w14:paraId="4BB8E8AB" w14:textId="7F067E70" w:rsidR="00432C43" w:rsidRDefault="00432C43" w:rsidP="00432C43">
      <w:pPr>
        <w:ind w:leftChars="700" w:left="1470"/>
      </w:pPr>
      <w:r>
        <w:rPr>
          <w:rFonts w:hint="eastAsia"/>
        </w:rPr>
        <w:t>同じ項目内で複数の入力値チェックに違反した場合、</w:t>
      </w:r>
      <w:r w:rsidR="003B42B0">
        <w:rPr>
          <w:rFonts w:hint="eastAsia"/>
        </w:rPr>
        <w:t>表中の同じ項目内で</w:t>
      </w:r>
      <w:r>
        <w:rPr>
          <w:rFonts w:hint="eastAsia"/>
        </w:rPr>
        <w:t>より小さな番号であるエラーメッセージ</w:t>
      </w:r>
      <w:r>
        <w:rPr>
          <w:rFonts w:hint="eastAsia"/>
        </w:rPr>
        <w:t>1</w:t>
      </w:r>
      <w:r>
        <w:rPr>
          <w:rFonts w:hint="eastAsia"/>
        </w:rPr>
        <w:t>つを表示する。</w:t>
      </w:r>
    </w:p>
    <w:p w14:paraId="6864A36B" w14:textId="228EC672" w:rsidR="00432C43" w:rsidRDefault="00432C43" w:rsidP="00432C43">
      <w:pPr>
        <w:pStyle w:val="4"/>
      </w:pPr>
      <w:r>
        <w:rPr>
          <w:rFonts w:hint="eastAsia"/>
        </w:rPr>
        <w:t>入力値チェック違反後に再度登録を実施する場合</w:t>
      </w:r>
    </w:p>
    <w:p w14:paraId="2A5EBC4C" w14:textId="47719E4D" w:rsidR="00432C43" w:rsidRDefault="00432C43" w:rsidP="00432C43">
      <w:pPr>
        <w:ind w:leftChars="700" w:left="1470"/>
      </w:pPr>
      <w:r>
        <w:rPr>
          <w:rFonts w:hint="eastAsia"/>
        </w:rPr>
        <w:t>既存のエラーメッセージを全て削除したうえで、再度入力値チェックを行う。</w:t>
      </w:r>
    </w:p>
    <w:p w14:paraId="05DC6B65" w14:textId="49AEFAE8" w:rsidR="00DF27E1" w:rsidRDefault="00DF27E1" w:rsidP="00DF27E1">
      <w:pPr>
        <w:pStyle w:val="4"/>
      </w:pPr>
      <w:bookmarkStart w:id="1" w:name="_Ref231551087"/>
      <w:r>
        <w:rPr>
          <w:rFonts w:hint="eastAsia"/>
        </w:rPr>
        <w:t>入力値チェック一覧</w:t>
      </w:r>
      <w:bookmarkEnd w:id="1"/>
    </w:p>
    <w:p w14:paraId="661DFF98" w14:textId="5806BEF8" w:rsidR="00D05FE1" w:rsidRPr="00D05FE1" w:rsidRDefault="00D05FE1" w:rsidP="00D05FE1">
      <w:pPr>
        <w:ind w:leftChars="700" w:left="1470"/>
      </w:pPr>
      <w:r>
        <w:rPr>
          <w:rFonts w:hint="eastAsia"/>
        </w:rPr>
        <w:t>入力値チェックの項目については</w:t>
      </w:r>
      <w:r w:rsidRPr="0029522C">
        <w:rPr>
          <w:rFonts w:hint="eastAsia"/>
          <w:u w:val="single"/>
        </w:rPr>
        <w:t>入力値チェック</w:t>
      </w:r>
      <w:r w:rsidRPr="0029522C">
        <w:rPr>
          <w:rFonts w:hint="eastAsia"/>
          <w:u w:val="single"/>
        </w:rPr>
        <w:t xml:space="preserve"> </w:t>
      </w:r>
      <w:r w:rsidRPr="0029522C">
        <w:rPr>
          <w:rFonts w:hint="eastAsia"/>
          <w:u w:val="single"/>
        </w:rPr>
        <w:t>システム共通仕様書</w:t>
      </w:r>
      <w:r>
        <w:rPr>
          <w:rFonts w:hint="eastAsia"/>
        </w:rPr>
        <w:t>を参照する。</w:t>
      </w:r>
    </w:p>
    <w:tbl>
      <w:tblPr>
        <w:tblStyle w:val="5-1"/>
        <w:tblW w:w="14128" w:type="dxa"/>
        <w:tblInd w:w="1260" w:type="dxa"/>
        <w:tblLook w:val="04A0" w:firstRow="1" w:lastRow="0" w:firstColumn="1" w:lastColumn="0" w:noHBand="0" w:noVBand="1"/>
      </w:tblPr>
      <w:tblGrid>
        <w:gridCol w:w="537"/>
        <w:gridCol w:w="1496"/>
        <w:gridCol w:w="4166"/>
        <w:gridCol w:w="3931"/>
        <w:gridCol w:w="3998"/>
      </w:tblGrid>
      <w:tr w:rsidR="00DF27E1" w14:paraId="1B142990" w14:textId="77777777" w:rsidTr="0020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76B4A224" w14:textId="77777777" w:rsidR="00DF27E1" w:rsidRDefault="00DF27E1" w:rsidP="00207C79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1496" w:type="dxa"/>
          </w:tcPr>
          <w:p w14:paraId="0ABD42F5" w14:textId="77777777" w:rsidR="00DF27E1" w:rsidRDefault="00DF27E1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画面項目</w:t>
            </w:r>
          </w:p>
        </w:tc>
        <w:tc>
          <w:tcPr>
            <w:tcW w:w="4166" w:type="dxa"/>
          </w:tcPr>
          <w:p w14:paraId="19BE587E" w14:textId="77777777" w:rsidR="00DF27E1" w:rsidRDefault="00DF27E1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入力チェック項目</w:t>
            </w:r>
          </w:p>
        </w:tc>
        <w:tc>
          <w:tcPr>
            <w:tcW w:w="3931" w:type="dxa"/>
          </w:tcPr>
          <w:p w14:paraId="3655A90C" w14:textId="77777777" w:rsidR="00DF27E1" w:rsidRDefault="00DF27E1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エラーメッセージ</w:t>
            </w:r>
          </w:p>
        </w:tc>
        <w:tc>
          <w:tcPr>
            <w:tcW w:w="3998" w:type="dxa"/>
          </w:tcPr>
          <w:p w14:paraId="0F4311F2" w14:textId="77777777" w:rsidR="00DF27E1" w:rsidRDefault="00DF27E1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特記事項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件名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必須入力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件名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件名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ステータス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必須入力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取引先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取引先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商流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商流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案件概要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最大文字数(2000)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案件概要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全角文字</w:t>
            </w:r>
          </w:p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半角英数字</w:t>
            </w:r>
          </w:p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半角記号</w:t>
            </w:r>
          </w:p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改行文字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工程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工程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開始日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日付形式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終了日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日付形式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終了日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日付下限(開始日)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スキル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スキル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人数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人数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残数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残数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BP募集(詳細)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BP募集(詳細)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作業場所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作業場所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見込単価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見込単価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備考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最大文字数(4000)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備考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全角文字</w:t>
            </w:r>
          </w:p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半角英数字</w:t>
            </w:r>
          </w:p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半角記号</w:t>
            </w:r>
          </w:p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改行文字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メール本文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最大文字数(4000)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―</w:t>
            </w:r>
          </w:p>
        </w:tc>
      </w:tr>
      <w:tr w:rsidR="00DF27E1" w14:paraId="79804112" w14:textId="77777777" w:rsidTr="0083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</w:tcPr>
          <w:p w14:paraId="6F8B3913" w14:textId="77777777" w:rsidR="00DF27E1" w:rsidRDefault="00DF27E1" w:rsidP="00DF27E1">
            <w:pPr>
              <w:pStyle w:val="aa"/>
              <w:numPr>
                <w:ilvl w:val="0"/>
                <w:numId w:val="4"/>
              </w:numPr>
            </w:pPr>
          </w:p>
        </w:tc>
        <w:tc>
          <w:tcPr>
            <w:tcW w:w="1496" w:type="dxa"/>
          </w:tcPr>
          <w:p w14:paraId="4B197DD8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メール本文</w:t>
            </w:r>
          </w:p>
        </w:tc>
        <w:tc>
          <w:tcPr>
            <w:tcW w:w="4166" w:type="dxa"/>
          </w:tcPr>
          <w:p w14:paraId="2BFDAFB2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</w:t>
            </w:r>
          </w:p>
        </w:tc>
        <w:tc>
          <w:tcPr>
            <w:tcW w:w="3931" w:type="dxa"/>
            <w:vAlign w:val="top"/>
          </w:tcPr>
          <w:p w14:paraId="3E4A0C8A" w14:textId="4B78A562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2AC">
              <w:rPr>
                <w:rFonts w:hint="eastAsia"/>
              </w:rPr>
              <w:t xml:space="preserve">共通仕様の通りとする。</w:t>
            </w:r>
          </w:p>
        </w:tc>
        <w:tc>
          <w:tcPr>
            <w:tcW w:w="3998" w:type="dxa"/>
          </w:tcPr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全角文字</w:t>
            </w:r>
          </w:p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半角英数字</w:t>
            </w:r>
          </w:p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半角記号</w:t>
            </w:r>
          </w:p>
          <w:p w14:paraId="39CFF1E9" w14:textId="77777777" w:rsidR="00DF27E1" w:rsidRDefault="00DF27E1" w:rsidP="00DF27E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改行文字</w:t>
            </w:r>
          </w:p>
        </w:tc>
      </w:tr>
    </w:tbl>
    <w:p w14:paraId="7D8BF2D8" w14:textId="2EC7F921" w:rsidR="00432C43" w:rsidRDefault="009635BC" w:rsidP="00432C43">
      <w:pPr>
        <w:pStyle w:val="3"/>
      </w:pPr>
      <w:r>
        <w:rPr>
          <w:rFonts w:hint="eastAsia"/>
        </w:rPr>
        <w:t>登録の実行</w:t>
      </w:r>
    </w:p>
    <w:p w14:paraId="575609A9" w14:textId="623EC4AC" w:rsidR="00243829" w:rsidRDefault="00243829" w:rsidP="00243829">
      <w:pPr>
        <w:ind w:leftChars="500" w:left="1050"/>
      </w:pPr>
      <w:r>
        <w:rPr>
          <w:rFonts w:hint="eastAsia"/>
        </w:rPr>
        <w:t>入力値チェック違反がなかった場合、案件情報の登録を実施する。</w:t>
      </w:r>
    </w:p>
    <w:p w14:paraId="6D63DD37" w14:textId="36F6DA37" w:rsidR="00243829" w:rsidRPr="00243829" w:rsidRDefault="00243829" w:rsidP="00243829">
      <w:pPr>
        <w:ind w:leftChars="500" w:left="1050"/>
      </w:pPr>
      <w:r>
        <w:rPr>
          <w:rFonts w:hint="eastAsia"/>
        </w:rPr>
        <w:t>添付ファイルが</w:t>
      </w:r>
      <w:r w:rsidR="00281597">
        <w:rPr>
          <w:rFonts w:hint="eastAsia"/>
        </w:rPr>
        <w:t>指定</w:t>
      </w:r>
      <w:r>
        <w:rPr>
          <w:rFonts w:hint="eastAsia"/>
        </w:rPr>
        <w:t>されていた場合、合わせて添付ファイルを登録する。</w:t>
      </w:r>
    </w:p>
    <w:p w14:paraId="5B53AB8A" w14:textId="661CEA8A" w:rsidR="00707FA1" w:rsidRDefault="00707FA1" w:rsidP="005D24DD">
      <w:pPr>
        <w:pStyle w:val="4"/>
      </w:pPr>
      <w:bookmarkStart w:id="2" w:name="_Ref232149555"/>
      <w:r>
        <w:rPr>
          <w:rFonts w:hint="eastAsia"/>
        </w:rPr>
        <w:t>ユーザ情報の取得</w:t>
      </w:r>
      <w:bookmarkEnd w:id="2"/>
    </w:p>
    <w:p w14:paraId="41308EC9" w14:textId="6B930DC3" w:rsidR="00707FA1" w:rsidRDefault="00707FA1" w:rsidP="00707FA1">
      <w:pPr>
        <w:ind w:leftChars="700" w:left="1470"/>
      </w:pPr>
      <w:r>
        <w:rPr>
          <w:rFonts w:hint="eastAsia"/>
        </w:rPr>
        <w:t>ログインしているユーザについて、以下の情報を取得する。</w:t>
      </w:r>
    </w:p>
    <w:tbl>
      <w:tblPr>
        <w:tblStyle w:val="5-1"/>
        <w:tblW w:w="0" w:type="auto"/>
        <w:tblInd w:w="1470" w:type="dxa"/>
        <w:tblLook w:val="04A0" w:firstRow="1" w:lastRow="0" w:firstColumn="1" w:lastColumn="0" w:noHBand="0" w:noVBand="1"/>
      </w:tblPr>
      <w:tblGrid>
        <w:gridCol w:w="523"/>
        <w:gridCol w:w="2964"/>
        <w:gridCol w:w="5811"/>
        <w:gridCol w:w="4620"/>
      </w:tblGrid>
      <w:tr w:rsidR="00707FA1" w14:paraId="0BDF8223" w14:textId="77777777" w:rsidTr="00EE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6187A0B5" w14:textId="4703ECFA" w:rsidR="00707FA1" w:rsidRDefault="00707FA1" w:rsidP="00EE53FD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2964" w:type="dxa"/>
          </w:tcPr>
          <w:p w14:paraId="2B2D1BFE" w14:textId="08103985" w:rsidR="00707FA1" w:rsidRDefault="00707FA1" w:rsidP="00EE53F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</w:p>
        </w:tc>
        <w:tc>
          <w:tcPr>
            <w:tcW w:w="5811" w:type="dxa"/>
          </w:tcPr>
          <w:p w14:paraId="7C97A9C0" w14:textId="6801FC80" w:rsidR="00707FA1" w:rsidRDefault="00707FA1" w:rsidP="00EE53F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  <w:tc>
          <w:tcPr>
            <w:tcW w:w="4620" w:type="dxa"/>
          </w:tcPr>
          <w:p w14:paraId="615819B8" w14:textId="3EEA21A4" w:rsidR="00707FA1" w:rsidRDefault="00707FA1" w:rsidP="00EE53F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707FA1" w14:paraId="44E0D932" w14:textId="77777777" w:rsidTr="00EE5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18902779" w14:textId="4D3A41ED" w:rsidR="00707FA1" w:rsidRDefault="00707FA1" w:rsidP="00EE53FD">
            <w:pPr>
              <w:pStyle w:val="aa"/>
              <w:numPr>
                <w:ilvl w:val="0"/>
                <w:numId w:val="70"/>
              </w:numPr>
            </w:pPr>
          </w:p>
        </w:tc>
        <w:tc>
          <w:tcPr>
            <w:tcW w:w="2964" w:type="dxa"/>
          </w:tcPr>
          <w:p w14:paraId="6D470D9E" w14:textId="2C0367B3" w:rsidR="00707FA1" w:rsidRDefault="00707FA1" w:rsidP="00EE53F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ユーザ名</w:t>
            </w:r>
          </w:p>
        </w:tc>
        <w:tc>
          <w:tcPr>
            <w:tcW w:w="5811" w:type="dxa"/>
          </w:tcPr>
          <w:p w14:paraId="59E25D3C" w14:textId="67791A48" w:rsidR="00707FA1" w:rsidRDefault="00707FA1" w:rsidP="00EE53F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ユーザマスタレコードのユーザ名</w:t>
            </w:r>
          </w:p>
        </w:tc>
        <w:tc>
          <w:tcPr>
            <w:tcW w:w="4620" w:type="dxa"/>
          </w:tcPr>
          <w:p w14:paraId="5C1FA3EE" w14:textId="22EE001C" w:rsidR="00707FA1" w:rsidRDefault="00707FA1" w:rsidP="00EE53F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53FD">
              <w:rPr>
                <w:rFonts w:hint="eastAsia"/>
                <w:u w:val="single"/>
              </w:rPr>
              <w:t>ユーザマスタレコード</w:t>
            </w:r>
            <w:r w:rsidRPr="00EE53FD">
              <w:rPr>
                <w:u w:val="single"/>
              </w:rPr>
              <w:t xml:space="preserve"> エンティティ定義書</w:t>
            </w:r>
            <w:r>
              <w:rPr>
                <w:rFonts w:hint="eastAsia"/>
              </w:rPr>
              <w:t>参照。</w:t>
            </w:r>
          </w:p>
        </w:tc>
      </w:tr>
      <w:tr w:rsidR="00707FA1" w14:paraId="5F6BBAEA" w14:textId="77777777" w:rsidTr="00EE5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00F9370C" w14:textId="517A13F0" w:rsidR="00707FA1" w:rsidRDefault="00707FA1" w:rsidP="00EE53FD">
            <w:pPr>
              <w:pStyle w:val="aa"/>
              <w:numPr>
                <w:ilvl w:val="0"/>
                <w:numId w:val="70"/>
              </w:numPr>
            </w:pPr>
          </w:p>
        </w:tc>
        <w:tc>
          <w:tcPr>
            <w:tcW w:w="2964" w:type="dxa"/>
          </w:tcPr>
          <w:p w14:paraId="73C17FB4" w14:textId="3F795E5D" w:rsidR="00707FA1" w:rsidRDefault="00707FA1" w:rsidP="00EE53F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部署名</w:t>
            </w:r>
          </w:p>
        </w:tc>
        <w:tc>
          <w:tcPr>
            <w:tcW w:w="5811" w:type="dxa"/>
          </w:tcPr>
          <w:p w14:paraId="614D0D02" w14:textId="65F0E912" w:rsidR="00707FA1" w:rsidRDefault="00707FA1" w:rsidP="00EE53F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ユーザマスタレコードの部署IDと等しい部署マスタレコードの部署名</w:t>
            </w:r>
          </w:p>
        </w:tc>
        <w:tc>
          <w:tcPr>
            <w:tcW w:w="4620" w:type="dxa"/>
          </w:tcPr>
          <w:p w14:paraId="63F8EB67" w14:textId="60D01394" w:rsidR="00707FA1" w:rsidRDefault="00707FA1" w:rsidP="00EE53F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53FD">
              <w:rPr>
                <w:rFonts w:hint="eastAsia"/>
                <w:u w:val="single"/>
              </w:rPr>
              <w:t>部署マスタレコード</w:t>
            </w:r>
            <w:r w:rsidRPr="00EE53FD">
              <w:rPr>
                <w:u w:val="single"/>
              </w:rPr>
              <w:t xml:space="preserve"> エンティティ定義書</w:t>
            </w:r>
            <w:r>
              <w:rPr>
                <w:rFonts w:hint="eastAsia"/>
              </w:rPr>
              <w:t>参照。</w:t>
            </w:r>
          </w:p>
        </w:tc>
      </w:tr>
    </w:tbl>
    <w:p w14:paraId="2A1CFFFE" w14:textId="46CDAC31" w:rsidR="00432C43" w:rsidRDefault="009D6BBA" w:rsidP="005D24DD">
      <w:pPr>
        <w:pStyle w:val="4"/>
      </w:pPr>
      <w:bookmarkStart w:id="3" w:name="_Ref232150770"/>
      <w:r>
        <w:rPr>
          <w:rFonts w:hint="eastAsia"/>
        </w:rPr>
        <w:t>案件情報の登録</w:t>
      </w:r>
      <w:bookmarkEnd w:id="3"/>
    </w:p>
    <w:p w14:paraId="4854809A" w14:textId="2A9640D2" w:rsidR="005D24DD" w:rsidRPr="005D24DD" w:rsidRDefault="005D24DD" w:rsidP="005D24DD">
      <w:pPr>
        <w:ind w:leftChars="700" w:left="1470"/>
      </w:pPr>
      <w:r>
        <w:rPr>
          <w:rFonts w:hint="eastAsia"/>
        </w:rPr>
        <w:t>案件情報として登録する内容は次の表の通りとする</w:t>
      </w:r>
      <w:r>
        <w:rPr>
          <w:rFonts w:hint="eastAsia"/>
        </w:rPr>
        <w:t>(</w:t>
      </w:r>
      <w:r>
        <w:rPr>
          <w:rFonts w:hint="eastAsia"/>
        </w:rPr>
        <w:t>属性の詳細は</w:t>
      </w:r>
      <w:r w:rsidRPr="00243829">
        <w:rPr>
          <w:rFonts w:hint="eastAsia"/>
          <w:u w:val="single"/>
        </w:rPr>
        <w:t>案件情報</w:t>
      </w:r>
      <w:r w:rsidRPr="00243829">
        <w:rPr>
          <w:rFonts w:hint="eastAsia"/>
          <w:u w:val="single"/>
        </w:rPr>
        <w:t xml:space="preserve"> </w:t>
      </w:r>
      <w:r w:rsidRPr="00243829">
        <w:rPr>
          <w:rFonts w:hint="eastAsia"/>
          <w:u w:val="single"/>
        </w:rPr>
        <w:t>エンティティ定義書</w:t>
      </w:r>
      <w:r>
        <w:rPr>
          <w:rFonts w:hint="eastAsia"/>
        </w:rPr>
        <w:t>を参照する</w:t>
      </w:r>
      <w:r>
        <w:rPr>
          <w:rFonts w:hint="eastAsia"/>
        </w:rPr>
        <w:t>)</w:t>
      </w:r>
      <w:r>
        <w:rPr>
          <w:rFonts w:hint="eastAsia"/>
        </w:rPr>
        <w:t>。</w:t>
      </w:r>
    </w:p>
    <w:tbl>
      <w:tblPr>
        <w:tblStyle w:val="5-1"/>
        <w:tblW w:w="0" w:type="auto"/>
        <w:tblInd w:w="1260" w:type="dxa"/>
        <w:tblLook w:val="04A0" w:firstRow="1" w:lastRow="0" w:firstColumn="1" w:lastColumn="0" w:noHBand="0" w:noVBand="1"/>
      </w:tblPr>
      <w:tblGrid>
        <w:gridCol w:w="523"/>
        <w:gridCol w:w="3990"/>
        <w:gridCol w:w="4883"/>
        <w:gridCol w:w="4732"/>
      </w:tblGrid>
      <w:tr w:rsidR="00950B20" w14:paraId="55D424B0" w14:textId="6FF205C9" w:rsidTr="00950B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206F37F0" w14:textId="6ECEE395" w:rsidR="00950B20" w:rsidRDefault="00950B20" w:rsidP="0055006C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3990" w:type="dxa"/>
          </w:tcPr>
          <w:p w14:paraId="332EF7C6" w14:textId="60E7F4A3" w:rsidR="00950B20" w:rsidRDefault="00950B20" w:rsidP="0055006C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4883" w:type="dxa"/>
          </w:tcPr>
          <w:p w14:paraId="65C1C5F5" w14:textId="4E3545A7" w:rsidR="00950B20" w:rsidRDefault="00950B20" w:rsidP="0055006C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  <w:tc>
          <w:tcPr>
            <w:tcW w:w="4732" w:type="dxa"/>
          </w:tcPr>
          <w:p w14:paraId="32D4E762" w14:textId="0B2B1164" w:rsidR="00950B20" w:rsidRDefault="00950B20" w:rsidP="0055006C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950B20" w14:paraId="3AC78D43" w14:textId="2CBD5BB7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7E6C9CB3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27C48753" w14:textId="60D8CD6E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管理コード</w:t>
            </w:r>
          </w:p>
        </w:tc>
        <w:tc>
          <w:tcPr>
            <w:tcW w:w="4883" w:type="dxa"/>
          </w:tcPr>
          <w:p w14:paraId="39883E37" w14:textId="387C9E3C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システムの自動採番により付与される連番</w:t>
            </w:r>
          </w:p>
        </w:tc>
        <w:tc>
          <w:tcPr>
            <w:tcW w:w="4732" w:type="dxa"/>
          </w:tcPr>
          <w:p w14:paraId="77744F66" w14:textId="6026F70D" w:rsidR="00950B20" w:rsidRPr="00387701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B20" w14:paraId="4448A4C1" w14:textId="4416E6AD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49052B3B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66584CE6" w14:textId="09143796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件名</w:t>
            </w:r>
          </w:p>
        </w:tc>
        <w:tc>
          <w:tcPr>
            <w:tcW w:w="4883" w:type="dxa"/>
          </w:tcPr>
          <w:p w14:paraId="648B04EB" w14:textId="00AC6117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【件名】の入力値</w:t>
            </w:r>
          </w:p>
        </w:tc>
        <w:tc>
          <w:tcPr>
            <w:tcW w:w="4732" w:type="dxa"/>
          </w:tcPr>
          <w:p w14:paraId="3D9C66F8" w14:textId="77777777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0B20" w14:paraId="3380263B" w14:textId="3427160E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43C4F3BE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75C7948A" w14:textId="0CF4F7D0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ステータス</w:t>
            </w:r>
          </w:p>
        </w:tc>
        <w:tc>
          <w:tcPr>
            <w:tcW w:w="4883" w:type="dxa"/>
          </w:tcPr>
          <w:p w14:paraId="049A6E25" w14:textId="18C83681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【ステータス】の入力値</w:t>
            </w:r>
          </w:p>
        </w:tc>
        <w:tc>
          <w:tcPr>
            <w:tcW w:w="4732" w:type="dxa"/>
          </w:tcPr>
          <w:p w14:paraId="5A85E862" w14:textId="77777777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B20" w14:paraId="7EA72FE6" w14:textId="5E30D483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7D083021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3E2B5E4B" w14:textId="04A8A09A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取引先</w:t>
            </w:r>
          </w:p>
        </w:tc>
        <w:tc>
          <w:tcPr>
            <w:tcW w:w="4883" w:type="dxa"/>
          </w:tcPr>
          <w:p w14:paraId="20CD4A46" w14:textId="19776430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【取引先】の入力値</w:t>
            </w:r>
          </w:p>
        </w:tc>
        <w:tc>
          <w:tcPr>
            <w:tcW w:w="4732" w:type="dxa"/>
          </w:tcPr>
          <w:p w14:paraId="1255886C" w14:textId="77777777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0B20" w14:paraId="026EF9BB" w14:textId="765F611C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6781C0D0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77CEE0D2" w14:textId="413509B8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商流</w:t>
            </w:r>
          </w:p>
        </w:tc>
        <w:tc>
          <w:tcPr>
            <w:tcW w:w="4883" w:type="dxa"/>
          </w:tcPr>
          <w:p w14:paraId="5693E2C1" w14:textId="7D1E42DA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【商流】の入力値</w:t>
            </w:r>
          </w:p>
        </w:tc>
        <w:tc>
          <w:tcPr>
            <w:tcW w:w="4732" w:type="dxa"/>
          </w:tcPr>
          <w:p w14:paraId="441D731F" w14:textId="77777777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B20" w14:paraId="103B94C5" w14:textId="38D64128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6C20757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6CA089A4" w14:textId="060167AF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案件概要</w:t>
            </w:r>
          </w:p>
        </w:tc>
        <w:tc>
          <w:tcPr>
            <w:tcW w:w="4883" w:type="dxa"/>
          </w:tcPr>
          <w:p w14:paraId="65CD4E23" w14:textId="0A66D4DC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【案件概要】の入力値</w:t>
            </w:r>
          </w:p>
        </w:tc>
        <w:tc>
          <w:tcPr>
            <w:tcW w:w="4732" w:type="dxa"/>
          </w:tcPr>
          <w:p w14:paraId="0E8E6DA8" w14:textId="77777777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0B20" w14:paraId="336DC84B" w14:textId="09117C82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15A8D871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098435A7" w14:textId="36155ACB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工程</w:t>
            </w:r>
          </w:p>
        </w:tc>
        <w:tc>
          <w:tcPr>
            <w:tcW w:w="4883" w:type="dxa"/>
          </w:tcPr>
          <w:p w14:paraId="300B0FE6" w14:textId="753B5336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【工程】の入力値</w:t>
            </w:r>
          </w:p>
        </w:tc>
        <w:tc>
          <w:tcPr>
            <w:tcW w:w="4732" w:type="dxa"/>
          </w:tcPr>
          <w:p w14:paraId="7EE23CB9" w14:textId="77777777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B20" w14:paraId="658F356A" w14:textId="48407992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AA65221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39A9AC62" w14:textId="763D7B7A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開始日</w:t>
            </w:r>
          </w:p>
        </w:tc>
        <w:tc>
          <w:tcPr>
            <w:tcW w:w="4883" w:type="dxa"/>
          </w:tcPr>
          <w:p w14:paraId="3D46F0C3" w14:textId="26F53CF3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【開始日】の入力値</w:t>
            </w:r>
          </w:p>
        </w:tc>
        <w:tc>
          <w:tcPr>
            <w:tcW w:w="4732" w:type="dxa"/>
          </w:tcPr>
          <w:p w14:paraId="6C84B353" w14:textId="77777777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0B20" w14:paraId="11089C20" w14:textId="39E05676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1C3D8B1F" w14:textId="1A3F85F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000EE8FA" w14:textId="3C63FF5A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終了日</w:t>
            </w:r>
          </w:p>
        </w:tc>
        <w:tc>
          <w:tcPr>
            <w:tcW w:w="4883" w:type="dxa"/>
          </w:tcPr>
          <w:p w14:paraId="570C6196" w14:textId="77B1E5BD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【終了日】の入力値</w:t>
            </w:r>
          </w:p>
        </w:tc>
        <w:tc>
          <w:tcPr>
            <w:tcW w:w="4732" w:type="dxa"/>
          </w:tcPr>
          <w:p w14:paraId="6E61C881" w14:textId="77777777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B20" w14:paraId="745C2DC7" w14:textId="3855DC53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75D00CA0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4981544E" w14:textId="79BA9158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スキル</w:t>
            </w:r>
          </w:p>
        </w:tc>
        <w:tc>
          <w:tcPr>
            <w:tcW w:w="4883" w:type="dxa"/>
          </w:tcPr>
          <w:p w14:paraId="018C09AF" w14:textId="47533727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【スキル】の入力値</w:t>
            </w:r>
          </w:p>
        </w:tc>
        <w:tc>
          <w:tcPr>
            <w:tcW w:w="4732" w:type="dxa"/>
          </w:tcPr>
          <w:p w14:paraId="50F21F83" w14:textId="77777777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0B20" w14:paraId="4069D481" w14:textId="73AFC9BD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32CCC4E6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74AA6F49" w14:textId="1F06E4EF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人数</w:t>
            </w:r>
          </w:p>
        </w:tc>
        <w:tc>
          <w:tcPr>
            <w:tcW w:w="4883" w:type="dxa"/>
          </w:tcPr>
          <w:p w14:paraId="497C4B84" w14:textId="48BD9183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【人数】の入力値</w:t>
            </w:r>
          </w:p>
        </w:tc>
        <w:tc>
          <w:tcPr>
            <w:tcW w:w="4732" w:type="dxa"/>
          </w:tcPr>
          <w:p w14:paraId="39DB601B" w14:textId="77777777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B20" w14:paraId="1A567BEF" w14:textId="3002BCCF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6AA6FE1C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236F6AE4" w14:textId="79BC8BFC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残数</w:t>
            </w:r>
          </w:p>
        </w:tc>
        <w:tc>
          <w:tcPr>
            <w:tcW w:w="4883" w:type="dxa"/>
          </w:tcPr>
          <w:p w14:paraId="046463D4" w14:textId="16BB76AB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【残数】の入力値</w:t>
            </w:r>
          </w:p>
        </w:tc>
        <w:tc>
          <w:tcPr>
            <w:tcW w:w="4732" w:type="dxa"/>
          </w:tcPr>
          <w:p w14:paraId="7412123C" w14:textId="77777777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0B20" w14:paraId="0D9423ED" w14:textId="74527B1C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321F09F2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6BCD4C92" w14:textId="1452F958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BP募集(要否)</w:t>
            </w:r>
          </w:p>
        </w:tc>
        <w:tc>
          <w:tcPr>
            <w:tcW w:w="4883" w:type="dxa"/>
          </w:tcPr>
          <w:p w14:paraId="3DFF7E11" w14:textId="4AEA71F7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【BP募集(要否)】の入力値</w:t>
            </w:r>
          </w:p>
        </w:tc>
        <w:tc>
          <w:tcPr>
            <w:tcW w:w="4732" w:type="dxa"/>
          </w:tcPr>
          <w:p w14:paraId="1B49CFFE" w14:textId="77777777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B20" w14:paraId="05910C4D" w14:textId="79BD0F9F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06570BC2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546AC7CC" w14:textId="6F7236D0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BP募集(詳細)</w:t>
            </w:r>
          </w:p>
        </w:tc>
        <w:tc>
          <w:tcPr>
            <w:tcW w:w="4883" w:type="dxa"/>
          </w:tcPr>
          <w:p w14:paraId="1F7FD167" w14:textId="37AA7F1E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【BP募集(詳細)】の入力値</w:t>
            </w:r>
          </w:p>
        </w:tc>
        <w:tc>
          <w:tcPr>
            <w:tcW w:w="4732" w:type="dxa"/>
          </w:tcPr>
          <w:p w14:paraId="650D4A7C" w14:textId="77777777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C3E63" w14:paraId="3F9929C3" w14:textId="77777777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718AB858" w14:textId="77777777" w:rsidR="000C3E63" w:rsidRDefault="000C3E63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71CF0685" w14:textId="5020EADB" w:rsidR="000C3E63" w:rsidRPr="000C3E63" w:rsidRDefault="000C3E63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作業場所</w:t>
            </w:r>
          </w:p>
        </w:tc>
        <w:tc>
          <w:tcPr>
            <w:tcW w:w="4883" w:type="dxa"/>
          </w:tcPr>
          <w:p w14:paraId="2E3A1494" w14:textId="39F712EF" w:rsidR="000C3E63" w:rsidRDefault="000C3E63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【作業場所】の入力値</w:t>
            </w:r>
          </w:p>
        </w:tc>
        <w:tc>
          <w:tcPr>
            <w:tcW w:w="4732" w:type="dxa"/>
          </w:tcPr>
          <w:p w14:paraId="053439C7" w14:textId="77777777" w:rsidR="000C3E63" w:rsidRDefault="000C3E63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B20" w14:paraId="018F766B" w14:textId="49EF5D79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23FFE8F4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2B98903D" w14:textId="094C6635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見込単価</w:t>
            </w:r>
          </w:p>
        </w:tc>
        <w:tc>
          <w:tcPr>
            <w:tcW w:w="4883" w:type="dxa"/>
          </w:tcPr>
          <w:p w14:paraId="16E24576" w14:textId="1F3DD262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【見込単価】の入力値</w:t>
            </w:r>
          </w:p>
        </w:tc>
        <w:tc>
          <w:tcPr>
            <w:tcW w:w="4732" w:type="dxa"/>
          </w:tcPr>
          <w:p w14:paraId="7EE1D068" w14:textId="77777777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0B20" w14:paraId="46E0544F" w14:textId="380523BD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2DE474A8" w14:textId="49460ECA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305C2B52" w14:textId="179671BD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契約種別</w:t>
            </w:r>
          </w:p>
        </w:tc>
        <w:tc>
          <w:tcPr>
            <w:tcW w:w="4883" w:type="dxa"/>
          </w:tcPr>
          <w:p w14:paraId="5AF6BDE8" w14:textId="0E6CE56C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【契約種別】の入力値</w:t>
            </w:r>
          </w:p>
        </w:tc>
        <w:tc>
          <w:tcPr>
            <w:tcW w:w="4732" w:type="dxa"/>
          </w:tcPr>
          <w:p w14:paraId="3838CA2D" w14:textId="77777777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B20" w14:paraId="0F5985AF" w14:textId="75B0E2E2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2E408BF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113067E6" w14:textId="2C07B96D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  <w:tc>
          <w:tcPr>
            <w:tcW w:w="4883" w:type="dxa"/>
          </w:tcPr>
          <w:p w14:paraId="090E943C" w14:textId="695F7A75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【備考】の入力値</w:t>
            </w:r>
          </w:p>
        </w:tc>
        <w:tc>
          <w:tcPr>
            <w:tcW w:w="4732" w:type="dxa"/>
          </w:tcPr>
          <w:p w14:paraId="1DFCDD55" w14:textId="77777777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0B20" w14:paraId="401E8C86" w14:textId="08C3C8A5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4690683A" w14:textId="7CF091D9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6C930E63" w14:textId="6E79A0AE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登録者</w:t>
            </w:r>
          </w:p>
        </w:tc>
        <w:tc>
          <w:tcPr>
            <w:tcW w:w="4883" w:type="dxa"/>
          </w:tcPr>
          <w:p w14:paraId="2CFB4F50" w14:textId="19BFBE9C" w:rsidR="00950B20" w:rsidRDefault="00707FA1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Pr="00EE53FD">
              <w:rPr>
                <w:u w:val="single"/>
              </w:rPr>
              <w:fldChar w:fldCharType="begin"/>
            </w:r>
            <w:r w:rsidRPr="00EE53FD">
              <w:rPr>
                <w:u w:val="single"/>
              </w:rPr>
              <w:instrText xml:space="preserve"> REF _Ref232149555 \w \h </w:instrText>
            </w:r>
            <w:r w:rsidRPr="00EE53FD">
              <w:rPr>
                <w:u w:val="single"/>
              </w:rPr>
            </w:r>
            <w:r w:rsidRPr="00EE53FD">
              <w:rPr>
                <w:u w:val="single"/>
              </w:rPr>
              <w:fldChar w:fldCharType="separate"/>
            </w:r>
            <w:r w:rsidR="0037393E">
              <w:rPr>
                <w:u w:val="single"/>
              </w:rPr>
              <w:t>2.3.2.1</w:t>
            </w:r>
            <w:r w:rsidRPr="00EE53FD">
              <w:rPr>
                <w:u w:val="single"/>
              </w:rPr>
              <w:fldChar w:fldCharType="end"/>
            </w:r>
            <w:r w:rsidRPr="00EE53FD">
              <w:rPr>
                <w:rFonts w:hint="eastAsia"/>
              </w:rPr>
              <w:t>で</w:t>
            </w:r>
            <w:r>
              <w:rPr>
                <w:rFonts w:hint="eastAsia"/>
              </w:rPr>
              <w:t>取得したユーザ名</w:t>
            </w:r>
          </w:p>
        </w:tc>
        <w:tc>
          <w:tcPr>
            <w:tcW w:w="4732" w:type="dxa"/>
          </w:tcPr>
          <w:p w14:paraId="59F50F59" w14:textId="77777777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B20" w14:paraId="63565C35" w14:textId="295AA605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6F01D010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543F534D" w14:textId="76E194C5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登録部署</w:t>
            </w:r>
          </w:p>
        </w:tc>
        <w:tc>
          <w:tcPr>
            <w:tcW w:w="4883" w:type="dxa"/>
          </w:tcPr>
          <w:p w14:paraId="3397D86B" w14:textId="16632A60" w:rsidR="00950B20" w:rsidRDefault="00707FA1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Pr="00554B3D">
              <w:rPr>
                <w:u w:val="single"/>
              </w:rPr>
              <w:fldChar w:fldCharType="begin"/>
            </w:r>
            <w:r w:rsidRPr="00554B3D">
              <w:rPr>
                <w:u w:val="single"/>
              </w:rPr>
              <w:instrText xml:space="preserve"> </w:instrText>
            </w:r>
            <w:r w:rsidRPr="00554B3D">
              <w:rPr>
                <w:rFonts w:hint="eastAsia"/>
                <w:u w:val="single"/>
              </w:rPr>
              <w:instrText>REF _Ref232149555 \w \h</w:instrText>
            </w:r>
            <w:r w:rsidRPr="00554B3D">
              <w:rPr>
                <w:u w:val="single"/>
              </w:rPr>
              <w:instrText xml:space="preserve"> </w:instrText>
            </w:r>
            <w:r w:rsidRPr="00554B3D">
              <w:rPr>
                <w:u w:val="single"/>
              </w:rPr>
            </w:r>
            <w:r w:rsidRPr="00554B3D">
              <w:rPr>
                <w:u w:val="single"/>
              </w:rPr>
              <w:fldChar w:fldCharType="separate"/>
            </w:r>
            <w:r w:rsidR="0037393E">
              <w:rPr>
                <w:u w:val="single"/>
              </w:rPr>
              <w:t>2.3.2.1</w:t>
            </w:r>
            <w:r w:rsidRPr="00554B3D">
              <w:rPr>
                <w:u w:val="single"/>
              </w:rPr>
              <w:fldChar w:fldCharType="end"/>
            </w:r>
            <w:r w:rsidRPr="00554B3D">
              <w:rPr>
                <w:rFonts w:hint="eastAsia"/>
              </w:rPr>
              <w:t>で</w:t>
            </w:r>
            <w:r>
              <w:rPr>
                <w:rFonts w:hint="eastAsia"/>
              </w:rPr>
              <w:t>取得した部署名</w:t>
            </w:r>
          </w:p>
        </w:tc>
        <w:tc>
          <w:tcPr>
            <w:tcW w:w="4732" w:type="dxa"/>
          </w:tcPr>
          <w:p w14:paraId="159FDBBF" w14:textId="77777777" w:rsidR="00950B20" w:rsidRPr="00707FA1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0B20" w14:paraId="4BB37536" w14:textId="30BDDE44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031C4735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672EA2E9" w14:textId="5DB6AB1D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登録日時</w:t>
            </w:r>
          </w:p>
        </w:tc>
        <w:tc>
          <w:tcPr>
            <w:tcW w:w="4883" w:type="dxa"/>
          </w:tcPr>
          <w:p w14:paraId="6EE46995" w14:textId="13B821D1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登録時の現在時刻</w:t>
            </w:r>
          </w:p>
        </w:tc>
        <w:tc>
          <w:tcPr>
            <w:tcW w:w="4732" w:type="dxa"/>
          </w:tcPr>
          <w:p w14:paraId="7F04B329" w14:textId="77777777" w:rsidR="00950B20" w:rsidRDefault="00950B20" w:rsidP="00550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7FA1" w14:paraId="7BDA2D6E" w14:textId="725A31A4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3EA481BE" w14:textId="77777777" w:rsidR="00707FA1" w:rsidRDefault="00707FA1" w:rsidP="00707FA1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64720E11" w14:textId="05CA0DDC" w:rsidR="00707FA1" w:rsidRDefault="00707FA1" w:rsidP="00707FA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更新者</w:t>
            </w:r>
          </w:p>
        </w:tc>
        <w:tc>
          <w:tcPr>
            <w:tcW w:w="4883" w:type="dxa"/>
          </w:tcPr>
          <w:p w14:paraId="481229CB" w14:textId="301B5354" w:rsidR="00707FA1" w:rsidRDefault="00707FA1" w:rsidP="00707FA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Pr="00554B3D">
              <w:rPr>
                <w:u w:val="single"/>
              </w:rPr>
              <w:fldChar w:fldCharType="begin"/>
            </w:r>
            <w:r w:rsidRPr="00554B3D">
              <w:rPr>
                <w:u w:val="single"/>
              </w:rPr>
              <w:instrText xml:space="preserve"> </w:instrText>
            </w:r>
            <w:r w:rsidRPr="00554B3D">
              <w:rPr>
                <w:rFonts w:hint="eastAsia"/>
                <w:u w:val="single"/>
              </w:rPr>
              <w:instrText>REF _Ref232149555 \w \h</w:instrText>
            </w:r>
            <w:r w:rsidRPr="00554B3D">
              <w:rPr>
                <w:u w:val="single"/>
              </w:rPr>
              <w:instrText xml:space="preserve"> </w:instrText>
            </w:r>
            <w:r w:rsidRPr="00554B3D">
              <w:rPr>
                <w:u w:val="single"/>
              </w:rPr>
            </w:r>
            <w:r w:rsidRPr="00554B3D">
              <w:rPr>
                <w:u w:val="single"/>
              </w:rPr>
              <w:fldChar w:fldCharType="separate"/>
            </w:r>
            <w:r w:rsidR="0037393E">
              <w:rPr>
                <w:u w:val="single"/>
              </w:rPr>
              <w:t>2.3.2.1</w:t>
            </w:r>
            <w:r w:rsidRPr="00554B3D">
              <w:rPr>
                <w:u w:val="single"/>
              </w:rPr>
              <w:fldChar w:fldCharType="end"/>
            </w:r>
            <w:r w:rsidRPr="00554B3D">
              <w:rPr>
                <w:rFonts w:hint="eastAsia"/>
              </w:rPr>
              <w:t>で</w:t>
            </w:r>
            <w:r>
              <w:rPr>
                <w:rFonts w:hint="eastAsia"/>
              </w:rPr>
              <w:t>取得したユーザ名</w:t>
            </w:r>
          </w:p>
        </w:tc>
        <w:tc>
          <w:tcPr>
            <w:tcW w:w="4732" w:type="dxa"/>
          </w:tcPr>
          <w:p w14:paraId="092F4343" w14:textId="2A3ACC1E" w:rsidR="00707FA1" w:rsidRDefault="00707FA1" w:rsidP="00707FA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登録者と同値。</w:t>
            </w:r>
          </w:p>
        </w:tc>
      </w:tr>
      <w:tr w:rsidR="00707FA1" w14:paraId="51AB284F" w14:textId="75341D5B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7C0DC93F" w14:textId="77777777" w:rsidR="00707FA1" w:rsidRDefault="00707FA1" w:rsidP="00707FA1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3FB78B15" w14:textId="4A7B99CA" w:rsidR="00707FA1" w:rsidRDefault="00707FA1" w:rsidP="00707FA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更新部署</w:t>
            </w:r>
          </w:p>
        </w:tc>
        <w:tc>
          <w:tcPr>
            <w:tcW w:w="4883" w:type="dxa"/>
          </w:tcPr>
          <w:p w14:paraId="37EE727E" w14:textId="5E1CD144" w:rsidR="00707FA1" w:rsidRDefault="00707FA1" w:rsidP="00707FA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Pr="00554B3D">
              <w:rPr>
                <w:u w:val="single"/>
              </w:rPr>
              <w:fldChar w:fldCharType="begin"/>
            </w:r>
            <w:r w:rsidRPr="00554B3D">
              <w:rPr>
                <w:u w:val="single"/>
              </w:rPr>
              <w:instrText xml:space="preserve"> </w:instrText>
            </w:r>
            <w:r w:rsidRPr="00554B3D">
              <w:rPr>
                <w:rFonts w:hint="eastAsia"/>
                <w:u w:val="single"/>
              </w:rPr>
              <w:instrText>REF _Ref232149555 \w \h</w:instrText>
            </w:r>
            <w:r w:rsidRPr="00554B3D">
              <w:rPr>
                <w:u w:val="single"/>
              </w:rPr>
              <w:instrText xml:space="preserve"> </w:instrText>
            </w:r>
            <w:r w:rsidRPr="00554B3D">
              <w:rPr>
                <w:u w:val="single"/>
              </w:rPr>
            </w:r>
            <w:r w:rsidRPr="00554B3D">
              <w:rPr>
                <w:u w:val="single"/>
              </w:rPr>
              <w:fldChar w:fldCharType="separate"/>
            </w:r>
            <w:r w:rsidR="0037393E">
              <w:rPr>
                <w:u w:val="single"/>
              </w:rPr>
              <w:t>2.3.2.1</w:t>
            </w:r>
            <w:r w:rsidRPr="00554B3D">
              <w:rPr>
                <w:u w:val="single"/>
              </w:rPr>
              <w:fldChar w:fldCharType="end"/>
            </w:r>
            <w:r w:rsidRPr="00554B3D">
              <w:rPr>
                <w:rFonts w:hint="eastAsia"/>
              </w:rPr>
              <w:t>で</w:t>
            </w:r>
            <w:r>
              <w:rPr>
                <w:rFonts w:hint="eastAsia"/>
              </w:rPr>
              <w:t>取得した部署名</w:t>
            </w:r>
          </w:p>
        </w:tc>
        <w:tc>
          <w:tcPr>
            <w:tcW w:w="4732" w:type="dxa"/>
          </w:tcPr>
          <w:p w14:paraId="6B5718DA" w14:textId="7F172068" w:rsidR="00707FA1" w:rsidRDefault="00707FA1" w:rsidP="00707FA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登録部署と同値。</w:t>
            </w:r>
          </w:p>
        </w:tc>
      </w:tr>
      <w:tr w:rsidR="00950B20" w14:paraId="06A69FD0" w14:textId="07615983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25E44AB8" w14:textId="77777777" w:rsidR="00950B20" w:rsidRDefault="00950B20" w:rsidP="00CC605B">
            <w:pPr>
              <w:pStyle w:val="aa"/>
              <w:numPr>
                <w:ilvl w:val="0"/>
                <w:numId w:val="7"/>
              </w:numPr>
            </w:pPr>
          </w:p>
        </w:tc>
        <w:tc>
          <w:tcPr>
            <w:tcW w:w="3990" w:type="dxa"/>
          </w:tcPr>
          <w:p w14:paraId="42133189" w14:textId="640860FD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更新日時</w:t>
            </w:r>
          </w:p>
        </w:tc>
        <w:tc>
          <w:tcPr>
            <w:tcW w:w="4883" w:type="dxa"/>
          </w:tcPr>
          <w:p w14:paraId="7560338D" w14:textId="3F9CBF6E" w:rsidR="00950B20" w:rsidRDefault="00950B20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登録時の現在時刻</w:t>
            </w:r>
          </w:p>
        </w:tc>
        <w:tc>
          <w:tcPr>
            <w:tcW w:w="4732" w:type="dxa"/>
          </w:tcPr>
          <w:p w14:paraId="3CB3A2DF" w14:textId="1F3604B0" w:rsidR="00950B20" w:rsidRDefault="007B6F8C" w:rsidP="00550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登録日時と同値</w:t>
            </w:r>
            <w:r w:rsidR="00707FA1">
              <w:rPr>
                <w:rFonts w:hint="eastAsia"/>
              </w:rPr>
              <w:t>。</w:t>
            </w:r>
          </w:p>
        </w:tc>
      </w:tr>
    </w:tbl>
    <w:p w14:paraId="08C12590" w14:textId="2341EBEF" w:rsidR="0055006C" w:rsidRDefault="00CB6E4D" w:rsidP="00950B20">
      <w:pPr>
        <w:pStyle w:val="4"/>
      </w:pPr>
      <w:r>
        <w:rPr>
          <w:rFonts w:hint="eastAsia"/>
        </w:rPr>
        <w:t>添付ファイルの登録</w:t>
      </w:r>
    </w:p>
    <w:p w14:paraId="316964A8" w14:textId="49F26508" w:rsidR="005D24DD" w:rsidRPr="005D24DD" w:rsidRDefault="005D24DD" w:rsidP="005D24DD">
      <w:pPr>
        <w:ind w:leftChars="700" w:left="1470"/>
      </w:pPr>
      <w:r>
        <w:rPr>
          <w:rFonts w:hint="eastAsia"/>
        </w:rPr>
        <w:t>添付ファイルとして登録する内容は次の表の通りとする</w:t>
      </w:r>
      <w:r>
        <w:rPr>
          <w:rFonts w:hint="eastAsia"/>
        </w:rPr>
        <w:t>(</w:t>
      </w:r>
      <w:r>
        <w:rPr>
          <w:rFonts w:hint="eastAsia"/>
        </w:rPr>
        <w:t>属性の詳細は</w:t>
      </w:r>
      <w:r w:rsidRPr="00243829">
        <w:rPr>
          <w:rFonts w:hint="eastAsia"/>
          <w:u w:val="single"/>
        </w:rPr>
        <w:t>案件情報</w:t>
      </w:r>
      <w:r w:rsidRPr="00243829">
        <w:rPr>
          <w:rFonts w:hint="eastAsia"/>
          <w:u w:val="single"/>
        </w:rPr>
        <w:t xml:space="preserve"> </w:t>
      </w:r>
      <w:r w:rsidRPr="00243829">
        <w:rPr>
          <w:rFonts w:hint="eastAsia"/>
          <w:u w:val="single"/>
        </w:rPr>
        <w:t>エンティティ定義書</w:t>
      </w:r>
      <w:r>
        <w:rPr>
          <w:rFonts w:hint="eastAsia"/>
        </w:rPr>
        <w:t>を参照する</w:t>
      </w:r>
      <w:r>
        <w:rPr>
          <w:rFonts w:hint="eastAsia"/>
        </w:rPr>
        <w:t>)</w:t>
      </w:r>
      <w:r>
        <w:rPr>
          <w:rFonts w:hint="eastAsia"/>
        </w:rPr>
        <w:t>。</w:t>
      </w:r>
    </w:p>
    <w:tbl>
      <w:tblPr>
        <w:tblStyle w:val="5-1"/>
        <w:tblW w:w="0" w:type="auto"/>
        <w:tblInd w:w="1260" w:type="dxa"/>
        <w:tblLook w:val="04A0" w:firstRow="1" w:lastRow="0" w:firstColumn="1" w:lastColumn="0" w:noHBand="0" w:noVBand="1"/>
      </w:tblPr>
      <w:tblGrid>
        <w:gridCol w:w="523"/>
        <w:gridCol w:w="3964"/>
        <w:gridCol w:w="4959"/>
        <w:gridCol w:w="4682"/>
      </w:tblGrid>
      <w:tr w:rsidR="00950B20" w14:paraId="21912376" w14:textId="5864F64F" w:rsidTr="00950B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132A89E2" w14:textId="77777777" w:rsidR="00950B20" w:rsidRDefault="00950B20" w:rsidP="00B93E06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3964" w:type="dxa"/>
          </w:tcPr>
          <w:p w14:paraId="61F866C3" w14:textId="77777777" w:rsidR="00950B20" w:rsidRDefault="00950B20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4959" w:type="dxa"/>
          </w:tcPr>
          <w:p w14:paraId="118B2182" w14:textId="77777777" w:rsidR="00950B20" w:rsidRDefault="00950B20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  <w:tc>
          <w:tcPr>
            <w:tcW w:w="4682" w:type="dxa"/>
          </w:tcPr>
          <w:p w14:paraId="344A216C" w14:textId="09288F79" w:rsidR="00950B20" w:rsidRDefault="00950B20" w:rsidP="00B93E0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950B20" w14:paraId="47D1DE10" w14:textId="1AF0F538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80A384A" w14:textId="77777777" w:rsidR="00950B20" w:rsidRDefault="00950B20" w:rsidP="00CC605B">
            <w:pPr>
              <w:pStyle w:val="aa"/>
              <w:numPr>
                <w:ilvl w:val="0"/>
                <w:numId w:val="59"/>
              </w:numPr>
            </w:pPr>
          </w:p>
        </w:tc>
        <w:tc>
          <w:tcPr>
            <w:tcW w:w="3964" w:type="dxa"/>
          </w:tcPr>
          <w:p w14:paraId="1B1E413B" w14:textId="545C6B3B" w:rsidR="00950B20" w:rsidRDefault="00950B20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ファイルID</w:t>
            </w:r>
          </w:p>
        </w:tc>
        <w:tc>
          <w:tcPr>
            <w:tcW w:w="4959" w:type="dxa"/>
          </w:tcPr>
          <w:p w14:paraId="72B93FCF" w14:textId="458CCEEB" w:rsidR="00950B20" w:rsidRDefault="00950B20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現在システムに登録されている最大の添付ファイルID+1</w:t>
            </w:r>
          </w:p>
        </w:tc>
        <w:tc>
          <w:tcPr>
            <w:tcW w:w="4682" w:type="dxa"/>
          </w:tcPr>
          <w:p w14:paraId="28FC15AD" w14:textId="77777777" w:rsidR="00950B20" w:rsidRDefault="00950B20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B20" w14:paraId="74AC5917" w14:textId="69D84764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340DE52B" w14:textId="77777777" w:rsidR="00950B20" w:rsidRDefault="00950B20" w:rsidP="00CC605B">
            <w:pPr>
              <w:pStyle w:val="aa"/>
              <w:numPr>
                <w:ilvl w:val="0"/>
                <w:numId w:val="59"/>
              </w:numPr>
            </w:pPr>
          </w:p>
        </w:tc>
        <w:tc>
          <w:tcPr>
            <w:tcW w:w="3964" w:type="dxa"/>
          </w:tcPr>
          <w:p w14:paraId="141D6F0D" w14:textId="4BC433CD" w:rsidR="00950B20" w:rsidRDefault="00950B20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管理コード</w:t>
            </w:r>
          </w:p>
        </w:tc>
        <w:tc>
          <w:tcPr>
            <w:tcW w:w="4959" w:type="dxa"/>
          </w:tcPr>
          <w:p w14:paraId="483A03B0" w14:textId="4B5F3E63" w:rsidR="00950B20" w:rsidRDefault="00950B20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="0037393E" w:rsidRPr="0037393E">
              <w:rPr>
                <w:u w:val="single"/>
              </w:rPr>
              <w:fldChar w:fldCharType="begin"/>
            </w:r>
            <w:r w:rsidR="0037393E" w:rsidRPr="0037393E">
              <w:rPr>
                <w:u w:val="single"/>
              </w:rPr>
              <w:instrText xml:space="preserve"> </w:instrText>
            </w:r>
            <w:r w:rsidR="0037393E" w:rsidRPr="0037393E">
              <w:rPr>
                <w:rFonts w:hint="eastAsia"/>
                <w:u w:val="single"/>
              </w:rPr>
              <w:instrText>REF _Ref232150770 \w \h</w:instrText>
            </w:r>
            <w:r w:rsidR="0037393E" w:rsidRPr="0037393E">
              <w:rPr>
                <w:u w:val="single"/>
              </w:rPr>
              <w:instrText xml:space="preserve"> </w:instrText>
            </w:r>
            <w:r w:rsidR="0037393E" w:rsidRPr="0037393E">
              <w:rPr>
                <w:u w:val="single"/>
              </w:rPr>
            </w:r>
            <w:r w:rsidR="0037393E" w:rsidRPr="0037393E">
              <w:rPr>
                <w:u w:val="single"/>
              </w:rPr>
              <w:fldChar w:fldCharType="separate"/>
            </w:r>
            <w:r w:rsidR="0037393E" w:rsidRPr="0037393E">
              <w:rPr>
                <w:u w:val="single"/>
              </w:rPr>
              <w:t>2.3.2.2</w:t>
            </w:r>
            <w:r w:rsidR="0037393E" w:rsidRPr="0037393E">
              <w:rPr>
                <w:u w:val="single"/>
              </w:rPr>
              <w:fldChar w:fldCharType="end"/>
            </w:r>
            <w:r>
              <w:rPr>
                <w:rFonts w:hint="eastAsia"/>
              </w:rPr>
              <w:t>で採番した管理コード</w:t>
            </w:r>
          </w:p>
        </w:tc>
        <w:tc>
          <w:tcPr>
            <w:tcW w:w="4682" w:type="dxa"/>
          </w:tcPr>
          <w:p w14:paraId="2937B45A" w14:textId="77777777" w:rsidR="00950B20" w:rsidRDefault="00950B20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0B20" w14:paraId="41D4049D" w14:textId="590E9F2F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45CC14C4" w14:textId="77777777" w:rsidR="00950B20" w:rsidRDefault="00950B20" w:rsidP="00CC605B">
            <w:pPr>
              <w:pStyle w:val="aa"/>
              <w:numPr>
                <w:ilvl w:val="0"/>
                <w:numId w:val="59"/>
              </w:numPr>
            </w:pPr>
          </w:p>
        </w:tc>
        <w:tc>
          <w:tcPr>
            <w:tcW w:w="3964" w:type="dxa"/>
          </w:tcPr>
          <w:p w14:paraId="41456E95" w14:textId="78ADA980" w:rsidR="00950B20" w:rsidRDefault="00950B20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ファイル名</w:t>
            </w:r>
          </w:p>
        </w:tc>
        <w:tc>
          <w:tcPr>
            <w:tcW w:w="4959" w:type="dxa"/>
          </w:tcPr>
          <w:p w14:paraId="1FB019A1" w14:textId="6849E206" w:rsidR="00950B20" w:rsidRDefault="009E7AA1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指定</w:t>
            </w:r>
            <w:r w:rsidR="00950B20">
              <w:rPr>
                <w:rFonts w:hint="eastAsia"/>
              </w:rPr>
              <w:t>されたファイル</w:t>
            </w:r>
            <w:r>
              <w:rPr>
                <w:rFonts w:hint="eastAsia"/>
              </w:rPr>
              <w:t>の</w:t>
            </w:r>
            <w:r w:rsidR="00950B20">
              <w:rPr>
                <w:rFonts w:hint="eastAsia"/>
              </w:rPr>
              <w:t>名</w:t>
            </w:r>
            <w:r>
              <w:rPr>
                <w:rFonts w:hint="eastAsia"/>
              </w:rPr>
              <w:t>前</w:t>
            </w:r>
          </w:p>
        </w:tc>
        <w:tc>
          <w:tcPr>
            <w:tcW w:w="4682" w:type="dxa"/>
          </w:tcPr>
          <w:p w14:paraId="20FDBAA6" w14:textId="7570E21C" w:rsidR="00950B20" w:rsidRPr="00BB0B14" w:rsidRDefault="00BB0B14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拡張子を含む。</w:t>
            </w:r>
          </w:p>
        </w:tc>
      </w:tr>
      <w:tr w:rsidR="00950B20" w14:paraId="094E3DF7" w14:textId="40EE2D59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62AB32C9" w14:textId="77777777" w:rsidR="00950B20" w:rsidRDefault="00950B20" w:rsidP="00CC605B">
            <w:pPr>
              <w:pStyle w:val="aa"/>
              <w:numPr>
                <w:ilvl w:val="0"/>
                <w:numId w:val="59"/>
              </w:numPr>
            </w:pPr>
          </w:p>
        </w:tc>
        <w:tc>
          <w:tcPr>
            <w:tcW w:w="3964" w:type="dxa"/>
          </w:tcPr>
          <w:p w14:paraId="5CC831B1" w14:textId="6AE98626" w:rsidR="00950B20" w:rsidRDefault="00950B20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実ファイル</w:t>
            </w:r>
          </w:p>
        </w:tc>
        <w:tc>
          <w:tcPr>
            <w:tcW w:w="4959" w:type="dxa"/>
          </w:tcPr>
          <w:p w14:paraId="072749FE" w14:textId="069F3586" w:rsidR="00950B20" w:rsidRPr="00950B20" w:rsidRDefault="009E7AA1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指定</w:t>
            </w:r>
            <w:r w:rsidR="00950B20">
              <w:rPr>
                <w:rFonts w:hint="eastAsia"/>
              </w:rPr>
              <w:t>されたファイル</w:t>
            </w:r>
          </w:p>
        </w:tc>
        <w:tc>
          <w:tcPr>
            <w:tcW w:w="4682" w:type="dxa"/>
          </w:tcPr>
          <w:p w14:paraId="0C4E8E45" w14:textId="77777777" w:rsidR="00950B20" w:rsidRDefault="00950B20" w:rsidP="00B93E0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0B20" w14:paraId="11A34D10" w14:textId="3CB4A5DD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14D0D63D" w14:textId="77777777" w:rsidR="00950B20" w:rsidRDefault="00950B20" w:rsidP="00CC605B">
            <w:pPr>
              <w:pStyle w:val="aa"/>
              <w:numPr>
                <w:ilvl w:val="0"/>
                <w:numId w:val="59"/>
              </w:numPr>
            </w:pPr>
          </w:p>
        </w:tc>
        <w:tc>
          <w:tcPr>
            <w:tcW w:w="3964" w:type="dxa"/>
          </w:tcPr>
          <w:p w14:paraId="2AB7999C" w14:textId="4E55DF59" w:rsidR="00950B20" w:rsidRDefault="00950B20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ファイル容量</w:t>
            </w:r>
          </w:p>
        </w:tc>
        <w:tc>
          <w:tcPr>
            <w:tcW w:w="4959" w:type="dxa"/>
          </w:tcPr>
          <w:p w14:paraId="608CB908" w14:textId="1E0BFB57" w:rsidR="00950B20" w:rsidRDefault="009E7AA1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指定</w:t>
            </w:r>
            <w:r w:rsidR="00950B20">
              <w:rPr>
                <w:rFonts w:hint="eastAsia"/>
              </w:rPr>
              <w:t>されたファイルの容量</w:t>
            </w:r>
          </w:p>
        </w:tc>
        <w:tc>
          <w:tcPr>
            <w:tcW w:w="4682" w:type="dxa"/>
          </w:tcPr>
          <w:p w14:paraId="794BDCFC" w14:textId="1873AE36" w:rsidR="00950B20" w:rsidRDefault="00EF6141" w:rsidP="00B93E0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単位はバイト。</w:t>
            </w:r>
          </w:p>
        </w:tc>
      </w:tr>
      <w:tr w:rsidR="003631DF" w14:paraId="2AED70BD" w14:textId="77777777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22E9627D" w14:textId="77777777" w:rsidR="003631DF" w:rsidRDefault="003631DF" w:rsidP="003631DF">
            <w:pPr>
              <w:pStyle w:val="aa"/>
              <w:numPr>
                <w:ilvl w:val="0"/>
                <w:numId w:val="59"/>
              </w:numPr>
            </w:pPr>
          </w:p>
        </w:tc>
        <w:tc>
          <w:tcPr>
            <w:tcW w:w="3964" w:type="dxa"/>
          </w:tcPr>
          <w:p w14:paraId="6E740F07" w14:textId="6B9F02F3" w:rsidR="003631DF" w:rsidRDefault="003631DF" w:rsidP="003631D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登録者</w:t>
            </w:r>
          </w:p>
        </w:tc>
        <w:tc>
          <w:tcPr>
            <w:tcW w:w="4959" w:type="dxa"/>
          </w:tcPr>
          <w:p w14:paraId="75717387" w14:textId="4CB5FF6A" w:rsidR="003631DF" w:rsidRDefault="003631DF" w:rsidP="003631D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Pr="00554B3D">
              <w:rPr>
                <w:u w:val="single"/>
              </w:rPr>
              <w:fldChar w:fldCharType="begin"/>
            </w:r>
            <w:r w:rsidRPr="00554B3D">
              <w:rPr>
                <w:u w:val="single"/>
              </w:rPr>
              <w:instrText xml:space="preserve"> </w:instrText>
            </w:r>
            <w:r w:rsidRPr="00554B3D">
              <w:rPr>
                <w:rFonts w:hint="eastAsia"/>
                <w:u w:val="single"/>
              </w:rPr>
              <w:instrText>REF _Ref232149555 \w \h</w:instrText>
            </w:r>
            <w:r w:rsidRPr="00554B3D">
              <w:rPr>
                <w:u w:val="single"/>
              </w:rPr>
              <w:instrText xml:space="preserve"> </w:instrText>
            </w:r>
            <w:r w:rsidRPr="00554B3D">
              <w:rPr>
                <w:u w:val="single"/>
              </w:rPr>
            </w:r>
            <w:r w:rsidRPr="00554B3D">
              <w:rPr>
                <w:u w:val="single"/>
              </w:rPr>
              <w:fldChar w:fldCharType="separate"/>
            </w:r>
            <w:r w:rsidRPr="00554B3D">
              <w:rPr>
                <w:u w:val="single"/>
              </w:rPr>
              <w:t>2.3.2.1</w:t>
            </w:r>
            <w:r w:rsidRPr="00554B3D">
              <w:rPr>
                <w:u w:val="single"/>
              </w:rPr>
              <w:fldChar w:fldCharType="end"/>
            </w:r>
            <w:r w:rsidRPr="00554B3D">
              <w:rPr>
                <w:rFonts w:hint="eastAsia"/>
              </w:rPr>
              <w:t>で</w:t>
            </w:r>
            <w:r>
              <w:rPr>
                <w:rFonts w:hint="eastAsia"/>
              </w:rPr>
              <w:t>取得したユーザ名</w:t>
            </w:r>
          </w:p>
        </w:tc>
        <w:tc>
          <w:tcPr>
            <w:tcW w:w="4682" w:type="dxa"/>
          </w:tcPr>
          <w:p w14:paraId="1C6A0924" w14:textId="5A631466" w:rsidR="003631DF" w:rsidRDefault="003631DF" w:rsidP="003631D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31DF" w14:paraId="2C045D0B" w14:textId="77777777" w:rsidTr="00950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41A21291" w14:textId="77777777" w:rsidR="003631DF" w:rsidRDefault="003631DF" w:rsidP="003631DF">
            <w:pPr>
              <w:pStyle w:val="aa"/>
              <w:numPr>
                <w:ilvl w:val="0"/>
                <w:numId w:val="59"/>
              </w:numPr>
            </w:pPr>
          </w:p>
        </w:tc>
        <w:tc>
          <w:tcPr>
            <w:tcW w:w="3964" w:type="dxa"/>
          </w:tcPr>
          <w:p w14:paraId="01AF2B08" w14:textId="201F06AE" w:rsidR="003631DF" w:rsidRDefault="003631DF" w:rsidP="003631D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登録部署</w:t>
            </w:r>
          </w:p>
        </w:tc>
        <w:tc>
          <w:tcPr>
            <w:tcW w:w="4959" w:type="dxa"/>
          </w:tcPr>
          <w:p w14:paraId="38128A07" w14:textId="26126BEA" w:rsidR="003631DF" w:rsidRDefault="003631DF" w:rsidP="003631D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Pr="00554B3D">
              <w:rPr>
                <w:u w:val="single"/>
              </w:rPr>
              <w:fldChar w:fldCharType="begin"/>
            </w:r>
            <w:r w:rsidRPr="00554B3D">
              <w:rPr>
                <w:u w:val="single"/>
              </w:rPr>
              <w:instrText xml:space="preserve"> </w:instrText>
            </w:r>
            <w:r w:rsidRPr="00554B3D">
              <w:rPr>
                <w:rFonts w:hint="eastAsia"/>
                <w:u w:val="single"/>
              </w:rPr>
              <w:instrText>REF _Ref232149555 \w \h</w:instrText>
            </w:r>
            <w:r w:rsidRPr="00554B3D">
              <w:rPr>
                <w:u w:val="single"/>
              </w:rPr>
              <w:instrText xml:space="preserve"> </w:instrText>
            </w:r>
            <w:r w:rsidRPr="00554B3D">
              <w:rPr>
                <w:u w:val="single"/>
              </w:rPr>
            </w:r>
            <w:r w:rsidRPr="00554B3D">
              <w:rPr>
                <w:u w:val="single"/>
              </w:rPr>
              <w:fldChar w:fldCharType="separate"/>
            </w:r>
            <w:r w:rsidRPr="00554B3D">
              <w:rPr>
                <w:u w:val="single"/>
              </w:rPr>
              <w:t>2.3.2.1</w:t>
            </w:r>
            <w:r w:rsidRPr="00554B3D">
              <w:rPr>
                <w:u w:val="single"/>
              </w:rPr>
              <w:fldChar w:fldCharType="end"/>
            </w:r>
            <w:r w:rsidRPr="00554B3D">
              <w:rPr>
                <w:rFonts w:hint="eastAsia"/>
              </w:rPr>
              <w:t>で</w:t>
            </w:r>
            <w:r>
              <w:rPr>
                <w:rFonts w:hint="eastAsia"/>
              </w:rPr>
              <w:t>取得した部署名</w:t>
            </w:r>
          </w:p>
        </w:tc>
        <w:tc>
          <w:tcPr>
            <w:tcW w:w="4682" w:type="dxa"/>
          </w:tcPr>
          <w:p w14:paraId="3A460A42" w14:textId="5CA423A8" w:rsidR="003631DF" w:rsidRDefault="003631DF" w:rsidP="003631D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B20" w14:paraId="6456F7D8" w14:textId="77777777" w:rsidTr="00950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44404083" w14:textId="77777777" w:rsidR="00950B20" w:rsidRDefault="00950B20" w:rsidP="00CC605B">
            <w:pPr>
              <w:pStyle w:val="aa"/>
              <w:numPr>
                <w:ilvl w:val="0"/>
                <w:numId w:val="59"/>
              </w:numPr>
            </w:pPr>
          </w:p>
        </w:tc>
        <w:tc>
          <w:tcPr>
            <w:tcW w:w="3964" w:type="dxa"/>
          </w:tcPr>
          <w:p w14:paraId="6FF7B6B5" w14:textId="2FE0ABD6" w:rsidR="00950B20" w:rsidRDefault="00950B20" w:rsidP="00950B20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登録日時</w:t>
            </w:r>
          </w:p>
        </w:tc>
        <w:tc>
          <w:tcPr>
            <w:tcW w:w="4959" w:type="dxa"/>
          </w:tcPr>
          <w:p w14:paraId="0D2924C9" w14:textId="1FF8D061" w:rsidR="00950B20" w:rsidRDefault="003631DF" w:rsidP="00950B20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登録時の現在時刻</w:t>
            </w:r>
          </w:p>
        </w:tc>
        <w:tc>
          <w:tcPr>
            <w:tcW w:w="4682" w:type="dxa"/>
          </w:tcPr>
          <w:p w14:paraId="7E74DD33" w14:textId="2952EE4B" w:rsidR="00950B20" w:rsidRDefault="00950B20" w:rsidP="00950B20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="003631DF" w:rsidRPr="00EE53FD">
              <w:rPr>
                <w:u w:val="single"/>
              </w:rPr>
              <w:fldChar w:fldCharType="begin"/>
            </w:r>
            <w:r w:rsidR="003631DF" w:rsidRPr="00EE53FD">
              <w:rPr>
                <w:u w:val="single"/>
              </w:rPr>
              <w:instrText xml:space="preserve"> REF _Ref232150770 \w \h </w:instrText>
            </w:r>
            <w:r w:rsidR="003631DF" w:rsidRPr="00EE53FD">
              <w:rPr>
                <w:u w:val="single"/>
              </w:rPr>
            </w:r>
            <w:r w:rsidR="003631DF" w:rsidRPr="00EE53FD">
              <w:rPr>
                <w:u w:val="single"/>
              </w:rPr>
              <w:fldChar w:fldCharType="separate"/>
            </w:r>
            <w:r w:rsidR="003631DF" w:rsidRPr="00EE53FD">
              <w:rPr>
                <w:u w:val="single"/>
              </w:rPr>
              <w:t>2.3.2.2</w:t>
            </w:r>
            <w:r w:rsidR="003631DF" w:rsidRPr="00EE53FD">
              <w:rPr>
                <w:u w:val="single"/>
              </w:rPr>
              <w:fldChar w:fldCharType="end"/>
            </w:r>
            <w:r>
              <w:rPr>
                <w:rFonts w:hint="eastAsia"/>
              </w:rPr>
              <w:t>の登録日時と同値。</w:t>
            </w:r>
          </w:p>
        </w:tc>
      </w:tr>
    </w:tbl>
    <w:p w14:paraId="504BD5A8" w14:textId="402223CD" w:rsidR="00243829" w:rsidRDefault="00243829" w:rsidP="007B6F8C">
      <w:pPr>
        <w:pStyle w:val="3"/>
      </w:pPr>
      <w:r>
        <w:rPr>
          <w:rFonts w:hint="eastAsia"/>
        </w:rPr>
        <w:t>登録</w:t>
      </w:r>
      <w:r w:rsidR="00F33AB5">
        <w:rPr>
          <w:rFonts w:hint="eastAsia"/>
        </w:rPr>
        <w:t>の</w:t>
      </w:r>
      <w:r>
        <w:rPr>
          <w:rFonts w:hint="eastAsia"/>
        </w:rPr>
        <w:t>失敗</w:t>
      </w:r>
    </w:p>
    <w:p w14:paraId="76B108F6" w14:textId="78C43561" w:rsidR="00F33AB5" w:rsidRPr="00F33AB5" w:rsidRDefault="009E7AA1" w:rsidP="00EE53FD">
      <w:pPr>
        <w:ind w:leftChars="500" w:left="1050"/>
      </w:pPr>
      <w:r>
        <w:rPr>
          <w:rFonts w:hint="eastAsia"/>
        </w:rPr>
        <w:t>失敗の原因</w:t>
      </w:r>
      <w:r w:rsidR="00F33AB5">
        <w:rPr>
          <w:rFonts w:hint="eastAsia"/>
        </w:rPr>
        <w:t>により以下の処理を実施する。</w:t>
      </w:r>
    </w:p>
    <w:p w14:paraId="5B706E29" w14:textId="0AA77CB9" w:rsidR="008F7E3B" w:rsidRDefault="008F7E3B" w:rsidP="008F7E3B">
      <w:pPr>
        <w:pStyle w:val="4"/>
      </w:pPr>
      <w:r>
        <w:rPr>
          <w:rFonts w:hint="eastAsia"/>
        </w:rPr>
        <w:t>ログインの有効期限が切れている場合</w:t>
      </w:r>
    </w:p>
    <w:p w14:paraId="5CCEB18E" w14:textId="77777777" w:rsidR="009741A4" w:rsidRDefault="008F7E3B" w:rsidP="002C2C69">
      <w:pPr>
        <w:ind w:leftChars="700" w:left="1470"/>
      </w:pPr>
      <w:r>
        <w:rPr>
          <w:rFonts w:hint="eastAsia"/>
        </w:rPr>
        <w:t>ログイン画面に遷移</w:t>
      </w:r>
      <w:r w:rsidR="009741A4">
        <w:rPr>
          <w:rFonts w:hint="eastAsia"/>
        </w:rPr>
        <w:t>する。ログイン成功時は案件情報一覧画面に遷移する。</w:t>
      </w:r>
    </w:p>
    <w:p w14:paraId="56E7DA98" w14:textId="06F69D74" w:rsidR="008F7E3B" w:rsidRPr="002C2C69" w:rsidRDefault="00272F29" w:rsidP="002C2C69">
      <w:pPr>
        <w:ind w:leftChars="700" w:left="1470"/>
      </w:pPr>
      <w:r>
        <w:rPr>
          <w:rFonts w:hint="eastAsia"/>
        </w:rPr>
        <w:t>ログイン画面遷移前に</w:t>
      </w:r>
      <w:r w:rsidR="002C2C69" w:rsidRPr="002C2C69">
        <w:t>入力した値は</w:t>
      </w:r>
      <w:r w:rsidR="009741A4">
        <w:rPr>
          <w:rFonts w:hint="eastAsia"/>
        </w:rPr>
        <w:t>破棄</w:t>
      </w:r>
      <w:r w:rsidR="002C2C69" w:rsidRPr="002C2C69">
        <w:t>され、案件情報の</w:t>
      </w:r>
      <w:r w:rsidR="002C2C69">
        <w:rPr>
          <w:rFonts w:hint="eastAsia"/>
        </w:rPr>
        <w:t>登録</w:t>
      </w:r>
      <w:r w:rsidR="002C2C69" w:rsidRPr="002C2C69">
        <w:t>は行われない。</w:t>
      </w:r>
    </w:p>
    <w:p w14:paraId="11CBFDDB" w14:textId="06663A07" w:rsidR="008F7E3B" w:rsidRDefault="009B1A3D" w:rsidP="008F7E3B">
      <w:pPr>
        <w:pStyle w:val="4"/>
      </w:pPr>
      <w:r>
        <w:rPr>
          <w:rFonts w:hint="eastAsia"/>
        </w:rPr>
        <w:t>上記以外のエラー</w:t>
      </w:r>
    </w:p>
    <w:p w14:paraId="63744C0F" w14:textId="4BECBBFE" w:rsidR="008F7E3B" w:rsidRDefault="008F7E3B" w:rsidP="008F7E3B">
      <w:pPr>
        <w:ind w:leftChars="700" w:left="1470"/>
      </w:pPr>
      <w:r>
        <w:rPr>
          <w:rFonts w:hint="eastAsia"/>
        </w:rPr>
        <w:t>案件情報及び添付ファイルの登録処理を中止し、該当するデータベースのテーブルを登録実施前の状態に戻す。</w:t>
      </w:r>
    </w:p>
    <w:p w14:paraId="1EDDF865" w14:textId="0FA6176F" w:rsidR="008F7E3B" w:rsidRPr="008F7E3B" w:rsidRDefault="008F7E3B" w:rsidP="00EE53FD">
      <w:pPr>
        <w:ind w:leftChars="700" w:left="1470"/>
      </w:pPr>
      <w:r>
        <w:rPr>
          <w:rFonts w:hint="eastAsia"/>
        </w:rPr>
        <w:t>エラー画面に遷移し、</w:t>
      </w:r>
      <w:r w:rsidR="00EB44EB">
        <w:rPr>
          <w:rFonts w:hint="eastAsia"/>
        </w:rPr>
        <w:t>【サーバー内部</w:t>
      </w:r>
      <w:r>
        <w:rPr>
          <w:rFonts w:hint="eastAsia"/>
        </w:rPr>
        <w:t>エラー</w:t>
      </w:r>
      <w:r w:rsidR="00EB44EB">
        <w:rPr>
          <w:rFonts w:hint="eastAsia"/>
        </w:rPr>
        <w:t>】</w:t>
      </w:r>
      <w:r>
        <w:rPr>
          <w:rFonts w:hint="eastAsia"/>
        </w:rPr>
        <w:t>を表示する。</w:t>
      </w:r>
    </w:p>
    <w:p w14:paraId="611AE19F" w14:textId="3A43A633" w:rsidR="00950B20" w:rsidRDefault="007B6F8C" w:rsidP="007B6F8C">
      <w:pPr>
        <w:pStyle w:val="3"/>
      </w:pPr>
      <w:r>
        <w:rPr>
          <w:rFonts w:hint="eastAsia"/>
        </w:rPr>
        <w:t>営業情報メールの送信</w:t>
      </w:r>
    </w:p>
    <w:p w14:paraId="4C1893AF" w14:textId="03BB680A" w:rsidR="00050173" w:rsidRDefault="00050173" w:rsidP="00050173">
      <w:pPr>
        <w:pStyle w:val="4"/>
      </w:pPr>
      <w:r>
        <w:rPr>
          <w:rFonts w:hint="eastAsia"/>
        </w:rPr>
        <w:t>メールの送信</w:t>
      </w:r>
    </w:p>
    <w:p w14:paraId="46E8F580" w14:textId="12578F32" w:rsidR="008F7E3B" w:rsidRPr="008F7E3B" w:rsidRDefault="008F7E3B" w:rsidP="00EE53FD">
      <w:pPr>
        <w:ind w:leftChars="700" w:left="1470"/>
      </w:pPr>
      <w:r>
        <w:rPr>
          <w:rFonts w:hint="eastAsia"/>
        </w:rPr>
        <w:t>案件情報の登録及び添付ファイルの登録が正常に終了した場合、新しく登録した案件情報について記載した営業情報メールを送信する。</w:t>
      </w:r>
    </w:p>
    <w:p w14:paraId="20E2DCA8" w14:textId="3A37D86C" w:rsidR="009201B9" w:rsidRDefault="00050173" w:rsidP="009201B9">
      <w:pPr>
        <w:ind w:leftChars="700" w:left="1470"/>
      </w:pPr>
      <w:r>
        <w:rPr>
          <w:rFonts w:hint="eastAsia"/>
        </w:rPr>
        <w:t>営業情報メールのメール本文の値は【メール本文】の入力値とする。</w:t>
      </w:r>
    </w:p>
    <w:p w14:paraId="614E6BC4" w14:textId="0EFD5FA6" w:rsidR="00636A54" w:rsidRPr="00636A54" w:rsidRDefault="00636A54" w:rsidP="00636A54">
      <w:pPr>
        <w:ind w:leftChars="700" w:left="1470"/>
      </w:pPr>
      <w:r>
        <w:rPr>
          <w:rFonts w:hint="eastAsia"/>
        </w:rPr>
        <w:t xml:space="preserve">※　</w:t>
      </w:r>
      <w:r w:rsidRPr="00677B0D">
        <w:rPr>
          <w:rFonts w:hint="eastAsia"/>
          <w:u w:val="single"/>
        </w:rPr>
        <w:t>営業情報メール</w:t>
      </w:r>
      <w:r w:rsidRPr="00677B0D">
        <w:rPr>
          <w:rFonts w:hint="eastAsia"/>
          <w:u w:val="single"/>
        </w:rPr>
        <w:t xml:space="preserve"> </w:t>
      </w:r>
      <w:r w:rsidRPr="00677B0D">
        <w:rPr>
          <w:rFonts w:hint="eastAsia"/>
          <w:u w:val="single"/>
        </w:rPr>
        <w:t>システム共通仕様書</w:t>
      </w:r>
      <w:r>
        <w:rPr>
          <w:rFonts w:hint="eastAsia"/>
        </w:rPr>
        <w:t>参照。</w:t>
      </w:r>
    </w:p>
    <w:p w14:paraId="4AF00054" w14:textId="292B9599" w:rsidR="00DA38E8" w:rsidRDefault="00DA38E8" w:rsidP="00DA38E8">
      <w:pPr>
        <w:pStyle w:val="4"/>
      </w:pPr>
      <w:r>
        <w:rPr>
          <w:rFonts w:hint="eastAsia"/>
        </w:rPr>
        <w:t>メール送信失敗時</w:t>
      </w:r>
    </w:p>
    <w:p w14:paraId="1D52FB6E" w14:textId="39FB38CF" w:rsidR="00DA38E8" w:rsidRDefault="008F7E3B" w:rsidP="00DA38E8">
      <w:pPr>
        <w:ind w:leftChars="700" w:left="1470"/>
      </w:pPr>
      <w:r>
        <w:rPr>
          <w:rFonts w:hint="eastAsia"/>
        </w:rPr>
        <w:t>案件情報の登録及び添付ファイルの登録</w:t>
      </w:r>
      <w:r w:rsidR="00DA38E8">
        <w:rPr>
          <w:rFonts w:hint="eastAsia"/>
        </w:rPr>
        <w:t>の取り消しは</w:t>
      </w:r>
      <w:r>
        <w:rPr>
          <w:rFonts w:hint="eastAsia"/>
        </w:rPr>
        <w:t>せず、正常に登録したものとする。</w:t>
      </w:r>
    </w:p>
    <w:p w14:paraId="61818740" w14:textId="4C1368BD" w:rsidR="00DA38E8" w:rsidRDefault="00E147A8" w:rsidP="00DA38E8">
      <w:pPr>
        <w:ind w:leftChars="700" w:left="1470"/>
      </w:pPr>
      <w:r>
        <w:rPr>
          <w:rFonts w:hint="eastAsia"/>
        </w:rPr>
        <w:t>ユーザ</w:t>
      </w:r>
      <w:r w:rsidR="00DA38E8">
        <w:rPr>
          <w:rFonts w:hint="eastAsia"/>
        </w:rPr>
        <w:t>にはメール送信の失敗を通知しない。</w:t>
      </w:r>
    </w:p>
    <w:p w14:paraId="4F966366" w14:textId="43A50FA3" w:rsidR="00213650" w:rsidRDefault="00213650" w:rsidP="00213650">
      <w:pPr>
        <w:pStyle w:val="3"/>
      </w:pPr>
      <w:r>
        <w:rPr>
          <w:rFonts w:hint="eastAsia"/>
        </w:rPr>
        <w:t>登録完了後</w:t>
      </w:r>
    </w:p>
    <w:p w14:paraId="58786F2D" w14:textId="304C41CE" w:rsidR="008568F1" w:rsidRPr="008568F1" w:rsidRDefault="005E6117" w:rsidP="008568F1">
      <w:pPr>
        <w:ind w:leftChars="500" w:left="1050"/>
      </w:pPr>
      <w:r>
        <w:rPr>
          <w:rFonts w:hint="eastAsia"/>
        </w:rPr>
        <w:t>登録が正常に終了した場合</w:t>
      </w:r>
      <w:r>
        <w:rPr>
          <w:rFonts w:hint="eastAsia"/>
        </w:rPr>
        <w:t>、</w:t>
      </w:r>
      <w:r w:rsidR="00213650">
        <w:rPr>
          <w:rFonts w:hint="eastAsia"/>
        </w:rPr>
        <w:t>案件情報</w:t>
      </w:r>
      <w:r w:rsidR="00D05FE1">
        <w:rPr>
          <w:rFonts w:hint="eastAsia"/>
        </w:rPr>
        <w:t>更新</w:t>
      </w:r>
      <w:r w:rsidR="00213650">
        <w:rPr>
          <w:rFonts w:hint="eastAsia"/>
        </w:rPr>
        <w:t>画面に遷移</w:t>
      </w:r>
      <w:r w:rsidR="00122AD8">
        <w:rPr>
          <w:rFonts w:hint="eastAsia"/>
        </w:rPr>
        <w:t>し、登録した案件情報を表示する</w:t>
      </w:r>
      <w:r w:rsidR="00213650">
        <w:rPr>
          <w:rFonts w:hint="eastAsia"/>
        </w:rPr>
        <w:t>。</w:t>
      </w:r>
    </w:p>
    <w:sectPr w:rsidR="008568F1" w:rsidRPr="008568F1" w:rsidSect="00592264">
      <w:headerReference w:type="default" r:id="rId12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5EA97" w14:textId="77777777" w:rsidR="00D54458" w:rsidRDefault="00D54458" w:rsidP="00C002F1">
      <w:pPr>
        <w:spacing w:after="0" w:line="240" w:lineRule="auto"/>
      </w:pPr>
      <w:r>
        <w:separator/>
      </w:r>
    </w:p>
  </w:endnote>
  <w:endnote w:type="continuationSeparator" w:id="0">
    <w:p w14:paraId="2F88A866" w14:textId="77777777" w:rsidR="00D54458" w:rsidRDefault="00D54458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3465C" w14:textId="77777777" w:rsidR="00D54458" w:rsidRDefault="00D54458" w:rsidP="00C002F1">
      <w:pPr>
        <w:spacing w:after="0" w:line="240" w:lineRule="auto"/>
      </w:pPr>
      <w:r>
        <w:separator/>
      </w:r>
    </w:p>
  </w:footnote>
  <w:footnote w:type="continuationSeparator" w:id="0">
    <w:p w14:paraId="6E3BF002" w14:textId="77777777" w:rsidR="00D54458" w:rsidRDefault="00D54458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213B0125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25167CF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80838F4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E7DD0CA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BBFC1C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367ACF62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2072AA76" w14:textId="2CC53694" w:rsidR="00C002F1" w:rsidRPr="0008506E" w:rsidRDefault="00000000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Content>
              <w:r w:rsidR="0037393E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A022BC2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055A8D6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0D3FCECB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FA7B564" w14:textId="77777777" w:rsidR="00C002F1" w:rsidRPr="0008506E" w:rsidRDefault="009C56A1" w:rsidP="00C002F1">
          <w:pPr>
            <w:pStyle w:val="af3"/>
          </w:pPr>
          <w:r>
            <w:rPr>
              <w:rFonts w:hint="eastAsia"/>
            </w:rPr>
            <w:t>機能仕様書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FE6AC13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1F641A5D" w14:textId="34499309" w:rsidR="00C002F1" w:rsidRPr="0008506E" w:rsidRDefault="00C3128A" w:rsidP="00C002F1">
          <w:pPr>
            <w:pStyle w:val="af3"/>
          </w:pPr>
          <w:r>
            <w:rPr>
              <w:rFonts w:hint="eastAsia"/>
            </w:rPr>
            <w:t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423DF" w14:textId="52437B24" w:rsidR="00C002F1" w:rsidRPr="00521AB2" w:rsidRDefault="00C3128A" w:rsidP="00C002F1">
          <w:pPr>
            <w:pStyle w:val="af3"/>
          </w:pPr>
          <w:r>
            <w:rPr>
              <w:rFonts w:hint="eastAsia"/>
            </w:rPr>
            <w:t>案件情報登録機能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CF103CB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2B5E29" w14:textId="2AED5E28" w:rsidR="00C002F1" w:rsidRPr="0008506E" w:rsidRDefault="002C2C69" w:rsidP="00C002F1">
          <w:pPr>
            <w:pStyle w:val="af3"/>
          </w:pPr>
          <w:r>
            <w:rPr>
              <w:rFonts w:hint="eastAsia"/>
            </w:rPr>
            <w:t xml:space="preserve">2026/08/27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C81574" w14:textId="06D04596" w:rsidR="00C002F1" w:rsidRPr="0008506E" w:rsidRDefault="002C2C69" w:rsidP="002C2C69">
          <w:pPr>
            <w:pStyle w:val="af3"/>
            <w:jc w:val="center"/>
          </w:pPr>
          <w:r>
            <w:rPr>
              <w:rFonts w:hint="eastAsia"/>
            </w:rPr>
            <w:t xml:space="preserve">SSV/社員A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EBAC5B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63ECE9E8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2074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2F10364"/>
    <w:multiLevelType w:val="hybridMultilevel"/>
    <w:tmpl w:val="BCA0CD0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4F26C5C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795013C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0ABA3A6A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0DEF4A65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11AE7C1B"/>
    <w:multiLevelType w:val="hybridMultilevel"/>
    <w:tmpl w:val="8300134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38C0DCB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54E7850"/>
    <w:multiLevelType w:val="hybridMultilevel"/>
    <w:tmpl w:val="CBF62F72"/>
    <w:lvl w:ilvl="0" w:tplc="10BC3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157E3EC5"/>
    <w:multiLevelType w:val="hybridMultilevel"/>
    <w:tmpl w:val="E06AD7C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16463C85"/>
    <w:multiLevelType w:val="multilevel"/>
    <w:tmpl w:val="9FBA0B0C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17C63027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18744738"/>
    <w:multiLevelType w:val="hybridMultilevel"/>
    <w:tmpl w:val="C47ECA10"/>
    <w:lvl w:ilvl="0" w:tplc="8814DDE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18AA5F74"/>
    <w:multiLevelType w:val="hybridMultilevel"/>
    <w:tmpl w:val="E06AD7C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192144F3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1C1A49F4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1D14410D"/>
    <w:multiLevelType w:val="hybridMultilevel"/>
    <w:tmpl w:val="7AEE91A6"/>
    <w:lvl w:ilvl="0" w:tplc="E6ACD458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1E3504EE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205D46FB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222342A0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22CA4757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25933803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263E4066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3" w15:restartNumberingAfterBreak="0">
    <w:nsid w:val="28591667"/>
    <w:multiLevelType w:val="hybridMultilevel"/>
    <w:tmpl w:val="942E3FA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2AA9403A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2CA6269B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2DD5782B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2E095DF4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2F3A0558"/>
    <w:multiLevelType w:val="hybridMultilevel"/>
    <w:tmpl w:val="7EE6C59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2F8E1DB9"/>
    <w:multiLevelType w:val="hybridMultilevel"/>
    <w:tmpl w:val="1D1875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302A070A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31287E9E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32191BE8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35220824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4" w15:restartNumberingAfterBreak="0">
    <w:nsid w:val="38FD73C7"/>
    <w:multiLevelType w:val="hybridMultilevel"/>
    <w:tmpl w:val="C4044DE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5" w15:restartNumberingAfterBreak="0">
    <w:nsid w:val="39117BC9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3C0E3215"/>
    <w:multiLevelType w:val="hybridMultilevel"/>
    <w:tmpl w:val="942E3FA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7" w15:restartNumberingAfterBreak="0">
    <w:nsid w:val="405C51F1"/>
    <w:multiLevelType w:val="hybridMultilevel"/>
    <w:tmpl w:val="9432BC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40FF2FE6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9" w15:restartNumberingAfterBreak="0">
    <w:nsid w:val="473C0CA2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0" w15:restartNumberingAfterBreak="0">
    <w:nsid w:val="4D6B34D3"/>
    <w:multiLevelType w:val="hybridMultilevel"/>
    <w:tmpl w:val="9E0E04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4E2E002E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4F566490"/>
    <w:multiLevelType w:val="hybridMultilevel"/>
    <w:tmpl w:val="1E561BD8"/>
    <w:lvl w:ilvl="0" w:tplc="E6ACD458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509E020F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4" w15:restartNumberingAfterBreak="0">
    <w:nsid w:val="50C5531E"/>
    <w:multiLevelType w:val="hybridMultilevel"/>
    <w:tmpl w:val="70D06B6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5" w15:restartNumberingAfterBreak="0">
    <w:nsid w:val="51666FAD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6" w15:restartNumberingAfterBreak="0">
    <w:nsid w:val="518811F7"/>
    <w:multiLevelType w:val="hybridMultilevel"/>
    <w:tmpl w:val="6024AE76"/>
    <w:lvl w:ilvl="0" w:tplc="02329C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7" w15:restartNumberingAfterBreak="0">
    <w:nsid w:val="5296164B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8" w15:restartNumberingAfterBreak="0">
    <w:nsid w:val="529A22BB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9" w15:restartNumberingAfterBreak="0">
    <w:nsid w:val="56B06164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0" w15:restartNumberingAfterBreak="0">
    <w:nsid w:val="59987096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1" w15:restartNumberingAfterBreak="0">
    <w:nsid w:val="5A4E2A84"/>
    <w:multiLevelType w:val="hybridMultilevel"/>
    <w:tmpl w:val="F69410C0"/>
    <w:lvl w:ilvl="0" w:tplc="009A86C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2" w15:restartNumberingAfterBreak="0">
    <w:nsid w:val="5E263147"/>
    <w:multiLevelType w:val="hybridMultilevel"/>
    <w:tmpl w:val="BDA4BE4C"/>
    <w:lvl w:ilvl="0" w:tplc="04090001">
      <w:start w:val="1"/>
      <w:numFmt w:val="bullet"/>
      <w:lvlText w:val=""/>
      <w:lvlJc w:val="left"/>
      <w:pPr>
        <w:ind w:left="1716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6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36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76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9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6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796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36" w:hanging="440"/>
      </w:pPr>
      <w:rPr>
        <w:rFonts w:ascii="Wingdings" w:hAnsi="Wingdings" w:hint="default"/>
      </w:rPr>
    </w:lvl>
  </w:abstractNum>
  <w:abstractNum w:abstractNumId="53" w15:restartNumberingAfterBreak="0">
    <w:nsid w:val="5F8A012E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4" w15:restartNumberingAfterBreak="0">
    <w:nsid w:val="600B40AB"/>
    <w:multiLevelType w:val="multilevel"/>
    <w:tmpl w:val="188C17CA"/>
    <w:lvl w:ilvl="0">
      <w:start w:val="1"/>
      <w:numFmt w:val="decimal"/>
      <w:pStyle w:val="10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5" w15:restartNumberingAfterBreak="0">
    <w:nsid w:val="66594342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6" w15:restartNumberingAfterBreak="0">
    <w:nsid w:val="66FF0BD7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7" w15:restartNumberingAfterBreak="0">
    <w:nsid w:val="6A2E446B"/>
    <w:multiLevelType w:val="hybridMultilevel"/>
    <w:tmpl w:val="00E6AFFC"/>
    <w:lvl w:ilvl="0" w:tplc="E6ACD458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6AA20624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9" w15:restartNumberingAfterBreak="0">
    <w:nsid w:val="6AD36BBE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0" w15:restartNumberingAfterBreak="0">
    <w:nsid w:val="6B7E7E3F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1" w15:restartNumberingAfterBreak="0">
    <w:nsid w:val="74C1548F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2" w15:restartNumberingAfterBreak="0">
    <w:nsid w:val="756B673C"/>
    <w:multiLevelType w:val="hybridMultilevel"/>
    <w:tmpl w:val="59F4579C"/>
    <w:lvl w:ilvl="0" w:tplc="02329C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3" w15:restartNumberingAfterBreak="0">
    <w:nsid w:val="75CC58E1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4" w15:restartNumberingAfterBreak="0">
    <w:nsid w:val="772B05F8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5" w15:restartNumberingAfterBreak="0">
    <w:nsid w:val="79A92A6E"/>
    <w:multiLevelType w:val="hybridMultilevel"/>
    <w:tmpl w:val="CBF62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6" w15:restartNumberingAfterBreak="0">
    <w:nsid w:val="7ACA78E8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7" w15:restartNumberingAfterBreak="0">
    <w:nsid w:val="7B4D0E57"/>
    <w:multiLevelType w:val="hybridMultilevel"/>
    <w:tmpl w:val="214A55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8" w15:restartNumberingAfterBreak="0">
    <w:nsid w:val="7D002B13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740100960">
    <w:abstractNumId w:val="10"/>
  </w:num>
  <w:num w:numId="2" w16cid:durableId="677079582">
    <w:abstractNumId w:val="54"/>
  </w:num>
  <w:num w:numId="3" w16cid:durableId="2131777331">
    <w:abstractNumId w:val="54"/>
  </w:num>
  <w:num w:numId="4" w16cid:durableId="273094817">
    <w:abstractNumId w:val="67"/>
  </w:num>
  <w:num w:numId="5" w16cid:durableId="1945845982">
    <w:abstractNumId w:val="34"/>
  </w:num>
  <w:num w:numId="6" w16cid:durableId="419646553">
    <w:abstractNumId w:val="23"/>
  </w:num>
  <w:num w:numId="7" w16cid:durableId="673267911">
    <w:abstractNumId w:val="13"/>
  </w:num>
  <w:num w:numId="8" w16cid:durableId="1736776949">
    <w:abstractNumId w:val="8"/>
  </w:num>
  <w:num w:numId="9" w16cid:durableId="1372683677">
    <w:abstractNumId w:val="40"/>
  </w:num>
  <w:num w:numId="10" w16cid:durableId="101918016">
    <w:abstractNumId w:val="21"/>
  </w:num>
  <w:num w:numId="11" w16cid:durableId="706106978">
    <w:abstractNumId w:val="61"/>
  </w:num>
  <w:num w:numId="12" w16cid:durableId="13459349">
    <w:abstractNumId w:val="49"/>
  </w:num>
  <w:num w:numId="13" w16cid:durableId="1344551759">
    <w:abstractNumId w:val="7"/>
  </w:num>
  <w:num w:numId="14" w16cid:durableId="2143499995">
    <w:abstractNumId w:val="11"/>
  </w:num>
  <w:num w:numId="15" w16cid:durableId="1168591753">
    <w:abstractNumId w:val="39"/>
  </w:num>
  <w:num w:numId="16" w16cid:durableId="1773474008">
    <w:abstractNumId w:val="26"/>
  </w:num>
  <w:num w:numId="17" w16cid:durableId="88432138">
    <w:abstractNumId w:val="20"/>
  </w:num>
  <w:num w:numId="18" w16cid:durableId="1042631403">
    <w:abstractNumId w:val="58"/>
  </w:num>
  <w:num w:numId="19" w16cid:durableId="2008745218">
    <w:abstractNumId w:val="65"/>
  </w:num>
  <w:num w:numId="20" w16cid:durableId="1250650113">
    <w:abstractNumId w:val="25"/>
  </w:num>
  <w:num w:numId="21" w16cid:durableId="573860850">
    <w:abstractNumId w:val="64"/>
  </w:num>
  <w:num w:numId="22" w16cid:durableId="568228193">
    <w:abstractNumId w:val="4"/>
  </w:num>
  <w:num w:numId="23" w16cid:durableId="1358002071">
    <w:abstractNumId w:val="37"/>
  </w:num>
  <w:num w:numId="24" w16cid:durableId="163203840">
    <w:abstractNumId w:val="63"/>
  </w:num>
  <w:num w:numId="25" w16cid:durableId="734354980">
    <w:abstractNumId w:val="35"/>
  </w:num>
  <w:num w:numId="26" w16cid:durableId="1712460214">
    <w:abstractNumId w:val="2"/>
  </w:num>
  <w:num w:numId="27" w16cid:durableId="2073190642">
    <w:abstractNumId w:val="55"/>
  </w:num>
  <w:num w:numId="28" w16cid:durableId="1501507489">
    <w:abstractNumId w:val="14"/>
  </w:num>
  <w:num w:numId="29" w16cid:durableId="1055203224">
    <w:abstractNumId w:val="24"/>
  </w:num>
  <w:num w:numId="30" w16cid:durableId="1106123183">
    <w:abstractNumId w:val="17"/>
  </w:num>
  <w:num w:numId="31" w16cid:durableId="1209226856">
    <w:abstractNumId w:val="30"/>
  </w:num>
  <w:num w:numId="32" w16cid:durableId="40055679">
    <w:abstractNumId w:val="50"/>
  </w:num>
  <w:num w:numId="33" w16cid:durableId="280305819">
    <w:abstractNumId w:val="60"/>
  </w:num>
  <w:num w:numId="34" w16cid:durableId="1917976773">
    <w:abstractNumId w:val="47"/>
  </w:num>
  <w:num w:numId="35" w16cid:durableId="1203975321">
    <w:abstractNumId w:val="22"/>
  </w:num>
  <w:num w:numId="36" w16cid:durableId="1000087247">
    <w:abstractNumId w:val="32"/>
  </w:num>
  <w:num w:numId="37" w16cid:durableId="785807330">
    <w:abstractNumId w:val="0"/>
  </w:num>
  <w:num w:numId="38" w16cid:durableId="1409576855">
    <w:abstractNumId w:val="28"/>
  </w:num>
  <w:num w:numId="39" w16cid:durableId="642463008">
    <w:abstractNumId w:val="19"/>
  </w:num>
  <w:num w:numId="40" w16cid:durableId="240525587">
    <w:abstractNumId w:val="48"/>
  </w:num>
  <w:num w:numId="41" w16cid:durableId="1415399786">
    <w:abstractNumId w:val="15"/>
  </w:num>
  <w:num w:numId="42" w16cid:durableId="1909880985">
    <w:abstractNumId w:val="56"/>
  </w:num>
  <w:num w:numId="43" w16cid:durableId="738209723">
    <w:abstractNumId w:val="52"/>
  </w:num>
  <w:num w:numId="44" w16cid:durableId="1204711985">
    <w:abstractNumId w:val="18"/>
  </w:num>
  <w:num w:numId="45" w16cid:durableId="727074604">
    <w:abstractNumId w:val="66"/>
  </w:num>
  <w:num w:numId="46" w16cid:durableId="885484733">
    <w:abstractNumId w:val="31"/>
  </w:num>
  <w:num w:numId="47" w16cid:durableId="138227469">
    <w:abstractNumId w:val="29"/>
  </w:num>
  <w:num w:numId="48" w16cid:durableId="409158691">
    <w:abstractNumId w:val="45"/>
  </w:num>
  <w:num w:numId="49" w16cid:durableId="64841513">
    <w:abstractNumId w:val="41"/>
  </w:num>
  <w:num w:numId="50" w16cid:durableId="1505627223">
    <w:abstractNumId w:val="38"/>
  </w:num>
  <w:num w:numId="51" w16cid:durableId="1088236873">
    <w:abstractNumId w:val="68"/>
  </w:num>
  <w:num w:numId="52" w16cid:durableId="468397804">
    <w:abstractNumId w:val="43"/>
  </w:num>
  <w:num w:numId="53" w16cid:durableId="1199322600">
    <w:abstractNumId w:val="44"/>
  </w:num>
  <w:num w:numId="54" w16cid:durableId="1185705541">
    <w:abstractNumId w:val="5"/>
  </w:num>
  <w:num w:numId="55" w16cid:durableId="58982597">
    <w:abstractNumId w:val="33"/>
  </w:num>
  <w:num w:numId="56" w16cid:durableId="1778062452">
    <w:abstractNumId w:val="53"/>
  </w:num>
  <w:num w:numId="57" w16cid:durableId="744648810">
    <w:abstractNumId w:val="1"/>
  </w:num>
  <w:num w:numId="58" w16cid:durableId="475800993">
    <w:abstractNumId w:val="36"/>
  </w:num>
  <w:num w:numId="59" w16cid:durableId="1124695242">
    <w:abstractNumId w:val="9"/>
  </w:num>
  <w:num w:numId="60" w16cid:durableId="934095710">
    <w:abstractNumId w:val="46"/>
  </w:num>
  <w:num w:numId="61" w16cid:durableId="1505313914">
    <w:abstractNumId w:val="62"/>
  </w:num>
  <w:num w:numId="62" w16cid:durableId="928388639">
    <w:abstractNumId w:val="59"/>
  </w:num>
  <w:num w:numId="63" w16cid:durableId="1839879912">
    <w:abstractNumId w:val="6"/>
  </w:num>
  <w:num w:numId="64" w16cid:durableId="869151593">
    <w:abstractNumId w:val="27"/>
  </w:num>
  <w:num w:numId="65" w16cid:durableId="286006701">
    <w:abstractNumId w:val="3"/>
  </w:num>
  <w:num w:numId="66" w16cid:durableId="1642079345">
    <w:abstractNumId w:val="16"/>
  </w:num>
  <w:num w:numId="67" w16cid:durableId="1000498764">
    <w:abstractNumId w:val="42"/>
  </w:num>
  <w:num w:numId="68" w16cid:durableId="2025789794">
    <w:abstractNumId w:val="57"/>
  </w:num>
  <w:num w:numId="69" w16cid:durableId="1851331599">
    <w:abstractNumId w:val="12"/>
  </w:num>
  <w:num w:numId="70" w16cid:durableId="1839612698">
    <w:abstractNumId w:val="5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8A"/>
    <w:rsid w:val="00007051"/>
    <w:rsid w:val="000200E7"/>
    <w:rsid w:val="00031AB9"/>
    <w:rsid w:val="0003373A"/>
    <w:rsid w:val="00050173"/>
    <w:rsid w:val="00053FFC"/>
    <w:rsid w:val="00054A7E"/>
    <w:rsid w:val="00067B95"/>
    <w:rsid w:val="00070779"/>
    <w:rsid w:val="000723B6"/>
    <w:rsid w:val="00077591"/>
    <w:rsid w:val="00091742"/>
    <w:rsid w:val="000A5754"/>
    <w:rsid w:val="000A5E77"/>
    <w:rsid w:val="000C3E63"/>
    <w:rsid w:val="000F3C5D"/>
    <w:rsid w:val="00112DFA"/>
    <w:rsid w:val="00122AD8"/>
    <w:rsid w:val="00123C9D"/>
    <w:rsid w:val="00125648"/>
    <w:rsid w:val="00127BE6"/>
    <w:rsid w:val="0014136E"/>
    <w:rsid w:val="00156547"/>
    <w:rsid w:val="00163224"/>
    <w:rsid w:val="00164E04"/>
    <w:rsid w:val="001927B4"/>
    <w:rsid w:val="001A2898"/>
    <w:rsid w:val="001A7D8D"/>
    <w:rsid w:val="001D3E04"/>
    <w:rsid w:val="001E28F0"/>
    <w:rsid w:val="001F72D6"/>
    <w:rsid w:val="00213650"/>
    <w:rsid w:val="00231C43"/>
    <w:rsid w:val="00231D94"/>
    <w:rsid w:val="00243829"/>
    <w:rsid w:val="00272650"/>
    <w:rsid w:val="00272F29"/>
    <w:rsid w:val="00281597"/>
    <w:rsid w:val="002855F8"/>
    <w:rsid w:val="00291197"/>
    <w:rsid w:val="00291906"/>
    <w:rsid w:val="0029319D"/>
    <w:rsid w:val="0029522C"/>
    <w:rsid w:val="002C2C69"/>
    <w:rsid w:val="002C617D"/>
    <w:rsid w:val="002F4A9B"/>
    <w:rsid w:val="00314874"/>
    <w:rsid w:val="00316915"/>
    <w:rsid w:val="003436E4"/>
    <w:rsid w:val="00344CAB"/>
    <w:rsid w:val="00345B4F"/>
    <w:rsid w:val="00354283"/>
    <w:rsid w:val="003631DF"/>
    <w:rsid w:val="003735D4"/>
    <w:rsid w:val="0037393E"/>
    <w:rsid w:val="00381148"/>
    <w:rsid w:val="00387701"/>
    <w:rsid w:val="003A27D7"/>
    <w:rsid w:val="003A3D64"/>
    <w:rsid w:val="003B080E"/>
    <w:rsid w:val="003B42A5"/>
    <w:rsid w:val="003B42B0"/>
    <w:rsid w:val="003C732B"/>
    <w:rsid w:val="003E3220"/>
    <w:rsid w:val="00401F39"/>
    <w:rsid w:val="004044C2"/>
    <w:rsid w:val="00407AFF"/>
    <w:rsid w:val="00432C43"/>
    <w:rsid w:val="004451B2"/>
    <w:rsid w:val="00455B40"/>
    <w:rsid w:val="00460A8B"/>
    <w:rsid w:val="004701C2"/>
    <w:rsid w:val="0047249F"/>
    <w:rsid w:val="004808E5"/>
    <w:rsid w:val="00483778"/>
    <w:rsid w:val="00485D65"/>
    <w:rsid w:val="0049253B"/>
    <w:rsid w:val="004A05C2"/>
    <w:rsid w:val="004A0EEC"/>
    <w:rsid w:val="004E1421"/>
    <w:rsid w:val="004E4E97"/>
    <w:rsid w:val="004E6D5A"/>
    <w:rsid w:val="004F2487"/>
    <w:rsid w:val="005124B7"/>
    <w:rsid w:val="005233E4"/>
    <w:rsid w:val="00525F34"/>
    <w:rsid w:val="00544836"/>
    <w:rsid w:val="0055006C"/>
    <w:rsid w:val="00551087"/>
    <w:rsid w:val="005518F0"/>
    <w:rsid w:val="00553106"/>
    <w:rsid w:val="00585378"/>
    <w:rsid w:val="00591AF4"/>
    <w:rsid w:val="00592264"/>
    <w:rsid w:val="005A264E"/>
    <w:rsid w:val="005B5C41"/>
    <w:rsid w:val="005C5BE4"/>
    <w:rsid w:val="005D01D5"/>
    <w:rsid w:val="005D24DD"/>
    <w:rsid w:val="005D503D"/>
    <w:rsid w:val="005D6EA0"/>
    <w:rsid w:val="005E6117"/>
    <w:rsid w:val="00633C49"/>
    <w:rsid w:val="00636A54"/>
    <w:rsid w:val="00644CE1"/>
    <w:rsid w:val="00665090"/>
    <w:rsid w:val="00666088"/>
    <w:rsid w:val="00674D78"/>
    <w:rsid w:val="0067798C"/>
    <w:rsid w:val="00692B8F"/>
    <w:rsid w:val="0069743C"/>
    <w:rsid w:val="006C23DB"/>
    <w:rsid w:val="006C51BD"/>
    <w:rsid w:val="006D33B7"/>
    <w:rsid w:val="006E2019"/>
    <w:rsid w:val="006E79F1"/>
    <w:rsid w:val="00707FA1"/>
    <w:rsid w:val="00766EBA"/>
    <w:rsid w:val="00785F6D"/>
    <w:rsid w:val="00787D62"/>
    <w:rsid w:val="00794C73"/>
    <w:rsid w:val="007B10B0"/>
    <w:rsid w:val="007B39A1"/>
    <w:rsid w:val="007B6F8C"/>
    <w:rsid w:val="007D1D5B"/>
    <w:rsid w:val="007D2C7B"/>
    <w:rsid w:val="007F0471"/>
    <w:rsid w:val="0080153A"/>
    <w:rsid w:val="008076FC"/>
    <w:rsid w:val="00807C34"/>
    <w:rsid w:val="0081006E"/>
    <w:rsid w:val="008250E3"/>
    <w:rsid w:val="00835F0F"/>
    <w:rsid w:val="0084172F"/>
    <w:rsid w:val="008568F1"/>
    <w:rsid w:val="00861A2D"/>
    <w:rsid w:val="0088512F"/>
    <w:rsid w:val="008A4362"/>
    <w:rsid w:val="008B479D"/>
    <w:rsid w:val="008C6DDC"/>
    <w:rsid w:val="008F12FC"/>
    <w:rsid w:val="008F7DB3"/>
    <w:rsid w:val="008F7E3B"/>
    <w:rsid w:val="00901642"/>
    <w:rsid w:val="00902A02"/>
    <w:rsid w:val="009201B9"/>
    <w:rsid w:val="00946FD1"/>
    <w:rsid w:val="00950B20"/>
    <w:rsid w:val="009635BC"/>
    <w:rsid w:val="009741A4"/>
    <w:rsid w:val="00983987"/>
    <w:rsid w:val="009A2ECA"/>
    <w:rsid w:val="009A79BA"/>
    <w:rsid w:val="009B1A3D"/>
    <w:rsid w:val="009B1DE0"/>
    <w:rsid w:val="009C56A1"/>
    <w:rsid w:val="009D6BBA"/>
    <w:rsid w:val="009E11DF"/>
    <w:rsid w:val="009E6E5A"/>
    <w:rsid w:val="009E7AA1"/>
    <w:rsid w:val="009F4622"/>
    <w:rsid w:val="00A010AC"/>
    <w:rsid w:val="00A160EC"/>
    <w:rsid w:val="00A3521D"/>
    <w:rsid w:val="00A457DA"/>
    <w:rsid w:val="00A47CFE"/>
    <w:rsid w:val="00A50770"/>
    <w:rsid w:val="00AB7C84"/>
    <w:rsid w:val="00AC25B8"/>
    <w:rsid w:val="00AC6770"/>
    <w:rsid w:val="00AD1DBA"/>
    <w:rsid w:val="00AD5688"/>
    <w:rsid w:val="00AE0E35"/>
    <w:rsid w:val="00AE6A00"/>
    <w:rsid w:val="00B32100"/>
    <w:rsid w:val="00B43BF6"/>
    <w:rsid w:val="00B662CB"/>
    <w:rsid w:val="00BB0B14"/>
    <w:rsid w:val="00BD6BA8"/>
    <w:rsid w:val="00BE3A26"/>
    <w:rsid w:val="00C002F1"/>
    <w:rsid w:val="00C25F68"/>
    <w:rsid w:val="00C3128A"/>
    <w:rsid w:val="00C73352"/>
    <w:rsid w:val="00C92470"/>
    <w:rsid w:val="00CA5390"/>
    <w:rsid w:val="00CB13A9"/>
    <w:rsid w:val="00CB6E4D"/>
    <w:rsid w:val="00CC0AAA"/>
    <w:rsid w:val="00CC143C"/>
    <w:rsid w:val="00CC3927"/>
    <w:rsid w:val="00CC605B"/>
    <w:rsid w:val="00CD05D1"/>
    <w:rsid w:val="00CD7219"/>
    <w:rsid w:val="00CE3919"/>
    <w:rsid w:val="00CE56D0"/>
    <w:rsid w:val="00CF3C14"/>
    <w:rsid w:val="00CF6FFE"/>
    <w:rsid w:val="00D03B80"/>
    <w:rsid w:val="00D05FE1"/>
    <w:rsid w:val="00D32443"/>
    <w:rsid w:val="00D5027B"/>
    <w:rsid w:val="00D53593"/>
    <w:rsid w:val="00D54458"/>
    <w:rsid w:val="00D7031B"/>
    <w:rsid w:val="00D80BA4"/>
    <w:rsid w:val="00D913F2"/>
    <w:rsid w:val="00DA10B2"/>
    <w:rsid w:val="00DA38E8"/>
    <w:rsid w:val="00DB0E4A"/>
    <w:rsid w:val="00DC2049"/>
    <w:rsid w:val="00DC63FB"/>
    <w:rsid w:val="00DD3A28"/>
    <w:rsid w:val="00DE0BBE"/>
    <w:rsid w:val="00DF27E1"/>
    <w:rsid w:val="00DF347E"/>
    <w:rsid w:val="00DF50E3"/>
    <w:rsid w:val="00E13D59"/>
    <w:rsid w:val="00E147A8"/>
    <w:rsid w:val="00E253DA"/>
    <w:rsid w:val="00E42754"/>
    <w:rsid w:val="00E718EB"/>
    <w:rsid w:val="00E71E3F"/>
    <w:rsid w:val="00E73EE2"/>
    <w:rsid w:val="00E81C67"/>
    <w:rsid w:val="00E96E08"/>
    <w:rsid w:val="00EA2841"/>
    <w:rsid w:val="00EA62E1"/>
    <w:rsid w:val="00EB44EB"/>
    <w:rsid w:val="00EC1160"/>
    <w:rsid w:val="00EC5EF5"/>
    <w:rsid w:val="00ED6DE3"/>
    <w:rsid w:val="00EE53FD"/>
    <w:rsid w:val="00EE6A80"/>
    <w:rsid w:val="00EF6141"/>
    <w:rsid w:val="00F06111"/>
    <w:rsid w:val="00F12008"/>
    <w:rsid w:val="00F225CA"/>
    <w:rsid w:val="00F33AB5"/>
    <w:rsid w:val="00F43A18"/>
    <w:rsid w:val="00F47465"/>
    <w:rsid w:val="00F536F5"/>
    <w:rsid w:val="00F650FB"/>
    <w:rsid w:val="00F71C0D"/>
    <w:rsid w:val="00F83C61"/>
    <w:rsid w:val="00F850F7"/>
    <w:rsid w:val="00F91E8B"/>
    <w:rsid w:val="00F93F94"/>
    <w:rsid w:val="00FA1B84"/>
    <w:rsid w:val="00FA2A9A"/>
    <w:rsid w:val="00FD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94F37E"/>
  <w15:chartTrackingRefBased/>
  <w15:docId w15:val="{E79C1F41-B15E-4AD8-850C-1ED44E09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E97"/>
    <w:pPr>
      <w:widowControl w:val="0"/>
      <w:spacing w:line="22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5B5C41"/>
    <w:pPr>
      <w:keepNext/>
      <w:keepLines/>
      <w:numPr>
        <w:numId w:val="3"/>
      </w:numPr>
      <w:spacing w:before="280" w:after="80" w:line="320" w:lineRule="exact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5C41"/>
    <w:pPr>
      <w:keepNext/>
      <w:keepLines/>
      <w:numPr>
        <w:ilvl w:val="1"/>
        <w:numId w:val="3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B5C41"/>
    <w:pPr>
      <w:keepNext/>
      <w:keepLines/>
      <w:numPr>
        <w:ilvl w:val="2"/>
        <w:numId w:val="3"/>
      </w:numPr>
      <w:spacing w:before="160" w:after="80" w:line="240" w:lineRule="exact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5B5C41"/>
    <w:pPr>
      <w:keepNext/>
      <w:keepLines/>
      <w:numPr>
        <w:ilvl w:val="3"/>
        <w:numId w:val="3"/>
      </w:numPr>
      <w:spacing w:before="80" w:after="40" w:line="280" w:lineRule="exact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6E2019"/>
    <w:pPr>
      <w:keepNext/>
      <w:keepLines/>
      <w:numPr>
        <w:ilvl w:val="4"/>
        <w:numId w:val="3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019"/>
    <w:pPr>
      <w:keepNext/>
      <w:keepLines/>
      <w:numPr>
        <w:ilvl w:val="5"/>
        <w:numId w:val="3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5B5C41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5B5C41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5B5C41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5B5C41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C002F1"/>
    <w:rPr>
      <w:rFonts w:asciiTheme="majorHAnsi" w:eastAsiaTheme="majorEastAsia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  <w:sz w:val="2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077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rFonts w:ascii="Meiryo UI"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50770"/>
    <w:rPr>
      <w:rFonts w:ascii="Meiryo UI" w:eastAsia="Meiryo UI"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112DFA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C6D9F1" w:themeFill="text2" w:themeFillTint="33"/>
      <w:spacing w:line="240" w:lineRule="exact"/>
      <w:ind w:left="720"/>
      <w:contextualSpacing/>
    </w:p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5B5C41"/>
    <w:pPr>
      <w:spacing w:after="0" w:line="240" w:lineRule="auto"/>
    </w:pPr>
    <w:rPr>
      <w:rFonts w:ascii="Meiryo UI"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f7">
    <w:name w:val="annotation reference"/>
    <w:basedOn w:val="a0"/>
    <w:uiPriority w:val="99"/>
    <w:semiHidden/>
    <w:unhideWhenUsed/>
    <w:rsid w:val="005A264E"/>
    <w:rPr>
      <w:sz w:val="18"/>
      <w:szCs w:val="18"/>
    </w:rPr>
  </w:style>
  <w:style w:type="paragraph" w:styleId="af8">
    <w:name w:val="annotation text"/>
    <w:basedOn w:val="a"/>
    <w:link w:val="af9"/>
    <w:uiPriority w:val="99"/>
    <w:unhideWhenUsed/>
    <w:rsid w:val="005A264E"/>
  </w:style>
  <w:style w:type="character" w:customStyle="1" w:styleId="af9">
    <w:name w:val="コメント文字列 (文字)"/>
    <w:basedOn w:val="a0"/>
    <w:link w:val="af8"/>
    <w:uiPriority w:val="99"/>
    <w:rsid w:val="005A264E"/>
    <w:rPr>
      <w:rFonts w:eastAsia="Meiryo UI"/>
      <w:sz w:val="21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5A264E"/>
    <w:rPr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5A264E"/>
    <w:rPr>
      <w:rFonts w:eastAsia="Meiryo UI"/>
      <w:b/>
      <w:bCs/>
      <w:sz w:val="21"/>
    </w:rPr>
  </w:style>
  <w:style w:type="paragraph" w:styleId="afc">
    <w:name w:val="Revision"/>
    <w:hidden/>
    <w:uiPriority w:val="99"/>
    <w:semiHidden/>
    <w:rsid w:val="00091742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Sims機能仕様書.dotx</Template>
  <TotalTime>848</TotalTime>
  <Pages>7</Pages>
  <Words>2003</Words>
  <Characters>2204</Characters>
  <Application>Microsoft Office Word</Application>
  <DocSecurity>0</DocSecurity>
  <Lines>244</Lines>
  <Paragraphs>420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92</cp:revision>
  <dcterms:created xsi:type="dcterms:W3CDTF">2026-05-25T08:26:00Z</dcterms:created>
  <dcterms:modified xsi:type="dcterms:W3CDTF">2026-07-28T01:11:00Z</dcterms:modified>
</cp:coreProperties>
</file>