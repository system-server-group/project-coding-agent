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69BE" w14:textId="0B7EC2DF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2548"/>
        <w:gridCol w:w="12840"/>
      </w:tblGrid>
      <w:tr w:rsidR="00765429" w14:paraId="471CC7ED" w14:textId="77777777" w:rsidTr="003127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52CB7696" w14:textId="6F83206F" w:rsidR="00765429" w:rsidRDefault="00312722" w:rsidP="0031272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4172" w:type="pct"/>
          </w:tcPr>
          <w:p w14:paraId="62914D27" w14:textId="33F9B8AD" w:rsidR="00765429" w:rsidRDefault="00312722" w:rsidP="0031272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765429" w14:paraId="12AFC26A" w14:textId="77777777" w:rsidTr="003127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362EA710" w14:textId="1906A7A0" w:rsidR="00765429" w:rsidRDefault="000A0390" w:rsidP="0031272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4172" w:type="pct"/>
          </w:tcPr>
          <w:p w14:paraId="36CBF418" w14:textId="16033DA8" w:rsidR="00765429" w:rsidRDefault="006A6350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 w:rsidR="00312722">
              <w:rPr>
                <w:rFonts w:hint="eastAsia"/>
              </w:rPr>
              <w:t>マスタ管理機能</w:t>
            </w:r>
          </w:p>
        </w:tc>
      </w:tr>
      <w:tr w:rsidR="00765429" w14:paraId="3D0E59FB" w14:textId="77777777" w:rsidTr="0083250C">
        <w:trPr>
          <w:trHeight w:val="1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7BC21287" w14:textId="2F877D86" w:rsidR="00765429" w:rsidRDefault="00312722" w:rsidP="0031272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4172" w:type="pct"/>
          </w:tcPr>
          <w:p w14:paraId="40BC2CC6" w14:textId="35677107" w:rsidR="00092AE8" w:rsidRDefault="006A6350" w:rsidP="0031272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 w:rsidR="00092AE8">
              <w:rPr>
                <w:rFonts w:hint="eastAsia"/>
              </w:rPr>
              <w:t>マスタの</w:t>
            </w:r>
            <w:r w:rsidR="005017F9">
              <w:rPr>
                <w:rFonts w:hint="eastAsia"/>
              </w:rPr>
              <w:t>編集</w:t>
            </w:r>
            <w:r w:rsidR="00092AE8">
              <w:rPr>
                <w:rFonts w:hint="eastAsia"/>
              </w:rPr>
              <w:t>を行う機能。</w:t>
            </w:r>
          </w:p>
          <w:p w14:paraId="581AFF43" w14:textId="281D4917" w:rsidR="00A307C5" w:rsidRDefault="00A307C5" w:rsidP="00A307C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ユーザマスタに登録された全てのユーザマスタレコードをCSV形式でダウンロードできる。</w:t>
            </w:r>
          </w:p>
          <w:p w14:paraId="5F4DC3D2" w14:textId="2F596AF6" w:rsidR="00312722" w:rsidRPr="00312722" w:rsidRDefault="00A307C5" w:rsidP="00A307C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同様の形式のCSVファイルをアップロードすることで、</w:t>
            </w:r>
            <w:r w:rsidR="002778C3">
              <w:rPr>
                <w:rFonts w:hint="eastAsia"/>
              </w:rPr>
              <w:t>ユーザの追加・更新・削除を行う。</w:t>
            </w:r>
          </w:p>
        </w:tc>
      </w:tr>
      <w:tr w:rsidR="00765429" w14:paraId="6162EAE3" w14:textId="77777777" w:rsidTr="008325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6A9EB41E" w14:textId="51ACED44" w:rsidR="00765429" w:rsidRDefault="00312722" w:rsidP="0031272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4172" w:type="pct"/>
          </w:tcPr>
          <w:p w14:paraId="73AD2EEC" w14:textId="2DE73EBF" w:rsidR="00765429" w:rsidRDefault="006A6350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ユーザマスタ管理画面 画面レイアウト</w:t>
            </w:r>
          </w:p>
          <w:p w14:paraId="443778E3" w14:textId="25B74E26" w:rsidR="00312722" w:rsidRDefault="006A6350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ユーザマスタレコード エンティティ定義書</w:t>
            </w:r>
          </w:p>
          <w:p w14:paraId="6570DD1B" w14:textId="1F2574E2" w:rsidR="00F152BC" w:rsidRPr="00F152BC" w:rsidRDefault="00F152BC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2BC">
              <w:rPr>
                <w:rFonts w:hint="eastAsia"/>
              </w:rPr>
              <w:t xml:space="preserve">入力値チェック システム共通仕様書</w:t>
            </w:r>
          </w:p>
          <w:p w14:paraId="6570DD1B" w14:textId="1F2574E2" w:rsidR="00F152BC" w:rsidRPr="00F152BC" w:rsidRDefault="00F152BC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2BC">
              <w:rPr>
                <w:rFonts w:hint="eastAsia"/>
              </w:rPr>
              <w:t xml:space="preserve">CSV共通仕様 システム共通仕様書</w:t>
            </w:r>
          </w:p>
          <w:p w14:paraId="6570DD1B" w14:textId="1F2574E2" w:rsidR="00F152BC" w:rsidRPr="00F152BC" w:rsidRDefault="00F152BC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2BC">
              <w:rPr>
                <w:rFonts w:hint="eastAsia"/>
              </w:rPr>
              <w:t xml:space="preserve">ユーザ認証認可 システム共通仕様書</w:t>
            </w:r>
          </w:p>
        </w:tc>
      </w:tr>
    </w:tbl>
    <w:p w14:paraId="2AD9DF68" w14:textId="6B07A415" w:rsidR="00312722" w:rsidRDefault="00312722" w:rsidP="007F0471"/>
    <w:p w14:paraId="1F2EB03E" w14:textId="77777777" w:rsidR="00312722" w:rsidRDefault="00312722">
      <w:pPr>
        <w:widowControl/>
        <w:spacing w:after="160" w:line="259" w:lineRule="auto"/>
      </w:pPr>
      <w:r>
        <w:br w:type="page"/>
      </w:r>
    </w:p>
    <w:p w14:paraId="1DDE0F8F" w14:textId="7CF85898" w:rsidR="00C002F1" w:rsidRDefault="00312722" w:rsidP="00312722">
      <w:pPr>
        <w:pStyle w:val="10"/>
      </w:pPr>
      <w:r>
        <w:rPr>
          <w:rFonts w:hint="eastAsia"/>
        </w:rPr>
        <w:lastRenderedPageBreak/>
        <w:t>機能詳細</w:t>
      </w:r>
    </w:p>
    <w:p w14:paraId="5C46205A" w14:textId="4CF8DB44" w:rsidR="00A307C5" w:rsidRDefault="00A307C5" w:rsidP="00A307C5">
      <w:pPr>
        <w:pStyle w:val="2"/>
      </w:pPr>
      <w:r>
        <w:rPr>
          <w:rFonts w:hint="eastAsia"/>
        </w:rPr>
        <w:t>ユーザマスタ管理の概要</w:t>
      </w:r>
    </w:p>
    <w:p w14:paraId="09540BAB" w14:textId="6D2EAE3C" w:rsidR="00A307C5" w:rsidRDefault="00A307C5" w:rsidP="00A307C5">
      <w:pPr>
        <w:pStyle w:val="3"/>
      </w:pPr>
      <w:r>
        <w:rPr>
          <w:rFonts w:hint="eastAsia"/>
        </w:rPr>
        <w:t>ユーザマスタのダウンロード</w:t>
      </w:r>
    </w:p>
    <w:p w14:paraId="785052F8" w14:textId="56894DC4" w:rsidR="00A307C5" w:rsidRDefault="00A307C5" w:rsidP="00A307C5">
      <w:pPr>
        <w:ind w:leftChars="500" w:left="1050"/>
      </w:pPr>
      <w:r>
        <w:rPr>
          <w:rFonts w:hint="eastAsia"/>
        </w:rPr>
        <w:t>ユーザマスタに登録されている全てのユーザマスタレコードを</w:t>
      </w:r>
      <w:r>
        <w:rPr>
          <w:rFonts w:hint="eastAsia"/>
        </w:rPr>
        <w:t>CSV</w:t>
      </w:r>
      <w:r>
        <w:rPr>
          <w:rFonts w:hint="eastAsia"/>
        </w:rPr>
        <w:t>形式で出力する。</w:t>
      </w:r>
    </w:p>
    <w:p w14:paraId="3C8BE89C" w14:textId="538E0461" w:rsidR="00A307C5" w:rsidRDefault="00A307C5" w:rsidP="00A307C5">
      <w:pPr>
        <w:ind w:leftChars="500" w:left="1050"/>
      </w:pPr>
      <w:r>
        <w:rPr>
          <w:rFonts w:hint="eastAsia"/>
        </w:rPr>
        <w:t>ユーザマスタレコードについては</w:t>
      </w:r>
      <w:r>
        <w:rPr>
          <w:rFonts w:hint="eastAsia"/>
          <w:u w:val="single"/>
        </w:rPr>
        <w:t>ユーザ</w:t>
      </w:r>
      <w:r w:rsidRPr="008F3915">
        <w:rPr>
          <w:rFonts w:hint="eastAsia"/>
          <w:u w:val="single"/>
        </w:rPr>
        <w:t>マスタレコード</w:t>
      </w:r>
      <w:r w:rsidRPr="008F3915">
        <w:rPr>
          <w:rFonts w:hint="eastAsia"/>
          <w:u w:val="single"/>
        </w:rPr>
        <w:t xml:space="preserve"> </w:t>
      </w:r>
      <w:r w:rsidRPr="008F3915">
        <w:rPr>
          <w:rFonts w:hint="eastAsia"/>
          <w:u w:val="single"/>
        </w:rPr>
        <w:t>エンティティ定義書</w:t>
      </w:r>
      <w:r>
        <w:rPr>
          <w:rFonts w:hint="eastAsia"/>
        </w:rPr>
        <w:t>を参照する。</w:t>
      </w:r>
    </w:p>
    <w:p w14:paraId="5E676D88" w14:textId="618C2748" w:rsidR="00A307C5" w:rsidRDefault="00A307C5" w:rsidP="00A307C5">
      <w:pPr>
        <w:pStyle w:val="3"/>
      </w:pPr>
      <w:r>
        <w:rPr>
          <w:rFonts w:hint="eastAsia"/>
        </w:rPr>
        <w:t>ユーザマスタの</w:t>
      </w:r>
      <w:r w:rsidR="00C65E9B">
        <w:rPr>
          <w:rFonts w:hint="eastAsia"/>
        </w:rPr>
        <w:t>編集</w:t>
      </w:r>
    </w:p>
    <w:p w14:paraId="4EBC9A95" w14:textId="29A3CA48" w:rsidR="002778C3" w:rsidRPr="002778C3" w:rsidRDefault="002778C3" w:rsidP="00AF1ECA">
      <w:pPr>
        <w:ind w:leftChars="500" w:left="1050"/>
      </w:pPr>
      <w:r>
        <w:rPr>
          <w:rFonts w:hint="eastAsia"/>
        </w:rPr>
        <w:t>本紙ではデータの登録・更新・削除をまとめて編集と呼称する。</w:t>
      </w:r>
    </w:p>
    <w:p w14:paraId="40E1D179" w14:textId="5CDA29B3" w:rsidR="00A307C5" w:rsidRDefault="00A307C5" w:rsidP="00A307C5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ファイルをアップロードし、ファイルの内容でユーザマスタを更新する。</w:t>
      </w:r>
    </w:p>
    <w:p w14:paraId="24E4596E" w14:textId="454AFDFA" w:rsidR="00C65E9B" w:rsidRDefault="00C65E9B" w:rsidP="00A307C5">
      <w:pPr>
        <w:ind w:leftChars="500" w:left="1050"/>
      </w:pPr>
      <w:r>
        <w:rPr>
          <w:rFonts w:hint="eastAsia"/>
        </w:rPr>
        <w:t>ファイルの行ごとに実行したい操作を決め、編集属性として設定する。</w:t>
      </w:r>
    </w:p>
    <w:p w14:paraId="57600D25" w14:textId="6319B7D4" w:rsidR="00C65E9B" w:rsidRPr="00C65E9B" w:rsidRDefault="00A307C5" w:rsidP="002778C3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ファイルのフォーマットはユーザマスタのダウンロードと同様である。</w:t>
      </w:r>
    </w:p>
    <w:p w14:paraId="7B1F43C3" w14:textId="6F3B6F43" w:rsidR="00C65E9B" w:rsidRDefault="00C65E9B" w:rsidP="00C65E9B">
      <w:pPr>
        <w:pStyle w:val="3"/>
      </w:pPr>
      <w:r>
        <w:rPr>
          <w:rFonts w:hint="eastAsia"/>
        </w:rPr>
        <w:t>編集属性の定義</w:t>
      </w:r>
    </w:p>
    <w:p w14:paraId="7A1FB706" w14:textId="14C54DA3" w:rsidR="00C65E9B" w:rsidRPr="005017F9" w:rsidRDefault="00C65E9B" w:rsidP="00C65E9B">
      <w:pPr>
        <w:ind w:leftChars="500" w:left="1050"/>
      </w:pPr>
      <w:r>
        <w:rPr>
          <w:rFonts w:hint="eastAsia"/>
        </w:rPr>
        <w:t>ユーザマスタレコードごとに実施する編集の種類である。次の表の通りに定義する。</w:t>
      </w:r>
    </w:p>
    <w:tbl>
      <w:tblPr>
        <w:tblStyle w:val="5-1"/>
        <w:tblW w:w="14606" w:type="dxa"/>
        <w:tblInd w:w="840" w:type="dxa"/>
        <w:tblLook w:val="04A0" w:firstRow="1" w:lastRow="0" w:firstColumn="1" w:lastColumn="0" w:noHBand="0" w:noVBand="1"/>
      </w:tblPr>
      <w:tblGrid>
        <w:gridCol w:w="568"/>
        <w:gridCol w:w="2131"/>
        <w:gridCol w:w="11907"/>
      </w:tblGrid>
      <w:tr w:rsidR="00C65E9B" w14:paraId="1624F2DF" w14:textId="77777777" w:rsidTr="00C65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2DBD5565" w14:textId="77777777" w:rsidR="00C65E9B" w:rsidRDefault="00C65E9B" w:rsidP="00207C79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131" w:type="dxa"/>
          </w:tcPr>
          <w:p w14:paraId="5381D30A" w14:textId="77777777" w:rsidR="00C65E9B" w:rsidRDefault="00C65E9B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1907" w:type="dxa"/>
          </w:tcPr>
          <w:p w14:paraId="694EFBF6" w14:textId="77777777" w:rsidR="00C65E9B" w:rsidRDefault="00C65E9B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C65E9B" w14:paraId="2F1C2B43" w14:textId="77777777" w:rsidTr="00C65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22861B12" w14:textId="77777777" w:rsidR="00C65E9B" w:rsidRDefault="00C65E9B" w:rsidP="00207C79">
            <w:pPr>
              <w:pStyle w:val="aa"/>
              <w:numPr>
                <w:ilvl w:val="0"/>
                <w:numId w:val="17"/>
              </w:numPr>
            </w:pPr>
          </w:p>
        </w:tc>
        <w:tc>
          <w:tcPr>
            <w:tcW w:w="2131" w:type="dxa"/>
          </w:tcPr>
          <w:p w14:paraId="0DC95503" w14:textId="77777777" w:rsidR="00C65E9B" w:rsidRDefault="00C65E9B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何もしない</w:t>
            </w:r>
          </w:p>
        </w:tc>
        <w:tc>
          <w:tcPr>
            <w:tcW w:w="11907" w:type="dxa"/>
          </w:tcPr>
          <w:p w14:paraId="4661C054" w14:textId="6CAE1BA7" w:rsidR="002778C3" w:rsidRDefault="00C65E9B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該当するユーザマスタレコードに処理を実施しない</w:t>
            </w:r>
            <w:r w:rsidR="002778C3">
              <w:rPr>
                <w:rFonts w:hint="eastAsia"/>
              </w:rPr>
              <w:t>。</w:t>
            </w:r>
          </w:p>
        </w:tc>
      </w:tr>
      <w:tr w:rsidR="00C65E9B" w14:paraId="6BA7C79C" w14:textId="77777777" w:rsidTr="00C65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66B46D86" w14:textId="77777777" w:rsidR="00C65E9B" w:rsidRDefault="00C65E9B" w:rsidP="00207C79">
            <w:pPr>
              <w:pStyle w:val="aa"/>
              <w:numPr>
                <w:ilvl w:val="0"/>
                <w:numId w:val="17"/>
              </w:numPr>
            </w:pPr>
          </w:p>
        </w:tc>
        <w:tc>
          <w:tcPr>
            <w:tcW w:w="2131" w:type="dxa"/>
          </w:tcPr>
          <w:p w14:paraId="32DA92C2" w14:textId="77777777" w:rsidR="00C65E9B" w:rsidRDefault="00C65E9B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ユーザの追加</w:t>
            </w:r>
          </w:p>
        </w:tc>
        <w:tc>
          <w:tcPr>
            <w:tcW w:w="11907" w:type="dxa"/>
          </w:tcPr>
          <w:p w14:paraId="6BF330E6" w14:textId="77777777" w:rsidR="00C65E9B" w:rsidRDefault="00C65E9B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該当するユーザマスタレコードを登録する。</w:t>
            </w:r>
          </w:p>
        </w:tc>
      </w:tr>
      <w:tr w:rsidR="00C65E9B" w14:paraId="5B0BDBAF" w14:textId="77777777" w:rsidTr="00C65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1EA1A6C8" w14:textId="77777777" w:rsidR="00C65E9B" w:rsidRDefault="00C65E9B" w:rsidP="00207C79">
            <w:pPr>
              <w:pStyle w:val="aa"/>
              <w:numPr>
                <w:ilvl w:val="0"/>
                <w:numId w:val="17"/>
              </w:numPr>
            </w:pPr>
          </w:p>
        </w:tc>
        <w:tc>
          <w:tcPr>
            <w:tcW w:w="2131" w:type="dxa"/>
          </w:tcPr>
          <w:p w14:paraId="3A880AEB" w14:textId="77777777" w:rsidR="00C65E9B" w:rsidRDefault="00C65E9B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ユーザの更新</w:t>
            </w:r>
          </w:p>
        </w:tc>
        <w:tc>
          <w:tcPr>
            <w:tcW w:w="11907" w:type="dxa"/>
          </w:tcPr>
          <w:p w14:paraId="753DB313" w14:textId="77777777" w:rsidR="00C65E9B" w:rsidRDefault="00C65E9B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該当するユーザマスタレコードを更新する。</w:t>
            </w:r>
          </w:p>
        </w:tc>
      </w:tr>
      <w:tr w:rsidR="00C65E9B" w14:paraId="3A43AA4D" w14:textId="77777777" w:rsidTr="00C65E9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70F7A51C" w14:textId="77777777" w:rsidR="00C65E9B" w:rsidRDefault="00C65E9B" w:rsidP="00207C79">
            <w:pPr>
              <w:pStyle w:val="aa"/>
              <w:numPr>
                <w:ilvl w:val="0"/>
                <w:numId w:val="17"/>
              </w:numPr>
            </w:pPr>
          </w:p>
        </w:tc>
        <w:tc>
          <w:tcPr>
            <w:tcW w:w="2131" w:type="dxa"/>
          </w:tcPr>
          <w:p w14:paraId="67860986" w14:textId="77777777" w:rsidR="00C65E9B" w:rsidRDefault="00C65E9B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ユーザの削除</w:t>
            </w:r>
          </w:p>
        </w:tc>
        <w:tc>
          <w:tcPr>
            <w:tcW w:w="11907" w:type="dxa"/>
          </w:tcPr>
          <w:p w14:paraId="4E053EB6" w14:textId="77777777" w:rsidR="00C65E9B" w:rsidRPr="003D2481" w:rsidRDefault="00C65E9B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該当するユーザマスタレコードを削除する。</w:t>
            </w:r>
          </w:p>
        </w:tc>
      </w:tr>
    </w:tbl>
    <w:p w14:paraId="4462087D" w14:textId="7EEC53DD" w:rsidR="006E5C4B" w:rsidRDefault="006A6350" w:rsidP="006E5C4B">
      <w:pPr>
        <w:pStyle w:val="2"/>
      </w:pPr>
      <w:r>
        <w:rPr>
          <w:rFonts w:hint="eastAsia"/>
        </w:rPr>
        <w:t>ユーザ</w:t>
      </w:r>
      <w:r w:rsidR="006E5C4B">
        <w:rPr>
          <w:rFonts w:hint="eastAsia"/>
        </w:rPr>
        <w:t>マスタレコードの</w:t>
      </w:r>
      <w:r w:rsidR="006E5C4B">
        <w:rPr>
          <w:rFonts w:hint="eastAsia"/>
        </w:rPr>
        <w:t>CSV</w:t>
      </w:r>
      <w:r w:rsidR="006E5C4B">
        <w:rPr>
          <w:rFonts w:hint="eastAsia"/>
        </w:rPr>
        <w:t>ダウンロード</w:t>
      </w:r>
    </w:p>
    <w:p w14:paraId="05D23D33" w14:textId="163C336E" w:rsidR="006E5C4B" w:rsidRDefault="006E5C4B" w:rsidP="006E5C4B">
      <w:pPr>
        <w:ind w:leftChars="300" w:left="630"/>
      </w:pPr>
      <w:r>
        <w:rPr>
          <w:rFonts w:hint="eastAsia"/>
        </w:rPr>
        <w:t>【</w:t>
      </w:r>
      <w:r>
        <w:rPr>
          <w:rFonts w:hint="eastAsia"/>
        </w:rPr>
        <w:t>CSV</w:t>
      </w:r>
      <w:r>
        <w:rPr>
          <w:rFonts w:hint="eastAsia"/>
        </w:rPr>
        <w:t>ダウンロードボタン】をクリックすることで、</w:t>
      </w:r>
      <w:r w:rsidR="006A6350">
        <w:rPr>
          <w:rFonts w:hint="eastAsia"/>
        </w:rPr>
        <w:t>ユーザ</w:t>
      </w:r>
      <w:r>
        <w:rPr>
          <w:rFonts w:hint="eastAsia"/>
        </w:rPr>
        <w:t>マスタレコードの全件を</w:t>
      </w:r>
      <w:r>
        <w:rPr>
          <w:rFonts w:hint="eastAsia"/>
        </w:rPr>
        <w:t>CSV</w:t>
      </w:r>
      <w:r>
        <w:rPr>
          <w:rFonts w:hint="eastAsia"/>
        </w:rPr>
        <w:t>形式でダウンロードする。</w:t>
      </w:r>
    </w:p>
    <w:p w14:paraId="0BD1769A" w14:textId="32457DAF" w:rsidR="006E5C4B" w:rsidRDefault="006E5C4B" w:rsidP="006E5C4B">
      <w:pPr>
        <w:pStyle w:val="3"/>
      </w:pPr>
      <w:r>
        <w:rPr>
          <w:rFonts w:hint="eastAsia"/>
        </w:rPr>
        <w:t>ダウンロード対象のデータ</w:t>
      </w:r>
    </w:p>
    <w:p w14:paraId="4A5E09B1" w14:textId="6F499654" w:rsidR="006E5C4B" w:rsidRDefault="006A6350" w:rsidP="006E5C4B">
      <w:pPr>
        <w:ind w:leftChars="500" w:left="1050"/>
      </w:pPr>
      <w:r>
        <w:rPr>
          <w:rFonts w:hint="eastAsia"/>
        </w:rPr>
        <w:t>ユーザ</w:t>
      </w:r>
      <w:r w:rsidR="006E5C4B">
        <w:rPr>
          <w:rFonts w:hint="eastAsia"/>
        </w:rPr>
        <w:t>マスタに登録されている全ての</w:t>
      </w:r>
      <w:r>
        <w:rPr>
          <w:rFonts w:hint="eastAsia"/>
        </w:rPr>
        <w:t>ユーザ</w:t>
      </w:r>
      <w:r w:rsidR="006E5C4B">
        <w:rPr>
          <w:rFonts w:hint="eastAsia"/>
        </w:rPr>
        <w:t>マスタレコード。</w:t>
      </w:r>
    </w:p>
    <w:p w14:paraId="3CF728A9" w14:textId="77777777" w:rsidR="00A307C5" w:rsidRDefault="00A307C5" w:rsidP="00207C79">
      <w:pPr>
        <w:pStyle w:val="3"/>
      </w:pPr>
      <w:bookmarkStart w:id="0" w:name="_Ref231559214"/>
      <w:r>
        <w:rPr>
          <w:rFonts w:hint="eastAsia"/>
        </w:rPr>
        <w:t>CSV</w:t>
      </w:r>
      <w:r>
        <w:rPr>
          <w:rFonts w:hint="eastAsia"/>
        </w:rPr>
        <w:t>ファイルの様式</w:t>
      </w:r>
      <w:bookmarkEnd w:id="0"/>
    </w:p>
    <w:p w14:paraId="70DFAE6A" w14:textId="49546DDE" w:rsidR="00A307C5" w:rsidRPr="00D240E2" w:rsidRDefault="00A307C5" w:rsidP="00207C79">
      <w:pPr>
        <w:ind w:leftChars="500" w:left="1050"/>
      </w:pPr>
      <w:r>
        <w:rPr>
          <w:rFonts w:hint="eastAsia"/>
        </w:rPr>
        <w:t xml:space="preserve">ファイルの内容はヘッダー行とボディ行に分かれ、列ごとにユーザマスタレコードの一つの属性を表示する。囲み文字の適用およびCSVファイルの読み取り方式は、CSV共通仕様 システム共通仕様書に従う。</w:t>
      </w:r>
    </w:p>
    <w:p w14:paraId="5032FC3D" w14:textId="77777777" w:rsidR="00A307C5" w:rsidRPr="00D240E2" w:rsidRDefault="00A307C5" w:rsidP="00207C79">
      <w:pPr>
        <w:pStyle w:val="4"/>
      </w:pPr>
      <w:bookmarkStart w:id="1" w:name="_Ref231559881"/>
      <w:r>
        <w:rPr>
          <w:rFonts w:hint="eastAsia"/>
        </w:rPr>
        <w:lastRenderedPageBreak/>
        <w:t>ファイルの設定</w:t>
      </w:r>
      <w:bookmarkEnd w:id="1"/>
    </w:p>
    <w:tbl>
      <w:tblPr>
        <w:tblStyle w:val="5-1"/>
        <w:tblW w:w="4516" w:type="pct"/>
        <w:tblInd w:w="1266" w:type="dxa"/>
        <w:tblLook w:val="04A0" w:firstRow="1" w:lastRow="0" w:firstColumn="1" w:lastColumn="0" w:noHBand="0" w:noVBand="1"/>
      </w:tblPr>
      <w:tblGrid>
        <w:gridCol w:w="568"/>
        <w:gridCol w:w="2694"/>
        <w:gridCol w:w="4109"/>
        <w:gridCol w:w="6527"/>
      </w:tblGrid>
      <w:tr w:rsidR="00A307C5" w:rsidRPr="005C7BA0" w14:paraId="3359046B" w14:textId="77777777" w:rsidTr="0020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4F038102" w14:textId="77777777" w:rsidR="00A307C5" w:rsidRDefault="00A307C5" w:rsidP="00A307C5">
            <w:pPr>
              <w:pStyle w:val="aa"/>
              <w:rPr>
                <w:rFonts w:hAnsi="Meiryo UI"/>
              </w:rPr>
            </w:pPr>
            <w:r>
              <w:rPr>
                <w:rFonts w:hAnsi="Meiryo UI" w:hint="eastAsia"/>
              </w:rPr>
              <w:t>No</w:t>
            </w:r>
          </w:p>
        </w:tc>
        <w:tc>
          <w:tcPr>
            <w:tcW w:w="969" w:type="pct"/>
          </w:tcPr>
          <w:p w14:paraId="54790331" w14:textId="77777777" w:rsidR="00A307C5" w:rsidRPr="005C7BA0" w:rsidRDefault="00A307C5" w:rsidP="00A307C5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設定</w:t>
            </w:r>
            <w:r w:rsidRPr="005C7BA0">
              <w:rPr>
                <w:rFonts w:hAnsi="Meiryo UI" w:hint="eastAsia"/>
              </w:rPr>
              <w:t>項目</w:t>
            </w:r>
          </w:p>
        </w:tc>
        <w:tc>
          <w:tcPr>
            <w:tcW w:w="1478" w:type="pct"/>
          </w:tcPr>
          <w:p w14:paraId="417C43FF" w14:textId="77777777" w:rsidR="00A307C5" w:rsidRPr="005C7BA0" w:rsidRDefault="00A307C5" w:rsidP="00A307C5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値</w:t>
            </w:r>
          </w:p>
        </w:tc>
        <w:tc>
          <w:tcPr>
            <w:tcW w:w="2348" w:type="pct"/>
          </w:tcPr>
          <w:p w14:paraId="57495544" w14:textId="77777777" w:rsidR="00A307C5" w:rsidRPr="005C7BA0" w:rsidRDefault="00A307C5" w:rsidP="00A307C5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備考</w:t>
            </w:r>
          </w:p>
        </w:tc>
      </w:tr>
      <w:tr w:rsidR="00A307C5" w:rsidRPr="005C7BA0" w14:paraId="6A074784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790B5A3B" w14:textId="77777777" w:rsidR="00A307C5" w:rsidRPr="005C7BA0" w:rsidRDefault="00A307C5" w:rsidP="00A307C5">
            <w:pPr>
              <w:pStyle w:val="aa"/>
              <w:numPr>
                <w:ilvl w:val="0"/>
                <w:numId w:val="5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43916FB6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ファイル形式</w:t>
            </w:r>
          </w:p>
        </w:tc>
        <w:tc>
          <w:tcPr>
            <w:tcW w:w="1478" w:type="pct"/>
          </w:tcPr>
          <w:p w14:paraId="3D7770B5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CSV</w:t>
            </w:r>
          </w:p>
        </w:tc>
        <w:tc>
          <w:tcPr>
            <w:tcW w:w="2348" w:type="pct"/>
          </w:tcPr>
          <w:p w14:paraId="2A2BB68F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A307C5" w:rsidRPr="005C7BA0" w14:paraId="6A074784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790B5A3B" w14:textId="77777777" w:rsidR="00A307C5" w:rsidRPr="005C7BA0" w:rsidRDefault="00A307C5" w:rsidP="00A307C5">
            <w:pPr>
              <w:pStyle w:val="aa"/>
              <w:numPr>
                <w:ilvl w:val="0"/>
                <w:numId w:val="5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43916FB6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文字コード</w:t>
            </w:r>
          </w:p>
        </w:tc>
        <w:tc>
          <w:tcPr>
            <w:tcW w:w="1478" w:type="pct"/>
          </w:tcPr>
          <w:p w14:paraId="3D7770B5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UTF-8 BOMあり</w:t>
            </w:r>
          </w:p>
        </w:tc>
        <w:tc>
          <w:tcPr>
            <w:tcW w:w="2348" w:type="pct"/>
          </w:tcPr>
          <w:p w14:paraId="2A2BB68F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A307C5" w:rsidRPr="005C7BA0" w14:paraId="6A074784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790B5A3B" w14:textId="77777777" w:rsidR="00A307C5" w:rsidRPr="005C7BA0" w:rsidRDefault="00A307C5" w:rsidP="00A307C5">
            <w:pPr>
              <w:pStyle w:val="aa"/>
              <w:numPr>
                <w:ilvl w:val="0"/>
                <w:numId w:val="5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43916FB6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改行コード</w:t>
            </w:r>
          </w:p>
        </w:tc>
        <w:tc>
          <w:tcPr>
            <w:tcW w:w="1478" w:type="pct"/>
          </w:tcPr>
          <w:p w14:paraId="3D7770B5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CR+LF</w:t>
            </w:r>
          </w:p>
        </w:tc>
        <w:tc>
          <w:tcPr>
            <w:tcW w:w="2348" w:type="pct"/>
          </w:tcPr>
          <w:p w14:paraId="2A2BB68F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A307C5" w:rsidRPr="005C7BA0" w14:paraId="6A074784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790B5A3B" w14:textId="77777777" w:rsidR="00A307C5" w:rsidRPr="005C7BA0" w:rsidRDefault="00A307C5" w:rsidP="00A307C5">
            <w:pPr>
              <w:pStyle w:val="aa"/>
              <w:numPr>
                <w:ilvl w:val="0"/>
                <w:numId w:val="5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43916FB6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区切り文字</w:t>
            </w:r>
          </w:p>
        </w:tc>
        <w:tc>
          <w:tcPr>
            <w:tcW w:w="1478" w:type="pct"/>
          </w:tcPr>
          <w:p w14:paraId="3D7770B5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,(カンマ)</w:t>
            </w:r>
          </w:p>
        </w:tc>
        <w:tc>
          <w:tcPr>
            <w:tcW w:w="2348" w:type="pct"/>
          </w:tcPr>
          <w:p w14:paraId="2A2BB68F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A307C5" w:rsidRPr="005C7BA0" w14:paraId="6A074784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790B5A3B" w14:textId="77777777" w:rsidR="00A307C5" w:rsidRPr="005C7BA0" w:rsidRDefault="00A307C5" w:rsidP="00A307C5">
            <w:pPr>
              <w:pStyle w:val="aa"/>
              <w:numPr>
                <w:ilvl w:val="0"/>
                <w:numId w:val="5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43916FB6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囲み文字</w:t>
            </w:r>
          </w:p>
        </w:tc>
        <w:tc>
          <w:tcPr>
            <w:tcW w:w="1478" w:type="pct"/>
          </w:tcPr>
          <w:p w14:paraId="3D7770B5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"(ダブルクォーテーション)</w:t>
            </w:r>
          </w:p>
        </w:tc>
        <w:tc>
          <w:tcPr>
            <w:tcW w:w="2348" w:type="pct"/>
          </w:tcPr>
          <w:p w14:paraId="2A2BB68F" w14:textId="77777777" w:rsidR="00A307C5" w:rsidRPr="005C7BA0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>CSV共通仕様 システム共通仕様書に従う。</w:t>
            </w:r>
          </w:p>
        </w:tc>
      </w:tr>
    </w:tbl>
    <w:p w14:paraId="37D1DC48" w14:textId="77777777" w:rsidR="00A307C5" w:rsidRDefault="00A307C5" w:rsidP="00207C79">
      <w:pPr>
        <w:pStyle w:val="4"/>
      </w:pPr>
      <w:bookmarkStart w:id="2" w:name="_Ref231559302"/>
      <w:r>
        <w:rPr>
          <w:rFonts w:hint="eastAsia"/>
        </w:rPr>
        <w:t>ファイルのタイトル</w:t>
      </w:r>
      <w:bookmarkEnd w:id="2"/>
    </w:p>
    <w:p w14:paraId="08FC9432" w14:textId="10B7A9D3" w:rsidR="00A307C5" w:rsidRPr="00D240E2" w:rsidRDefault="00A307C5" w:rsidP="00207C79">
      <w:pPr>
        <w:ind w:leftChars="700" w:left="1470"/>
      </w:pPr>
      <w:r>
        <w:rPr>
          <w:rFonts w:hint="eastAsia"/>
        </w:rPr>
        <w:t>「</w:t>
      </w:r>
      <w:r w:rsidR="00F073FC">
        <w:rPr>
          <w:rFonts w:hint="eastAsia"/>
        </w:rPr>
        <w:t>ユーザ</w:t>
      </w:r>
      <w:r>
        <w:rPr>
          <w:rFonts w:hint="eastAsia"/>
        </w:rPr>
        <w:t>マスタ</w:t>
      </w:r>
      <w:r>
        <w:rPr>
          <w:rFonts w:hint="eastAsia"/>
        </w:rPr>
        <w:t>.csv</w:t>
      </w:r>
      <w:r>
        <w:rPr>
          <w:rFonts w:hint="eastAsia"/>
        </w:rPr>
        <w:t>」とする。</w:t>
      </w:r>
    </w:p>
    <w:p w14:paraId="5CCDF411" w14:textId="77777777" w:rsidR="00A307C5" w:rsidRDefault="00A307C5" w:rsidP="00207C79">
      <w:pPr>
        <w:pStyle w:val="4"/>
      </w:pPr>
      <w:bookmarkStart w:id="3" w:name="_Ref231559909"/>
      <w:r>
        <w:rPr>
          <w:rFonts w:hint="eastAsia"/>
        </w:rPr>
        <w:t>ファイルの行</w:t>
      </w:r>
      <w:bookmarkEnd w:id="3"/>
    </w:p>
    <w:p w14:paraId="641908F7" w14:textId="77777777" w:rsidR="00A307C5" w:rsidRPr="009F197D" w:rsidRDefault="00A307C5" w:rsidP="00207C79">
      <w:pPr>
        <w:ind w:leftChars="700" w:left="1470"/>
      </w:pPr>
      <w:r>
        <w:rPr>
          <w:rFonts w:hint="eastAsia"/>
        </w:rPr>
        <w:t>行の順序はヘッダー行、ボディ行とし、ボディ行内の順序は</w:t>
      </w:r>
      <w:r w:rsidRPr="009F197D">
        <w:t>表示中のテーブルのソート順のとおりに出力する。</w:t>
      </w:r>
    </w:p>
    <w:tbl>
      <w:tblPr>
        <w:tblStyle w:val="5-1"/>
        <w:tblW w:w="0" w:type="auto"/>
        <w:tblInd w:w="1260" w:type="dxa"/>
        <w:tblLook w:val="04A0" w:firstRow="1" w:lastRow="0" w:firstColumn="1" w:lastColumn="0" w:noHBand="0" w:noVBand="1"/>
      </w:tblPr>
      <w:tblGrid>
        <w:gridCol w:w="652"/>
        <w:gridCol w:w="1769"/>
        <w:gridCol w:w="3260"/>
        <w:gridCol w:w="8363"/>
      </w:tblGrid>
      <w:tr w:rsidR="00A307C5" w14:paraId="490B41C2" w14:textId="77777777" w:rsidTr="0020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2F79CEF0" w14:textId="77777777" w:rsidR="00A307C5" w:rsidRDefault="00A307C5" w:rsidP="00A307C5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769" w:type="dxa"/>
          </w:tcPr>
          <w:p w14:paraId="6F04938B" w14:textId="77777777" w:rsidR="00A307C5" w:rsidRDefault="00A307C5" w:rsidP="00A307C5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</w:p>
        </w:tc>
        <w:tc>
          <w:tcPr>
            <w:tcW w:w="3260" w:type="dxa"/>
          </w:tcPr>
          <w:p w14:paraId="1D9D2AD8" w14:textId="77777777" w:rsidR="00A307C5" w:rsidRDefault="00A307C5" w:rsidP="00A307C5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8363" w:type="dxa"/>
          </w:tcPr>
          <w:p w14:paraId="318150F3" w14:textId="77777777" w:rsidR="00A307C5" w:rsidRDefault="00A307C5" w:rsidP="00A307C5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A307C5" w14:paraId="4F24D4B3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4FE69441" w14:textId="77777777" w:rsidR="00A307C5" w:rsidRDefault="00A307C5" w:rsidP="00A307C5">
            <w:pPr>
              <w:pStyle w:val="aa"/>
              <w:numPr>
                <w:ilvl w:val="0"/>
                <w:numId w:val="6"/>
              </w:numPr>
            </w:pPr>
          </w:p>
        </w:tc>
        <w:tc>
          <w:tcPr>
            <w:tcW w:w="1769" w:type="dxa"/>
          </w:tcPr>
          <w:p w14:paraId="5BD26737" w14:textId="77777777" w:rsidR="00A307C5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Ansi="Meiryo UI" w:hint="eastAsia"/>
              </w:rPr>
              <w:t>ヘッダー行</w:t>
            </w:r>
          </w:p>
        </w:tc>
        <w:tc>
          <w:tcPr>
            <w:tcW w:w="3260" w:type="dxa"/>
          </w:tcPr>
          <w:p w14:paraId="31CE8E82" w14:textId="77777777" w:rsidR="00A307C5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Ansi="Meiryo UI" w:hint="eastAsia"/>
              </w:rPr>
              <w:t>テーブルの列ヘッダーの値</w:t>
            </w:r>
          </w:p>
        </w:tc>
        <w:tc>
          <w:tcPr>
            <w:tcW w:w="8363" w:type="dxa"/>
          </w:tcPr>
          <w:p w14:paraId="5C3DEFC9" w14:textId="77777777" w:rsidR="00A307C5" w:rsidRPr="009F197D" w:rsidRDefault="00A307C5" w:rsidP="00A307C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CSVファイルの1行目であり、列の名称を表示する。</w:t>
            </w:r>
          </w:p>
        </w:tc>
      </w:tr>
      <w:tr w:rsidR="00A307C5" w14:paraId="72CD16B5" w14:textId="77777777" w:rsidTr="0020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300B955" w14:textId="77777777" w:rsidR="00A307C5" w:rsidRDefault="00A307C5" w:rsidP="00A307C5">
            <w:pPr>
              <w:pStyle w:val="aa"/>
              <w:numPr>
                <w:ilvl w:val="0"/>
                <w:numId w:val="6"/>
              </w:numPr>
            </w:pPr>
          </w:p>
        </w:tc>
        <w:tc>
          <w:tcPr>
            <w:tcW w:w="1769" w:type="dxa"/>
          </w:tcPr>
          <w:p w14:paraId="5DD2D7B4" w14:textId="77777777" w:rsidR="00A307C5" w:rsidRDefault="00A307C5" w:rsidP="00A307C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ボディ行</w:t>
            </w:r>
          </w:p>
        </w:tc>
        <w:tc>
          <w:tcPr>
            <w:tcW w:w="3260" w:type="dxa"/>
          </w:tcPr>
          <w:p w14:paraId="7CAA0ED2" w14:textId="5C75C87D" w:rsidR="00A307C5" w:rsidRDefault="00F073FC" w:rsidP="00A307C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 w:rsidR="00A307C5">
              <w:rPr>
                <w:rFonts w:hint="eastAsia"/>
              </w:rPr>
              <w:t>マスタレコード</w:t>
            </w:r>
          </w:p>
        </w:tc>
        <w:tc>
          <w:tcPr>
            <w:tcW w:w="8363" w:type="dxa"/>
          </w:tcPr>
          <w:p w14:paraId="230786DA" w14:textId="6BB58793" w:rsidR="00A307C5" w:rsidRDefault="00A307C5" w:rsidP="00A307C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CSVファイルの2行目以降であり、1行あたり1件の</w:t>
            </w:r>
            <w:r w:rsidR="00F073FC">
              <w:rPr>
                <w:rFonts w:hint="eastAsia"/>
              </w:rPr>
              <w:t>ユーザ</w:t>
            </w:r>
            <w:r>
              <w:rPr>
                <w:rFonts w:hint="eastAsia"/>
              </w:rPr>
              <w:t>マスタレコードを出力する。</w:t>
            </w:r>
          </w:p>
        </w:tc>
      </w:tr>
    </w:tbl>
    <w:p w14:paraId="40ED22D4" w14:textId="77777777" w:rsidR="00A307C5" w:rsidRDefault="00A307C5" w:rsidP="00207C79">
      <w:pPr>
        <w:pStyle w:val="4"/>
      </w:pPr>
      <w:r>
        <w:rPr>
          <w:rFonts w:hint="eastAsia"/>
        </w:rPr>
        <w:t>ファイルの列</w:t>
      </w:r>
    </w:p>
    <w:p w14:paraId="7FA0B86B" w14:textId="77777777" w:rsidR="0003028F" w:rsidRPr="009F197D" w:rsidRDefault="0003028F" w:rsidP="0003028F">
      <w:pPr>
        <w:ind w:leftChars="700" w:left="1470"/>
      </w:pPr>
      <w:r>
        <w:rPr>
          <w:rFonts w:hint="eastAsia"/>
        </w:rPr>
        <w:t>列の順序は次の表で定義された順とする。</w:t>
      </w:r>
    </w:p>
    <w:tbl>
      <w:tblPr>
        <w:tblStyle w:val="5-1"/>
        <w:tblW w:w="0" w:type="auto"/>
        <w:tblInd w:w="1260" w:type="dxa"/>
        <w:tblLook w:val="04A0" w:firstRow="1" w:lastRow="0" w:firstColumn="1" w:lastColumn="0" w:noHBand="0" w:noVBand="1"/>
      </w:tblPr>
      <w:tblGrid>
        <w:gridCol w:w="578"/>
        <w:gridCol w:w="2410"/>
        <w:gridCol w:w="4945"/>
        <w:gridCol w:w="6111"/>
      </w:tblGrid>
      <w:tr w:rsidR="00A307C5" w14:paraId="6249C65C" w14:textId="77777777" w:rsidTr="00A307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dxa"/>
          </w:tcPr>
          <w:p w14:paraId="6B475616" w14:textId="77777777" w:rsidR="00A307C5" w:rsidRDefault="00A307C5" w:rsidP="00207C79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410" w:type="dxa"/>
          </w:tcPr>
          <w:p w14:paraId="2ABE8B9F" w14:textId="77777777" w:rsidR="00A307C5" w:rsidRDefault="00A307C5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ヘッダー行</w:t>
            </w:r>
          </w:p>
        </w:tc>
        <w:tc>
          <w:tcPr>
            <w:tcW w:w="4945" w:type="dxa"/>
          </w:tcPr>
          <w:p w14:paraId="6AFF0F87" w14:textId="77777777" w:rsidR="00A307C5" w:rsidRDefault="00A307C5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ボディ行</w:t>
            </w:r>
          </w:p>
        </w:tc>
        <w:tc>
          <w:tcPr>
            <w:tcW w:w="6111" w:type="dxa"/>
          </w:tcPr>
          <w:p w14:paraId="560393CB" w14:textId="77777777" w:rsidR="00A307C5" w:rsidRDefault="00A307C5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A307C5" w14:paraId="23ACCBB1" w14:textId="77777777" w:rsidTr="00A3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dxa"/>
          </w:tcPr>
          <w:p w14:paraId="434B9BAD" w14:textId="77777777" w:rsidR="00A307C5" w:rsidRDefault="00A307C5" w:rsidP="00207C79">
            <w:pPr>
              <w:pStyle w:val="aa"/>
              <w:numPr>
                <w:ilvl w:val="0"/>
                <w:numId w:val="16"/>
              </w:numPr>
            </w:pPr>
          </w:p>
        </w:tc>
        <w:tc>
          <w:tcPr>
            <w:tcW w:w="2410" w:type="dxa"/>
          </w:tcPr>
          <w:p w14:paraId="46A01709" w14:textId="77777777" w:rsidR="00A307C5" w:rsidRDefault="00A307C5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編集属性</w:t>
            </w:r>
          </w:p>
        </w:tc>
        <w:tc>
          <w:tcPr>
            <w:tcW w:w="4945" w:type="dxa"/>
          </w:tcPr>
          <w:p w14:paraId="526C773F" w14:textId="77777777" w:rsidR="005F03C0" w:rsidRDefault="00C65E9B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編集属性ごとに0～3の整数とする。</w:t>
            </w:r>
          </w:p>
          <w:p w14:paraId="0A2FEFE8" w14:textId="77777777" w:rsidR="00C65E9B" w:rsidRDefault="00C65E9B" w:rsidP="00C65E9B">
            <w:pPr>
              <w:pStyle w:val="aa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0: 何もしない</w:t>
            </w:r>
          </w:p>
          <w:p w14:paraId="07822A67" w14:textId="77777777" w:rsidR="00C65E9B" w:rsidRDefault="00C65E9B" w:rsidP="00C65E9B">
            <w:pPr>
              <w:pStyle w:val="aa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1: ユーザの追加</w:t>
            </w:r>
          </w:p>
          <w:p w14:paraId="3504EF6D" w14:textId="77777777" w:rsidR="00C65E9B" w:rsidRDefault="00C65E9B" w:rsidP="00C65E9B">
            <w:pPr>
              <w:pStyle w:val="aa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2: ユーザの更新</w:t>
            </w:r>
          </w:p>
          <w:p w14:paraId="06A09049" w14:textId="0568BA5E" w:rsidR="00C65E9B" w:rsidRDefault="00C65E9B" w:rsidP="00C65E9B">
            <w:pPr>
              <w:pStyle w:val="aa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3: ユーザの削除</w:t>
            </w:r>
          </w:p>
        </w:tc>
        <w:tc>
          <w:tcPr>
            <w:tcW w:w="6111" w:type="dxa"/>
          </w:tcPr>
          <w:p w14:paraId="58CBF618" w14:textId="1DC25050" w:rsidR="00C65E9B" w:rsidRDefault="005F03C0" w:rsidP="005F03C0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出力時は全て「0」とする。</w:t>
            </w:r>
          </w:p>
        </w:tc>
      </w:tr>
      <w:tr w:rsidR="00A307C5" w:rsidRPr="00E33DCB" w14:paraId="7BBD1078" w14:textId="77777777" w:rsidTr="00A3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dxa"/>
          </w:tcPr>
          <w:p w14:paraId="370EF807" w14:textId="77777777" w:rsidR="00A307C5" w:rsidRDefault="00A307C5" w:rsidP="00207C79">
            <w:pPr>
              <w:pStyle w:val="aa"/>
              <w:numPr>
                <w:ilvl w:val="0"/>
                <w:numId w:val="16"/>
              </w:numPr>
            </w:pPr>
          </w:p>
        </w:tc>
        <w:tc>
          <w:tcPr>
            <w:tcW w:w="2410" w:type="dxa"/>
          </w:tcPr>
          <w:p w14:paraId="544DFD42" w14:textId="77777777" w:rsidR="00A307C5" w:rsidRDefault="00A307C5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ユーザID</w:t>
            </w:r>
          </w:p>
        </w:tc>
        <w:tc>
          <w:tcPr>
            <w:tcW w:w="4945" w:type="dxa"/>
          </w:tcPr>
          <w:p w14:paraId="4EF9A936" w14:textId="77777777" w:rsidR="00A307C5" w:rsidRDefault="00A307C5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ユーザマスタレコードのユーザID</w:t>
            </w:r>
          </w:p>
        </w:tc>
        <w:tc>
          <w:tcPr>
            <w:tcW w:w="6111" w:type="dxa"/>
          </w:tcPr>
          <w:p w14:paraId="5ADD6D75" w14:textId="1C501D85" w:rsidR="00A307C5" w:rsidRPr="00E33DCB" w:rsidRDefault="005F03C0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ボディは半角英数字の文字列とする。</w:t>
            </w:r>
          </w:p>
        </w:tc>
      </w:tr>
      <w:tr w:rsidR="00A307C5" w14:paraId="225AF918" w14:textId="77777777" w:rsidTr="00A3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dxa"/>
          </w:tcPr>
          <w:p w14:paraId="1F2DCC2C" w14:textId="77777777" w:rsidR="00A307C5" w:rsidRDefault="00A307C5" w:rsidP="00207C79">
            <w:pPr>
              <w:pStyle w:val="aa"/>
              <w:numPr>
                <w:ilvl w:val="0"/>
                <w:numId w:val="16"/>
              </w:numPr>
            </w:pPr>
          </w:p>
        </w:tc>
        <w:tc>
          <w:tcPr>
            <w:tcW w:w="2410" w:type="dxa"/>
          </w:tcPr>
          <w:p w14:paraId="3AFE8223" w14:textId="77777777" w:rsidR="00A307C5" w:rsidRDefault="00A307C5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ユーザ名</w:t>
            </w:r>
          </w:p>
        </w:tc>
        <w:tc>
          <w:tcPr>
            <w:tcW w:w="4945" w:type="dxa"/>
          </w:tcPr>
          <w:p w14:paraId="50D33D80" w14:textId="77777777" w:rsidR="00A307C5" w:rsidRDefault="00A307C5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ユーザマスタレコードのユーザ名</w:t>
            </w:r>
          </w:p>
        </w:tc>
        <w:tc>
          <w:tcPr>
            <w:tcW w:w="6111" w:type="dxa"/>
          </w:tcPr>
          <w:p w14:paraId="52EB2799" w14:textId="6F574457" w:rsidR="00A307C5" w:rsidRDefault="005F03C0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A307C5" w14:paraId="528AF5A9" w14:textId="77777777" w:rsidTr="00A3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dxa"/>
          </w:tcPr>
          <w:p w14:paraId="1712BF66" w14:textId="77777777" w:rsidR="00A307C5" w:rsidRDefault="00A307C5" w:rsidP="00207C79">
            <w:pPr>
              <w:pStyle w:val="aa"/>
              <w:numPr>
                <w:ilvl w:val="0"/>
                <w:numId w:val="16"/>
              </w:numPr>
            </w:pPr>
          </w:p>
        </w:tc>
        <w:tc>
          <w:tcPr>
            <w:tcW w:w="2410" w:type="dxa"/>
          </w:tcPr>
          <w:p w14:paraId="45456FF1" w14:textId="77777777" w:rsidR="00A307C5" w:rsidRDefault="00A307C5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メールアドレス</w:t>
            </w:r>
          </w:p>
        </w:tc>
        <w:tc>
          <w:tcPr>
            <w:tcW w:w="4945" w:type="dxa"/>
          </w:tcPr>
          <w:p w14:paraId="13E439C2" w14:textId="77777777" w:rsidR="00A307C5" w:rsidRDefault="00A307C5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ユーザマスタレコードのメールアドレス</w:t>
            </w:r>
          </w:p>
        </w:tc>
        <w:tc>
          <w:tcPr>
            <w:tcW w:w="6111" w:type="dxa"/>
          </w:tcPr>
          <w:p w14:paraId="35888CB6" w14:textId="6E0E4A09" w:rsidR="00A307C5" w:rsidRDefault="005F03C0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ボディは半角英数字・半角記号の文字列とする。</w:t>
            </w:r>
          </w:p>
        </w:tc>
      </w:tr>
      <w:tr w:rsidR="00A307C5" w:rsidRPr="00E33DCB" w14:paraId="0D072EAF" w14:textId="77777777" w:rsidTr="00A3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dxa"/>
          </w:tcPr>
          <w:p w14:paraId="37FF428A" w14:textId="77777777" w:rsidR="00A307C5" w:rsidRDefault="00A307C5" w:rsidP="00207C79">
            <w:pPr>
              <w:pStyle w:val="aa"/>
              <w:numPr>
                <w:ilvl w:val="0"/>
                <w:numId w:val="16"/>
              </w:numPr>
            </w:pPr>
          </w:p>
        </w:tc>
        <w:tc>
          <w:tcPr>
            <w:tcW w:w="2410" w:type="dxa"/>
          </w:tcPr>
          <w:p w14:paraId="56A8826C" w14:textId="77777777" w:rsidR="00A307C5" w:rsidRDefault="00A307C5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部署ID</w:t>
            </w:r>
          </w:p>
        </w:tc>
        <w:tc>
          <w:tcPr>
            <w:tcW w:w="4945" w:type="dxa"/>
          </w:tcPr>
          <w:p w14:paraId="19A03E5B" w14:textId="77777777" w:rsidR="00A307C5" w:rsidRDefault="00A307C5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ユーザマスタレコードの部署ID</w:t>
            </w:r>
          </w:p>
        </w:tc>
        <w:tc>
          <w:tcPr>
            <w:tcW w:w="6111" w:type="dxa"/>
          </w:tcPr>
          <w:p w14:paraId="38C45078" w14:textId="77777777" w:rsidR="00A307C5" w:rsidRDefault="005F03C0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3C0">
              <w:rPr>
                <w:rFonts w:hint="eastAsia"/>
              </w:rPr>
              <w:t>0埋め無しの自然数とする。</w:t>
            </w:r>
          </w:p>
          <w:p w14:paraId="3384E9B9" w14:textId="3000748D" w:rsidR="005F03C0" w:rsidRPr="005F03C0" w:rsidRDefault="005F03C0" w:rsidP="007E1B0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3C0">
              <w:rPr>
                <w:rFonts w:hint="eastAsia"/>
              </w:rPr>
              <w:lastRenderedPageBreak/>
              <w:t>部署マスタに存在する部署ID</w:t>
            </w:r>
            <w:r>
              <w:rPr>
                <w:rFonts w:hint="eastAsia"/>
              </w:rPr>
              <w:t>とする</w:t>
            </w:r>
            <w:r w:rsidR="007E1B01">
              <w:rPr>
                <w:rFonts w:hint="eastAsia"/>
              </w:rPr>
              <w:t>(</w:t>
            </w:r>
            <w:r w:rsidRPr="005F03C0">
              <w:rPr>
                <w:rFonts w:hint="eastAsia"/>
                <w:u w:val="single"/>
              </w:rPr>
              <w:t>部署マスタレコード エンティティ定義書</w:t>
            </w:r>
            <w:r>
              <w:rPr>
                <w:rFonts w:hint="eastAsia"/>
              </w:rPr>
              <w:t>参照</w:t>
            </w:r>
            <w:r w:rsidR="007E1B01">
              <w:rPr>
                <w:rFonts w:hint="eastAsia"/>
              </w:rPr>
              <w:t>)。</w:t>
            </w:r>
          </w:p>
        </w:tc>
      </w:tr>
      <w:tr w:rsidR="00A307C5" w:rsidRPr="00E33DCB" w14:paraId="046CFCD0" w14:textId="77777777" w:rsidTr="00A3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dxa"/>
          </w:tcPr>
          <w:p w14:paraId="6796A632" w14:textId="77777777" w:rsidR="00A307C5" w:rsidRDefault="00A307C5" w:rsidP="00207C79">
            <w:pPr>
              <w:pStyle w:val="aa"/>
              <w:numPr>
                <w:ilvl w:val="0"/>
                <w:numId w:val="16"/>
              </w:numPr>
            </w:pPr>
          </w:p>
        </w:tc>
        <w:tc>
          <w:tcPr>
            <w:tcW w:w="2410" w:type="dxa"/>
          </w:tcPr>
          <w:p w14:paraId="1972B5F7" w14:textId="77777777" w:rsidR="00A307C5" w:rsidRDefault="00A307C5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ロール</w:t>
            </w:r>
          </w:p>
        </w:tc>
        <w:tc>
          <w:tcPr>
            <w:tcW w:w="4945" w:type="dxa"/>
          </w:tcPr>
          <w:p w14:paraId="656004D1" w14:textId="77777777" w:rsidR="00A307C5" w:rsidRDefault="00A307C5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ユーザマスタレコードのロール</w:t>
            </w:r>
            <w:r w:rsidR="00C65E9B">
              <w:rPr>
                <w:rFonts w:hint="eastAsia"/>
              </w:rPr>
              <w:t>ごとに0または9の整数とする。</w:t>
            </w:r>
          </w:p>
          <w:p w14:paraId="2CCB1842" w14:textId="77777777" w:rsidR="00C65E9B" w:rsidRDefault="00C65E9B" w:rsidP="00C65E9B">
            <w:pPr>
              <w:pStyle w:val="a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0: 一般ユーザ</w:t>
            </w:r>
          </w:p>
          <w:p w14:paraId="60BB8A7D" w14:textId="32F9D1C1" w:rsidR="00C65E9B" w:rsidRDefault="00C65E9B" w:rsidP="00C65E9B">
            <w:pPr>
              <w:pStyle w:val="a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9: システム管理者</w:t>
            </w:r>
          </w:p>
        </w:tc>
        <w:tc>
          <w:tcPr>
            <w:tcW w:w="6111" w:type="dxa"/>
          </w:tcPr>
          <w:p w14:paraId="15BCBB60" w14:textId="3E324E13" w:rsidR="00A307C5" w:rsidRPr="00C65E9B" w:rsidRDefault="00C65E9B" w:rsidP="00C65E9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5E9B">
              <w:rPr>
                <w:rFonts w:hint="eastAsia"/>
              </w:rPr>
              <w:t>―</w:t>
            </w:r>
          </w:p>
        </w:tc>
      </w:tr>
      <w:tr w:rsidR="00A307C5" w:rsidRPr="00E33DCB" w14:paraId="45DFF5BB" w14:textId="77777777" w:rsidTr="00A3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dxa"/>
          </w:tcPr>
          <w:p w14:paraId="642B6E1C" w14:textId="77777777" w:rsidR="00A307C5" w:rsidRDefault="00A307C5" w:rsidP="00207C79">
            <w:pPr>
              <w:pStyle w:val="aa"/>
              <w:numPr>
                <w:ilvl w:val="0"/>
                <w:numId w:val="16"/>
              </w:numPr>
            </w:pPr>
          </w:p>
        </w:tc>
        <w:tc>
          <w:tcPr>
            <w:tcW w:w="2410" w:type="dxa"/>
          </w:tcPr>
          <w:p w14:paraId="712C0B00" w14:textId="77777777" w:rsidR="00A307C5" w:rsidRDefault="00A307C5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パスワード</w:t>
            </w:r>
          </w:p>
        </w:tc>
        <w:tc>
          <w:tcPr>
            <w:tcW w:w="4945" w:type="dxa"/>
          </w:tcPr>
          <w:p w14:paraId="41AEEF3E" w14:textId="69CD1D5B" w:rsidR="00A307C5" w:rsidRDefault="00C65E9B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ユーザマスタレコードのパスワード</w:t>
            </w:r>
          </w:p>
        </w:tc>
        <w:tc>
          <w:tcPr>
            <w:tcW w:w="6111" w:type="dxa"/>
          </w:tcPr>
          <w:p w14:paraId="626E1FF9" w14:textId="2F31A277" w:rsidR="007E1B01" w:rsidRDefault="007E1B01" w:rsidP="007E1B01">
            <w:pPr>
              <w:pStyle w:val="aa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ボディは半角文字の文字列とする。</w:t>
            </w:r>
          </w:p>
          <w:p w14:paraId="6D028DDA" w14:textId="2CEB8586" w:rsidR="00C65E9B" w:rsidRDefault="00C65E9B" w:rsidP="007E1B01">
            <w:pPr>
              <w:pStyle w:val="aa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入力時は編集属性がユーザの追加またはユーザの更新である場合に参照される。</w:t>
            </w:r>
          </w:p>
          <w:p w14:paraId="6F1CFB42" w14:textId="2AE9F902" w:rsidR="00A307C5" w:rsidRPr="00E33DCB" w:rsidRDefault="005F03C0" w:rsidP="007E1B01">
            <w:pPr>
              <w:pStyle w:val="aa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出力時は</w:t>
            </w:r>
            <w:r w:rsidR="00A307C5">
              <w:rPr>
                <w:rFonts w:hint="eastAsia"/>
              </w:rPr>
              <w:t>ユーザマスタレコードで値が存在していても空欄とする。</w:t>
            </w:r>
          </w:p>
        </w:tc>
      </w:tr>
    </w:tbl>
    <w:p w14:paraId="76B23B1E" w14:textId="759E7E25" w:rsidR="00A307C5" w:rsidRDefault="00F073FC" w:rsidP="00A307C5">
      <w:pPr>
        <w:pStyle w:val="3"/>
      </w:pPr>
      <w:r>
        <w:rPr>
          <w:rFonts w:hint="eastAsia"/>
        </w:rPr>
        <w:t>ユーザ</w:t>
      </w:r>
      <w:r w:rsidR="00A307C5">
        <w:rPr>
          <w:rFonts w:hint="eastAsia"/>
        </w:rPr>
        <w:t>マスタのレコードが</w:t>
      </w:r>
      <w:r w:rsidR="00A307C5">
        <w:rPr>
          <w:rFonts w:hint="eastAsia"/>
        </w:rPr>
        <w:t>0</w:t>
      </w:r>
      <w:r w:rsidR="00A307C5">
        <w:rPr>
          <w:rFonts w:hint="eastAsia"/>
        </w:rPr>
        <w:t>件の場合</w:t>
      </w:r>
    </w:p>
    <w:p w14:paraId="4E74A0BD" w14:textId="028EDEA7" w:rsidR="00A307C5" w:rsidRDefault="00A307C5" w:rsidP="00AF1ECA">
      <w:pPr>
        <w:ind w:leftChars="500" w:left="1050"/>
      </w:pPr>
      <w:r>
        <w:rPr>
          <w:rFonts w:hint="eastAsia"/>
        </w:rPr>
        <w:t>ヘッダー行のみが表示された</w:t>
      </w:r>
      <w:r>
        <w:rPr>
          <w:rFonts w:hint="eastAsia"/>
        </w:rPr>
        <w:t>CSV</w:t>
      </w:r>
      <w:r>
        <w:rPr>
          <w:rFonts w:hint="eastAsia"/>
        </w:rPr>
        <w:t>ファイルを出力する。</w:t>
      </w:r>
    </w:p>
    <w:p w14:paraId="4E74A0BD" w14:textId="028EDEA7" w:rsidR="00A307C5" w:rsidRDefault="00A307C5" w:rsidP="00AF1ECA">
      <w:pPr>
        <w:ind w:leftChars="500" w:left="1050"/>
      </w:pPr>
      <w:r>
        <w:rPr>
          <w:rFonts w:hint="eastAsia"/>
        </w:rPr>
        <w:t xml:space="preserve">※ ただし本機能ではユーザマスタのレコードが0件になることはない（共通レイアウトがログイン中のユーザのユーザ名・部署名・ロールを表示するため0件の状態では画面を表示できず、編集も業務エラー「自分のデータは削除できません。」により実施者自身のレコードの削除を受け付けないため）。本項はCSVダウンロードの共通仕様として掲げるものである。</w:t>
      </w:r>
    </w:p>
    <w:p w14:paraId="2BF2D1E4" w14:textId="34A838FF" w:rsidR="00CD61C9" w:rsidRDefault="00CD61C9" w:rsidP="00CD61C9">
      <w:pPr>
        <w:pStyle w:val="3"/>
      </w:pPr>
      <w:r>
        <w:rPr>
          <w:rFonts w:hint="eastAsia"/>
        </w:rPr>
        <w:t>ログインの有効期限が切れている場合</w:t>
      </w:r>
    </w:p>
    <w:p w14:paraId="19B38AEC" w14:textId="77777777" w:rsidR="00CD61C9" w:rsidRDefault="00CD61C9" w:rsidP="00CD61C9">
      <w:pPr>
        <w:ind w:leftChars="500" w:left="1050"/>
      </w:pPr>
      <w:r>
        <w:rPr>
          <w:rFonts w:hint="eastAsia"/>
        </w:rPr>
        <w:t>ログイン画面に遷移する。ログインに成功した場合、案件情報一覧画面に遷移する。</w:t>
      </w:r>
    </w:p>
    <w:p w14:paraId="6024DCC3" w14:textId="7677EC89" w:rsidR="00CD61C9" w:rsidRPr="00CD61C9" w:rsidRDefault="00CD61C9" w:rsidP="00CD61C9">
      <w:pPr>
        <w:ind w:leftChars="500" w:left="1050"/>
        <w:rPr>
          <w:rFonts w:hint="eastAsia"/>
        </w:rPr>
      </w:pPr>
      <w:r>
        <w:rPr>
          <w:rFonts w:hint="eastAsia"/>
        </w:rPr>
        <w:t>CSV</w:t>
      </w:r>
      <w:r>
        <w:rPr>
          <w:rFonts w:hint="eastAsia"/>
        </w:rPr>
        <w:t>ファイルのダウンロードは実施されない。</w:t>
      </w:r>
    </w:p>
    <w:p w14:paraId="712AB019" w14:textId="2E614068" w:rsidR="005017F9" w:rsidRDefault="00A307C5" w:rsidP="00F073FC">
      <w:pPr>
        <w:pStyle w:val="2"/>
      </w:pPr>
      <w:r>
        <w:rPr>
          <w:rFonts w:hint="eastAsia"/>
        </w:rPr>
        <w:t>ユーザ</w:t>
      </w:r>
      <w:r w:rsidR="00811A57">
        <w:rPr>
          <w:rFonts w:hint="eastAsia"/>
        </w:rPr>
        <w:t>マスタの</w:t>
      </w:r>
      <w:r w:rsidR="005017F9">
        <w:rPr>
          <w:rFonts w:hint="eastAsia"/>
        </w:rPr>
        <w:t>編集</w:t>
      </w:r>
    </w:p>
    <w:p w14:paraId="034C82AA" w14:textId="058821EB" w:rsidR="005017F9" w:rsidRDefault="005017F9" w:rsidP="005017F9">
      <w:pPr>
        <w:ind w:leftChars="300" w:left="630"/>
      </w:pPr>
      <w:r>
        <w:rPr>
          <w:rFonts w:hint="eastAsia"/>
        </w:rPr>
        <w:t>【</w:t>
      </w:r>
      <w:r>
        <w:rPr>
          <w:rFonts w:hint="eastAsia"/>
        </w:rPr>
        <w:t>CSV</w:t>
      </w:r>
      <w:r>
        <w:rPr>
          <w:rFonts w:hint="eastAsia"/>
        </w:rPr>
        <w:t>アップロードボタン】をクリックして開く</w:t>
      </w:r>
      <w:r w:rsidR="003A7E3E">
        <w:rPr>
          <w:rFonts w:hint="eastAsia"/>
        </w:rPr>
        <w:t>【</w:t>
      </w:r>
      <w:r>
        <w:rPr>
          <w:rFonts w:hint="eastAsia"/>
        </w:rPr>
        <w:t>ファイル選択ダイアログ</w:t>
      </w:r>
      <w:r w:rsidR="003A7E3E">
        <w:rPr>
          <w:rFonts w:hint="eastAsia"/>
        </w:rPr>
        <w:t>】</w:t>
      </w:r>
      <w:r>
        <w:rPr>
          <w:rFonts w:hint="eastAsia"/>
        </w:rPr>
        <w:t>で</w:t>
      </w:r>
      <w:r w:rsidR="003A7E3E">
        <w:rPr>
          <w:rFonts w:hint="eastAsia"/>
        </w:rPr>
        <w:t>、</w:t>
      </w:r>
      <w:r>
        <w:rPr>
          <w:rFonts w:hint="eastAsia"/>
        </w:rPr>
        <w:t>既定のフォーマットの</w:t>
      </w:r>
      <w:r>
        <w:rPr>
          <w:rFonts w:hint="eastAsia"/>
        </w:rPr>
        <w:t>CSV</w:t>
      </w:r>
      <w:r>
        <w:rPr>
          <w:rFonts w:hint="eastAsia"/>
        </w:rPr>
        <w:t>ファイルをアップロードする。</w:t>
      </w:r>
    </w:p>
    <w:p w14:paraId="11C3A829" w14:textId="326283B8" w:rsidR="003A7E3E" w:rsidRDefault="003A7E3E" w:rsidP="005017F9">
      <w:pPr>
        <w:ind w:leftChars="300" w:left="630"/>
      </w:pPr>
      <w:r>
        <w:rPr>
          <w:rFonts w:hint="eastAsia"/>
        </w:rPr>
        <w:t>アップロードしたファイルの</w:t>
      </w:r>
      <w:r w:rsidR="005F03C0">
        <w:rPr>
          <w:rFonts w:hint="eastAsia"/>
        </w:rPr>
        <w:t>形式・入力値をチェックし、チェック違反がなければレコードごとに設定された編集属性に従って編集を実行する。</w:t>
      </w:r>
    </w:p>
    <w:p w14:paraId="36D7452C" w14:textId="77777777" w:rsidR="00F073FC" w:rsidRDefault="00F073FC" w:rsidP="00F073FC">
      <w:pPr>
        <w:pStyle w:val="4"/>
      </w:pPr>
      <w:r>
        <w:rPr>
          <w:rFonts w:hint="eastAsia"/>
        </w:rPr>
        <w:t xml:space="preserve">ファイルが指定されていない時</w:t>
      </w:r>
    </w:p>
    <w:p w14:paraId="7B8585BE" w14:textId="77777777" w:rsidR="00F073FC" w:rsidRDefault="00F073FC" w:rsidP="00F073FC">
      <w:pPr>
        <w:ind w:leftChars="700" w:left="1470"/>
      </w:pPr>
      <w:r>
        <w:rPr>
          <w:rFonts w:hint="eastAsia"/>
        </w:rPr>
        <w:t xml:space="preserve">ファイルが指定されずにアップロードが実行された場合、編集を実施しない。</w:t>
      </w:r>
    </w:p>
    <w:p w14:paraId="7B8585BE" w14:textId="77777777" w:rsidR="00F073FC" w:rsidRDefault="00F073FC" w:rsidP="00F073FC">
      <w:pPr>
        <w:ind w:leftChars="700" w:left="1470"/>
      </w:pPr>
      <w:r>
        <w:rPr>
          <w:rFonts w:hint="eastAsia"/>
        </w:rPr>
        <w:t xml:space="preserve">画面項目の【エラー表示】にエラーメッセージを表示する。【エラータイトル】は「CSVアップロードに失敗しました」とし、【エラー内容】は「この項目は入力が必要です。」とする。</w:t>
      </w:r>
    </w:p>
    <w:p w14:paraId="3FE694DE" w14:textId="77777777" w:rsidR="00F073FC" w:rsidRDefault="00F073FC" w:rsidP="00F073FC">
      <w:pPr>
        <w:pStyle w:val="3"/>
      </w:pPr>
      <w:r>
        <w:rPr>
          <w:rFonts w:hint="eastAsia"/>
        </w:rPr>
        <w:t>CSV</w:t>
      </w:r>
      <w:r>
        <w:rPr>
          <w:rFonts w:hint="eastAsia"/>
        </w:rPr>
        <w:t>ファイルの様式</w:t>
      </w:r>
    </w:p>
    <w:p w14:paraId="0BE9E9AF" w14:textId="62CB9C9F" w:rsidR="00F073FC" w:rsidRDefault="00F073FC" w:rsidP="00F073FC">
      <w:pPr>
        <w:ind w:leftChars="500" w:left="1050"/>
      </w:pPr>
      <w:r>
        <w:rPr>
          <w:rFonts w:hint="eastAsia"/>
        </w:rPr>
        <w:t>ファイルのタイトルを除き、本紙</w:t>
      </w:r>
      <w:r w:rsidRPr="005B7D5E">
        <w:rPr>
          <w:u w:val="single"/>
        </w:rPr>
        <w:fldChar w:fldCharType="begin"/>
      </w:r>
      <w:r w:rsidRPr="005B7D5E">
        <w:rPr>
          <w:u w:val="single"/>
        </w:rPr>
        <w:instrText xml:space="preserve"> </w:instrText>
      </w:r>
      <w:r w:rsidRPr="005B7D5E">
        <w:rPr>
          <w:rFonts w:hint="eastAsia"/>
          <w:u w:val="single"/>
        </w:rPr>
        <w:instrText>REF _Ref231559214 \w \h</w:instrText>
      </w:r>
      <w:r w:rsidRPr="005B7D5E">
        <w:rPr>
          <w:u w:val="single"/>
        </w:rPr>
        <w:instrText xml:space="preserve"> </w:instrText>
      </w:r>
      <w:r w:rsidRPr="005B7D5E">
        <w:rPr>
          <w:u w:val="single"/>
        </w:rPr>
      </w:r>
      <w:r w:rsidRPr="005B7D5E">
        <w:rPr>
          <w:u w:val="single"/>
        </w:rPr>
        <w:fldChar w:fldCharType="separate"/>
      </w:r>
      <w:r w:rsidR="00AF1ECA">
        <w:rPr>
          <w:u w:val="single"/>
        </w:rPr>
        <w:t>2.2.2</w:t>
      </w:r>
      <w:r w:rsidRPr="005B7D5E">
        <w:rPr>
          <w:u w:val="single"/>
        </w:rPr>
        <w:fldChar w:fldCharType="end"/>
      </w:r>
      <w:r w:rsidRPr="005B7D5E">
        <w:rPr>
          <w:rFonts w:hint="eastAsia"/>
        </w:rPr>
        <w:t>と</w:t>
      </w:r>
      <w:r>
        <w:rPr>
          <w:rFonts w:hint="eastAsia"/>
        </w:rPr>
        <w:t>同じとする。</w:t>
      </w:r>
    </w:p>
    <w:p w14:paraId="27B69AAB" w14:textId="77777777" w:rsidR="00F073FC" w:rsidRPr="005B7D5E" w:rsidRDefault="00F073FC" w:rsidP="00F073FC">
      <w:pPr>
        <w:ind w:leftChars="500" w:left="1050"/>
      </w:pPr>
      <w:r>
        <w:rPr>
          <w:rFonts w:hint="eastAsia"/>
        </w:rPr>
        <w:t>ファイルのタイトルは任意とする。</w:t>
      </w:r>
    </w:p>
    <w:p w14:paraId="23585F86" w14:textId="77777777" w:rsidR="00F073FC" w:rsidRDefault="00F073FC" w:rsidP="00F073FC">
      <w:pPr>
        <w:pStyle w:val="3"/>
        <w:ind w:left="1320" w:hanging="440"/>
      </w:pPr>
      <w:r>
        <w:rPr>
          <w:rFonts w:hint="eastAsia"/>
        </w:rPr>
        <w:t>ファイル形式チェックの実施</w:t>
      </w:r>
    </w:p>
    <w:p w14:paraId="10556383" w14:textId="6E67B520" w:rsidR="00F073FC" w:rsidRDefault="00F073FC" w:rsidP="00F073FC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ファイルのアップロード後、</w:t>
      </w:r>
      <w:r>
        <w:rPr>
          <w:rFonts w:hint="eastAsia"/>
        </w:rPr>
        <w:t>CSV</w:t>
      </w:r>
      <w:r>
        <w:rPr>
          <w:rFonts w:hint="eastAsia"/>
        </w:rPr>
        <w:t>ファイルの内容に対し本紙</w:t>
      </w:r>
      <w:r w:rsidRPr="00CA69CB">
        <w:rPr>
          <w:u w:val="single"/>
        </w:rPr>
        <w:fldChar w:fldCharType="begin"/>
      </w:r>
      <w:r w:rsidRPr="00CA69CB">
        <w:rPr>
          <w:u w:val="single"/>
        </w:rPr>
        <w:instrText xml:space="preserve"> </w:instrText>
      </w:r>
      <w:r w:rsidRPr="00CA69CB">
        <w:rPr>
          <w:rFonts w:hint="eastAsia"/>
          <w:u w:val="single"/>
        </w:rPr>
        <w:instrText>REF _Ref231389310 \r \h</w:instrText>
      </w:r>
      <w:r w:rsidRPr="00CA69CB">
        <w:rPr>
          <w:u w:val="single"/>
        </w:rPr>
        <w:instrText xml:space="preserve"> </w:instrText>
      </w:r>
      <w:r w:rsidRPr="00CA69CB">
        <w:rPr>
          <w:u w:val="single"/>
        </w:rPr>
      </w:r>
      <w:r w:rsidRPr="00CA69CB">
        <w:rPr>
          <w:u w:val="single"/>
        </w:rPr>
        <w:fldChar w:fldCharType="separate"/>
      </w:r>
      <w:r w:rsidR="0007009B">
        <w:rPr>
          <w:u w:val="single"/>
        </w:rPr>
        <w:t>2.3.2.3</w:t>
      </w:r>
      <w:r w:rsidRPr="00CA69CB">
        <w:rPr>
          <w:u w:val="single"/>
        </w:rPr>
        <w:fldChar w:fldCharType="end"/>
      </w:r>
      <w:r w:rsidRPr="005B7D5E">
        <w:rPr>
          <w:rFonts w:hint="eastAsia"/>
        </w:rPr>
        <w:t>の一覧</w:t>
      </w:r>
      <w:r>
        <w:rPr>
          <w:rFonts w:hint="eastAsia"/>
        </w:rPr>
        <w:t>で定義されたファイル形式</w:t>
      </w:r>
      <w:r w:rsidRPr="00A86A27">
        <w:t>チェックを実施</w:t>
      </w:r>
      <w:r>
        <w:rPr>
          <w:rFonts w:hint="eastAsia"/>
        </w:rPr>
        <w:t>する。</w:t>
      </w:r>
    </w:p>
    <w:p w14:paraId="36D7452C" w14:textId="77777777" w:rsidR="00F073FC" w:rsidRDefault="00F073FC" w:rsidP="00F073FC">
      <w:pPr>
        <w:pStyle w:val="4"/>
      </w:pPr>
      <w:r>
        <w:rPr>
          <w:rFonts w:hint="eastAsia"/>
        </w:rPr>
        <w:t>ファイル形式チェックに違反した時</w:t>
      </w:r>
    </w:p>
    <w:p w14:paraId="7B8585BE" w14:textId="77777777" w:rsidR="00F073FC" w:rsidRDefault="00F073FC" w:rsidP="00F073FC">
      <w:pPr>
        <w:ind w:leftChars="700" w:left="1470"/>
      </w:pPr>
      <w:r>
        <w:rPr>
          <w:rFonts w:hint="eastAsia"/>
        </w:rPr>
        <w:t>チェック違反があった場合、その時点でファイル形式チェックを中断し、更新を実施しない。</w:t>
      </w:r>
    </w:p>
    <w:p w14:paraId="6662B752" w14:textId="77777777" w:rsidR="00A440C7" w:rsidRPr="00A440C7" w:rsidRDefault="00A440C7" w:rsidP="00A440C7">
      <w:pPr>
        <w:ind w:leftChars="700" w:left="1470"/>
      </w:pPr>
      <w:r w:rsidRPr="00A440C7">
        <w:lastRenderedPageBreak/>
        <w:t>画面項目の【エラー表示】にエラーメッセージを表示する。【エラータイトル】は「</w:t>
      </w:r>
      <w:r w:rsidRPr="00A440C7">
        <w:t>CSV</w:t>
      </w:r>
      <w:r w:rsidRPr="00A440C7">
        <w:t>アップロードに失敗しました」とし、【エラー内容】に一覧で定義されたエラーメッセージを表示する。</w:t>
      </w:r>
    </w:p>
    <w:p w14:paraId="6A652D5A" w14:textId="77777777" w:rsidR="00F073FC" w:rsidRDefault="00F073FC" w:rsidP="00F073FC">
      <w:pPr>
        <w:pStyle w:val="4"/>
        <w:ind w:left="1760" w:hanging="440"/>
      </w:pPr>
      <w:r>
        <w:rPr>
          <w:rFonts w:hint="eastAsia"/>
        </w:rPr>
        <w:t>ファイル形式チェック違反後に再度登録を実施する場合</w:t>
      </w:r>
    </w:p>
    <w:p w14:paraId="4689B980" w14:textId="77777777" w:rsidR="00F073FC" w:rsidRDefault="00F073FC" w:rsidP="00F073FC">
      <w:pPr>
        <w:ind w:leftChars="700" w:left="1470"/>
      </w:pPr>
      <w:r>
        <w:rPr>
          <w:rFonts w:hint="eastAsia"/>
        </w:rPr>
        <w:t>既存のエラーメッセージを全て削除したうえで、再度ファイル形式チェックを行う。</w:t>
      </w:r>
    </w:p>
    <w:p w14:paraId="2C9E3B3E" w14:textId="77777777" w:rsidR="00F073FC" w:rsidRPr="00371B4A" w:rsidRDefault="00F073FC" w:rsidP="00F073FC">
      <w:pPr>
        <w:pStyle w:val="4"/>
      </w:pPr>
      <w:bookmarkStart w:id="4" w:name="_Ref231389310"/>
      <w:r>
        <w:rPr>
          <w:rFonts w:hint="eastAsia"/>
        </w:rPr>
        <w:t>ファイル形式チェック一覧</w:t>
      </w:r>
      <w:bookmarkEnd w:id="4"/>
    </w:p>
    <w:tbl>
      <w:tblPr>
        <w:tblStyle w:val="5-1"/>
        <w:tblW w:w="14128" w:type="dxa"/>
        <w:tblInd w:w="1260" w:type="dxa"/>
        <w:tblLook w:val="04A0" w:firstRow="1" w:lastRow="0" w:firstColumn="1" w:lastColumn="0" w:noHBand="0" w:noVBand="1"/>
      </w:tblPr>
      <w:tblGrid>
        <w:gridCol w:w="540"/>
        <w:gridCol w:w="3581"/>
        <w:gridCol w:w="5044"/>
        <w:gridCol w:w="4963"/>
      </w:tblGrid>
      <w:tr w:rsidR="00F073FC" w14:paraId="3DD9512B" w14:textId="77777777" w:rsidTr="0020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4D5387E6" w14:textId="77777777" w:rsidR="00F073FC" w:rsidRDefault="00F073FC" w:rsidP="00207C79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3581" w:type="dxa"/>
          </w:tcPr>
          <w:p w14:paraId="18915C3F" w14:textId="77777777" w:rsidR="00F073FC" w:rsidRDefault="00F073F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ファイル形式チェック項目</w:t>
            </w:r>
          </w:p>
        </w:tc>
        <w:tc>
          <w:tcPr>
            <w:tcW w:w="5044" w:type="dxa"/>
          </w:tcPr>
          <w:p w14:paraId="1B8CA0A0" w14:textId="77777777" w:rsidR="00F073FC" w:rsidRDefault="00F073F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4963" w:type="dxa"/>
          </w:tcPr>
          <w:p w14:paraId="7CFAD564" w14:textId="77777777" w:rsidR="00F073FC" w:rsidRDefault="00F073F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特記事項</w:t>
            </w:r>
          </w:p>
        </w:tc>
      </w:tr>
      <w:tr w:rsidR="00F073FC" w14:paraId="3E0FFB16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50BB191" w14:textId="77777777" w:rsidR="00F073FC" w:rsidRDefault="00F073FC" w:rsidP="00F073FC">
            <w:pPr>
              <w:pStyle w:val="aa"/>
              <w:numPr>
                <w:ilvl w:val="0"/>
                <w:numId w:val="14"/>
              </w:numPr>
            </w:pPr>
          </w:p>
        </w:tc>
        <w:tc>
          <w:tcPr>
            <w:tcW w:w="3581" w:type="dxa"/>
          </w:tcPr>
          <w:p w14:paraId="3CA7E470" w14:textId="77777777" w:rsidR="00F073FC" w:rsidRDefault="00F073F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ファイル容量が5MB以下であること</w:t>
            </w:r>
          </w:p>
        </w:tc>
        <w:tc>
          <w:tcPr>
            <w:tcW w:w="5044" w:type="dxa"/>
          </w:tcPr>
          <w:p w14:paraId="0FF37196" w14:textId="77777777" w:rsidR="00F073FC" w:rsidRDefault="00F073F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ファイルの容量が大きすぎます(5MBまで)。</w:t>
            </w:r>
          </w:p>
        </w:tc>
        <w:tc>
          <w:tcPr>
            <w:tcW w:w="4963" w:type="dxa"/>
          </w:tcPr>
          <w:p w14:paraId="09593341" w14:textId="77777777" w:rsidR="00F073FC" w:rsidRPr="00D11FD4" w:rsidRDefault="00F073F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F073FC" w14:paraId="52F1FA8E" w14:textId="77777777" w:rsidTr="0020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62056DC" w14:textId="77777777" w:rsidR="00F073FC" w:rsidRDefault="00F073FC" w:rsidP="00F073FC">
            <w:pPr>
              <w:pStyle w:val="aa"/>
              <w:numPr>
                <w:ilvl w:val="0"/>
                <w:numId w:val="14"/>
              </w:numPr>
            </w:pPr>
          </w:p>
        </w:tc>
        <w:tc>
          <w:tcPr>
            <w:tcW w:w="3581" w:type="dxa"/>
          </w:tcPr>
          <w:p w14:paraId="21B0DD90" w14:textId="77777777" w:rsidR="00F073FC" w:rsidRDefault="00F073F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既定の様式のCSVファイルであること</w:t>
            </w:r>
          </w:p>
        </w:tc>
        <w:tc>
          <w:tcPr>
            <w:tcW w:w="5044" w:type="dxa"/>
          </w:tcPr>
          <w:p w14:paraId="1930942A" w14:textId="77777777" w:rsidR="00F073FC" w:rsidRDefault="00F073F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3C13">
              <w:t>CSVの読み取りに失敗しました。フォーマットが正しいかファイルを確認してください。</w:t>
            </w:r>
          </w:p>
        </w:tc>
        <w:tc>
          <w:tcPr>
            <w:tcW w:w="4963" w:type="dxa"/>
          </w:tcPr>
          <w:p w14:paraId="77B0C13B" w14:textId="77777777" w:rsidR="00F073FC" w:rsidRDefault="00F073F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様式は本紙</w:t>
            </w:r>
            <w:r w:rsidRPr="005B7D5E">
              <w:rPr>
                <w:u w:val="single"/>
              </w:rPr>
              <w:fldChar w:fldCharType="begin"/>
            </w:r>
            <w:r w:rsidRPr="005B7D5E">
              <w:rPr>
                <w:u w:val="single"/>
              </w:rPr>
              <w:instrText xml:space="preserve"> </w:instrText>
            </w:r>
            <w:r w:rsidRPr="005B7D5E">
              <w:rPr>
                <w:rFonts w:hint="eastAsia"/>
                <w:u w:val="single"/>
              </w:rPr>
              <w:instrText>REF _Ref231559214 \w \h</w:instrText>
            </w:r>
            <w:r w:rsidRPr="005B7D5E">
              <w:rPr>
                <w:u w:val="single"/>
              </w:rPr>
              <w:instrText xml:space="preserve"> </w:instrText>
            </w:r>
            <w:r w:rsidRPr="005B7D5E">
              <w:rPr>
                <w:u w:val="single"/>
              </w:rPr>
            </w:r>
            <w:r w:rsidRPr="005B7D5E">
              <w:rPr>
                <w:u w:val="single"/>
              </w:rPr>
              <w:fldChar w:fldCharType="separate"/>
            </w:r>
            <w:r w:rsidRPr="005B7D5E">
              <w:rPr>
                <w:u w:val="single"/>
              </w:rPr>
              <w:t>2.2.2</w:t>
            </w:r>
            <w:r w:rsidRPr="005B7D5E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を参照。</w:t>
            </w:r>
          </w:p>
        </w:tc>
      </w:tr>
      <w:tr w:rsidR="00F073FC" w14:paraId="659D7840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2825F8D2" w14:textId="77777777" w:rsidR="00F073FC" w:rsidRDefault="00F073FC" w:rsidP="00F073FC">
            <w:pPr>
              <w:pStyle w:val="aa"/>
              <w:numPr>
                <w:ilvl w:val="0"/>
                <w:numId w:val="14"/>
              </w:numPr>
            </w:pPr>
          </w:p>
        </w:tc>
        <w:tc>
          <w:tcPr>
            <w:tcW w:w="3581" w:type="dxa"/>
          </w:tcPr>
          <w:p w14:paraId="53C764F5" w14:textId="0CEFFBAA" w:rsidR="00F073FC" w:rsidRDefault="00F073F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ボディ行にユーザマスタレコードが1件以上存在すること</w:t>
            </w:r>
          </w:p>
        </w:tc>
        <w:tc>
          <w:tcPr>
            <w:tcW w:w="5044" w:type="dxa"/>
          </w:tcPr>
          <w:p w14:paraId="2378EE96" w14:textId="77777777" w:rsidR="00F073FC" w:rsidRDefault="00F073F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3C13">
              <w:t>CSVファイルにデータがありませんでした。</w:t>
            </w:r>
          </w:p>
        </w:tc>
        <w:tc>
          <w:tcPr>
            <w:tcW w:w="4963" w:type="dxa"/>
          </w:tcPr>
          <w:p w14:paraId="7165B353" w14:textId="77777777" w:rsidR="00F073FC" w:rsidRDefault="00F073F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28D8FF5E" w14:textId="77777777" w:rsidR="0038444F" w:rsidRDefault="0038444F" w:rsidP="0038444F">
      <w:pPr>
        <w:pStyle w:val="3"/>
      </w:pPr>
      <w:bookmarkStart w:id="5" w:name="_Ref231389313"/>
      <w:r>
        <w:rPr>
          <w:rFonts w:hint="eastAsia"/>
        </w:rPr>
        <w:t>入力値チェックの実施</w:t>
      </w:r>
    </w:p>
    <w:p w14:paraId="27C970BF" w14:textId="081AB693" w:rsidR="0038444F" w:rsidRDefault="0038444F" w:rsidP="0038444F">
      <w:pPr>
        <w:ind w:leftChars="500" w:left="1050"/>
      </w:pPr>
      <w:r>
        <w:rPr>
          <w:rFonts w:hint="eastAsia"/>
        </w:rPr>
        <w:t>アップロードされた</w:t>
      </w:r>
      <w:r>
        <w:rPr>
          <w:rFonts w:hint="eastAsia"/>
        </w:rPr>
        <w:t>CSV</w:t>
      </w:r>
      <w:r>
        <w:rPr>
          <w:rFonts w:hint="eastAsia"/>
        </w:rPr>
        <w:t>ファイルが正しい形式だった場合、ファイル内のユーザマスタレコードを読み込む。</w:t>
      </w:r>
    </w:p>
    <w:p w14:paraId="75F720AE" w14:textId="2C10EC26" w:rsidR="0038444F" w:rsidRDefault="0038444F" w:rsidP="0038444F">
      <w:pPr>
        <w:ind w:leftChars="500" w:left="1050"/>
      </w:pPr>
      <w:r>
        <w:rPr>
          <w:rFonts w:hint="eastAsia"/>
        </w:rPr>
        <w:t>読み込んだユーザマスタレコードに対し、本紙</w:t>
      </w:r>
      <w:r w:rsidR="00011B1A" w:rsidRPr="00AF1ECA">
        <w:rPr>
          <w:u w:val="single"/>
        </w:rPr>
        <w:fldChar w:fldCharType="begin"/>
      </w:r>
      <w:r w:rsidR="00011B1A" w:rsidRPr="00AF1ECA">
        <w:rPr>
          <w:u w:val="single"/>
        </w:rPr>
        <w:instrText xml:space="preserve"> REF _Ref232086648 \w \h </w:instrText>
      </w:r>
      <w:r w:rsidR="00011B1A" w:rsidRPr="00AF1ECA">
        <w:rPr>
          <w:u w:val="single"/>
        </w:rPr>
      </w:r>
      <w:r w:rsidR="00011B1A" w:rsidRPr="00AF1ECA">
        <w:rPr>
          <w:u w:val="single"/>
        </w:rPr>
        <w:fldChar w:fldCharType="separate"/>
      </w:r>
      <w:r w:rsidR="00011B1A" w:rsidRPr="00AF1ECA">
        <w:rPr>
          <w:u w:val="single"/>
        </w:rPr>
        <w:t>2.3.3.4</w:t>
      </w:r>
      <w:r w:rsidR="00011B1A" w:rsidRPr="00AF1ECA">
        <w:rPr>
          <w:u w:val="single"/>
        </w:rPr>
        <w:fldChar w:fldCharType="end"/>
      </w:r>
      <w:r>
        <w:rPr>
          <w:rFonts w:hint="eastAsia"/>
        </w:rPr>
        <w:t>で定義された入力値チェックを実施する。</w:t>
      </w:r>
    </w:p>
    <w:p w14:paraId="24ADB67D" w14:textId="77777777" w:rsidR="0038444F" w:rsidRDefault="0038444F" w:rsidP="0038444F">
      <w:pPr>
        <w:pStyle w:val="4"/>
      </w:pPr>
      <w:r>
        <w:rPr>
          <w:rFonts w:hint="eastAsia"/>
        </w:rPr>
        <w:t>入力値チェックに違反した時</w:t>
      </w:r>
    </w:p>
    <w:p w14:paraId="373E95E1" w14:textId="1D1855E7" w:rsidR="0038444F" w:rsidRDefault="0038444F" w:rsidP="0038444F">
      <w:pPr>
        <w:ind w:leftChars="700" w:left="1470"/>
      </w:pPr>
      <w:r>
        <w:rPr>
          <w:rFonts w:hint="eastAsia"/>
        </w:rPr>
        <w:t>一つでも入力値チェック違反があった場合、編集を実施しない。</w:t>
      </w:r>
    </w:p>
    <w:p w14:paraId="7708A29D" w14:textId="77777777" w:rsidR="0038444F" w:rsidRDefault="0038444F" w:rsidP="0038444F">
      <w:pPr>
        <w:ind w:leftChars="700" w:left="1470"/>
      </w:pPr>
      <w:r>
        <w:rPr>
          <w:rFonts w:hint="eastAsia"/>
        </w:rPr>
        <w:t>画面項目の【エラー表示】にエラーメッセージを表示する。</w:t>
      </w:r>
    </w:p>
    <w:p w14:paraId="215364FC" w14:textId="77777777" w:rsidR="0038444F" w:rsidRDefault="0038444F" w:rsidP="0038444F">
      <w:pPr>
        <w:ind w:leftChars="700" w:left="1470"/>
      </w:pPr>
      <w:r>
        <w:rPr>
          <w:rFonts w:hint="eastAsia"/>
        </w:rPr>
        <w:t>同じ行の複数の項目でチェック違反があった場合は、列の順序ごとに全てのエラーメッセージを表示する。</w:t>
      </w:r>
    </w:p>
    <w:p w14:paraId="1755EC72" w14:textId="77777777" w:rsidR="0038444F" w:rsidRDefault="0038444F" w:rsidP="0038444F">
      <w:pPr>
        <w:ind w:leftChars="700" w:left="1470"/>
      </w:pPr>
      <w:r>
        <w:rPr>
          <w:rFonts w:hint="eastAsia"/>
        </w:rPr>
        <w:t>同じ項目内で複数の入力値チェックに違反した場合、表中の同じ項目内でより小さな番号であるエラーメッセージ</w:t>
      </w:r>
      <w:r>
        <w:rPr>
          <w:rFonts w:hint="eastAsia"/>
        </w:rPr>
        <w:t>1</w:t>
      </w:r>
      <w:r>
        <w:rPr>
          <w:rFonts w:hint="eastAsia"/>
        </w:rPr>
        <w:t>つを表示する。</w:t>
      </w:r>
    </w:p>
    <w:p w14:paraId="565C7D2C" w14:textId="77777777" w:rsidR="0038444F" w:rsidRDefault="0038444F" w:rsidP="0038444F">
      <w:pPr>
        <w:pStyle w:val="4"/>
        <w:ind w:left="1760" w:hanging="440"/>
      </w:pPr>
      <w:r>
        <w:rPr>
          <w:rFonts w:hint="eastAsia"/>
        </w:rPr>
        <w:t>エラーメッセージの表示様式</w:t>
      </w:r>
    </w:p>
    <w:p w14:paraId="353ADDD2" w14:textId="77777777" w:rsidR="0038444F" w:rsidRPr="008058C4" w:rsidRDefault="0038444F" w:rsidP="0038444F">
      <w:pPr>
        <w:ind w:leftChars="700" w:left="1470"/>
      </w:pPr>
      <w:r>
        <w:rPr>
          <w:rFonts w:hint="eastAsia"/>
        </w:rPr>
        <w:t>【エラータイトル】は「</w:t>
      </w:r>
      <w:r w:rsidRPr="00546B51">
        <w:t>CSV</w:t>
      </w:r>
      <w:r w:rsidRPr="00546B51">
        <w:t>の内容にエラーがあります。詳細は以下の通りです。</w:t>
      </w:r>
      <w:r>
        <w:rPr>
          <w:rFonts w:hint="eastAsia"/>
        </w:rPr>
        <w:t>」とし、【エラー内容】に全てのエラーメッセージを次のフォーマットに沿って表示する。</w:t>
      </w:r>
    </w:p>
    <w:p w14:paraId="2E5C9D27" w14:textId="77777777" w:rsidR="0038444F" w:rsidRPr="007755DC" w:rsidRDefault="0038444F" w:rsidP="0038444F">
      <w:pPr>
        <w:ind w:leftChars="700" w:left="1470"/>
      </w:pPr>
      <w:r>
        <w:rPr>
          <w:rFonts w:hint="eastAsia"/>
        </w:rPr>
        <w:t>ただし文中</w:t>
      </w:r>
      <w:r>
        <w:rPr>
          <w:rFonts w:hint="eastAsia"/>
        </w:rPr>
        <w:t>{}</w:t>
      </w:r>
      <w:r>
        <w:rPr>
          <w:rFonts w:hint="eastAsia"/>
        </w:rPr>
        <w:t>で囲まれた部分は次の表の内容で置き換える。</w:t>
      </w:r>
    </w:p>
    <w:p w14:paraId="3205AF2B" w14:textId="77777777" w:rsidR="0038444F" w:rsidRPr="007755DC" w:rsidRDefault="0038444F" w:rsidP="0038444F">
      <w:pPr>
        <w:pStyle w:val="a7"/>
        <w:ind w:leftChars="900" w:left="1890"/>
        <w:rPr>
          <w:i w:val="0"/>
          <w:iCs w:val="0"/>
        </w:rPr>
      </w:pPr>
      <w:r w:rsidRPr="00C721F9">
        <w:rPr>
          <w:i w:val="0"/>
          <w:iCs w:val="0"/>
        </w:rPr>
        <w:t>{CSV</w:t>
      </w:r>
      <w:r w:rsidRPr="00C721F9">
        <w:rPr>
          <w:i w:val="0"/>
          <w:iCs w:val="0"/>
        </w:rPr>
        <w:t>行</w:t>
      </w:r>
      <w:r>
        <w:rPr>
          <w:rFonts w:hint="eastAsia"/>
          <w:i w:val="0"/>
          <w:iCs w:val="0"/>
        </w:rPr>
        <w:t>番号</w:t>
      </w:r>
      <w:r w:rsidRPr="00C721F9">
        <w:rPr>
          <w:i w:val="0"/>
          <w:iCs w:val="0"/>
        </w:rPr>
        <w:t xml:space="preserve">} - </w:t>
      </w:r>
      <w:r w:rsidRPr="00C721F9">
        <w:rPr>
          <w:i w:val="0"/>
          <w:iCs w:val="0"/>
        </w:rPr>
        <w:t>データ</w:t>
      </w:r>
      <w:r w:rsidRPr="00C721F9">
        <w:rPr>
          <w:i w:val="0"/>
          <w:iCs w:val="0"/>
        </w:rPr>
        <w:t>{</w:t>
      </w:r>
      <w:r w:rsidRPr="00C721F9">
        <w:rPr>
          <w:i w:val="0"/>
          <w:iCs w:val="0"/>
        </w:rPr>
        <w:t>データ行番号</w:t>
      </w:r>
      <w:r w:rsidRPr="00C721F9">
        <w:rPr>
          <w:i w:val="0"/>
          <w:iCs w:val="0"/>
        </w:rPr>
        <w:t>}</w:t>
      </w:r>
      <w:r w:rsidRPr="00C721F9">
        <w:rPr>
          <w:i w:val="0"/>
          <w:iCs w:val="0"/>
        </w:rPr>
        <w:t>行目</w:t>
      </w:r>
      <w:r w:rsidRPr="00C721F9">
        <w:rPr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{</w:t>
      </w:r>
      <w:r>
        <w:rPr>
          <w:rFonts w:hint="eastAsia"/>
          <w:i w:val="0"/>
          <w:iCs w:val="0"/>
        </w:rPr>
        <w:t>列ヘッダー名</w:t>
      </w:r>
      <w:r>
        <w:rPr>
          <w:rFonts w:hint="eastAsia"/>
          <w:i w:val="0"/>
          <w:iCs w:val="0"/>
        </w:rPr>
        <w:t xml:space="preserve">}: </w:t>
      </w:r>
      <w:r w:rsidRPr="00C721F9">
        <w:rPr>
          <w:i w:val="0"/>
          <w:iCs w:val="0"/>
        </w:rPr>
        <w:t>{</w:t>
      </w:r>
      <w:r>
        <w:rPr>
          <w:rFonts w:hint="eastAsia"/>
          <w:i w:val="0"/>
          <w:iCs w:val="0"/>
        </w:rPr>
        <w:t>エラーメッセージ</w:t>
      </w:r>
      <w:r w:rsidRPr="00C721F9">
        <w:rPr>
          <w:i w:val="0"/>
          <w:iCs w:val="0"/>
        </w:rPr>
        <w:t>}</w:t>
      </w:r>
    </w:p>
    <w:tbl>
      <w:tblPr>
        <w:tblStyle w:val="5-1"/>
        <w:tblW w:w="0" w:type="auto"/>
        <w:tblInd w:w="1680" w:type="dxa"/>
        <w:tblLook w:val="04A0" w:firstRow="1" w:lastRow="0" w:firstColumn="1" w:lastColumn="0" w:noHBand="0" w:noVBand="1"/>
      </w:tblPr>
      <w:tblGrid>
        <w:gridCol w:w="596"/>
        <w:gridCol w:w="1704"/>
        <w:gridCol w:w="5799"/>
        <w:gridCol w:w="5609"/>
      </w:tblGrid>
      <w:tr w:rsidR="0038444F" w14:paraId="503E42B6" w14:textId="77777777" w:rsidTr="00554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1F1DE1D6" w14:textId="77777777" w:rsidR="0038444F" w:rsidRDefault="0038444F" w:rsidP="00554B3D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586D80B8" w14:textId="77777777" w:rsidR="0038444F" w:rsidRDefault="0038444F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799" w:type="dxa"/>
          </w:tcPr>
          <w:p w14:paraId="7BEFF299" w14:textId="77777777" w:rsidR="0038444F" w:rsidRDefault="0038444F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5609" w:type="dxa"/>
          </w:tcPr>
          <w:p w14:paraId="3F3ADD08" w14:textId="77777777" w:rsidR="0038444F" w:rsidRDefault="0038444F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38444F" w14:paraId="4C8B009C" w14:textId="77777777" w:rsidTr="00554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7F9232E7" w14:textId="77777777" w:rsidR="0038444F" w:rsidRDefault="0038444F" w:rsidP="0038444F">
            <w:pPr>
              <w:pStyle w:val="aa"/>
              <w:numPr>
                <w:ilvl w:val="0"/>
                <w:numId w:val="10"/>
              </w:numPr>
            </w:pPr>
          </w:p>
        </w:tc>
        <w:tc>
          <w:tcPr>
            <w:tcW w:w="1704" w:type="dxa"/>
          </w:tcPr>
          <w:p w14:paraId="26B7D29D" w14:textId="77777777" w:rsidR="0038444F" w:rsidRDefault="0038444F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CSV行番号</w:t>
            </w:r>
          </w:p>
        </w:tc>
        <w:tc>
          <w:tcPr>
            <w:tcW w:w="5799" w:type="dxa"/>
          </w:tcPr>
          <w:p w14:paraId="75178CE6" w14:textId="77777777" w:rsidR="0038444F" w:rsidRDefault="0038444F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ヘッダー行を含むCSVファイルの行番号</w:t>
            </w:r>
          </w:p>
        </w:tc>
        <w:tc>
          <w:tcPr>
            <w:tcW w:w="5609" w:type="dxa"/>
          </w:tcPr>
          <w:p w14:paraId="238558C7" w14:textId="77777777" w:rsidR="0038444F" w:rsidRDefault="0038444F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4桁で0埋めをする。</w:t>
            </w:r>
          </w:p>
          <w:p w14:paraId="4DABA2A2" w14:textId="77777777" w:rsidR="0038444F" w:rsidRDefault="0038444F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5桁以上の場合はそのまま表示する。</w:t>
            </w:r>
          </w:p>
        </w:tc>
      </w:tr>
      <w:tr w:rsidR="0038444F" w14:paraId="76FCAC79" w14:textId="77777777" w:rsidTr="00554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0BA33FC2" w14:textId="77777777" w:rsidR="0038444F" w:rsidRDefault="0038444F" w:rsidP="0038444F">
            <w:pPr>
              <w:pStyle w:val="aa"/>
              <w:numPr>
                <w:ilvl w:val="0"/>
                <w:numId w:val="10"/>
              </w:numPr>
            </w:pPr>
          </w:p>
        </w:tc>
        <w:tc>
          <w:tcPr>
            <w:tcW w:w="1704" w:type="dxa"/>
          </w:tcPr>
          <w:p w14:paraId="10D1BC36" w14:textId="77777777" w:rsidR="0038444F" w:rsidRDefault="0038444F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データ行番号</w:t>
            </w:r>
          </w:p>
        </w:tc>
        <w:tc>
          <w:tcPr>
            <w:tcW w:w="5799" w:type="dxa"/>
          </w:tcPr>
          <w:p w14:paraId="592E2913" w14:textId="77777777" w:rsidR="0038444F" w:rsidRDefault="0038444F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ヘッダー行を除いたCSVファイルの行番号</w:t>
            </w:r>
          </w:p>
        </w:tc>
        <w:tc>
          <w:tcPr>
            <w:tcW w:w="5609" w:type="dxa"/>
          </w:tcPr>
          <w:p w14:paraId="5AEAA65A" w14:textId="77777777" w:rsidR="0038444F" w:rsidRDefault="0038444F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38444F" w14:paraId="268A97FF" w14:textId="77777777" w:rsidTr="00554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56719FBB" w14:textId="77777777" w:rsidR="0038444F" w:rsidRDefault="0038444F" w:rsidP="0038444F">
            <w:pPr>
              <w:pStyle w:val="aa"/>
              <w:numPr>
                <w:ilvl w:val="0"/>
                <w:numId w:val="10"/>
              </w:numPr>
            </w:pPr>
          </w:p>
        </w:tc>
        <w:tc>
          <w:tcPr>
            <w:tcW w:w="1704" w:type="dxa"/>
          </w:tcPr>
          <w:p w14:paraId="6009B9D9" w14:textId="77777777" w:rsidR="0038444F" w:rsidRDefault="0038444F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列ヘッダー名</w:t>
            </w:r>
          </w:p>
        </w:tc>
        <w:tc>
          <w:tcPr>
            <w:tcW w:w="5799" w:type="dxa"/>
          </w:tcPr>
          <w:p w14:paraId="702BAFC4" w14:textId="77777777" w:rsidR="0038444F" w:rsidRDefault="0038444F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エラーのあった項目の列ヘッダー</w:t>
            </w:r>
          </w:p>
        </w:tc>
        <w:tc>
          <w:tcPr>
            <w:tcW w:w="5609" w:type="dxa"/>
          </w:tcPr>
          <w:p w14:paraId="5702EEA8" w14:textId="2CFD16A2" w:rsidR="0038444F" w:rsidRDefault="0038444F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="00B71C0E" w:rsidRPr="00B71C0E">
              <w:rPr>
                <w:u w:val="single"/>
              </w:rPr>
              <w:fldChar w:fldCharType="begin"/>
            </w:r>
            <w:r w:rsidR="00B71C0E" w:rsidRPr="00B71C0E">
              <w:rPr>
                <w:u w:val="single"/>
              </w:rPr>
              <w:instrText xml:space="preserve"> </w:instrText>
            </w:r>
            <w:r w:rsidR="00B71C0E" w:rsidRPr="00B71C0E">
              <w:rPr>
                <w:rFonts w:hint="eastAsia"/>
                <w:u w:val="single"/>
              </w:rPr>
              <w:instrText>REF _Ref232086648 \w \h</w:instrText>
            </w:r>
            <w:r w:rsidR="00B71C0E" w:rsidRPr="00B71C0E">
              <w:rPr>
                <w:u w:val="single"/>
              </w:rPr>
              <w:instrText xml:space="preserve"> </w:instrText>
            </w:r>
            <w:r w:rsidR="00B71C0E" w:rsidRPr="00B71C0E">
              <w:rPr>
                <w:u w:val="single"/>
              </w:rPr>
            </w:r>
            <w:r w:rsidR="00B71C0E" w:rsidRPr="00B71C0E">
              <w:rPr>
                <w:u w:val="single"/>
              </w:rPr>
              <w:fldChar w:fldCharType="separate"/>
            </w:r>
            <w:r w:rsidR="00B71C0E" w:rsidRPr="00B71C0E">
              <w:rPr>
                <w:u w:val="single"/>
              </w:rPr>
              <w:t>2.3.3.4</w:t>
            </w:r>
            <w:r w:rsidR="00B71C0E" w:rsidRPr="00B71C0E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の表の列ヘッダー参照。</w:t>
            </w:r>
          </w:p>
        </w:tc>
      </w:tr>
      <w:tr w:rsidR="0038444F" w14:paraId="1E71EF96" w14:textId="77777777" w:rsidTr="00554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2DF5D9DE" w14:textId="77777777" w:rsidR="0038444F" w:rsidRDefault="0038444F" w:rsidP="0038444F">
            <w:pPr>
              <w:pStyle w:val="aa"/>
              <w:numPr>
                <w:ilvl w:val="0"/>
                <w:numId w:val="10"/>
              </w:numPr>
            </w:pPr>
          </w:p>
        </w:tc>
        <w:tc>
          <w:tcPr>
            <w:tcW w:w="1704" w:type="dxa"/>
          </w:tcPr>
          <w:p w14:paraId="4BB3F762" w14:textId="77777777" w:rsidR="0038444F" w:rsidRDefault="0038444F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5799" w:type="dxa"/>
          </w:tcPr>
          <w:p w14:paraId="52264D5B" w14:textId="77777777" w:rsidR="0038444F" w:rsidRDefault="0038444F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入力値チェックごとのエラーメッセージ</w:t>
            </w:r>
          </w:p>
        </w:tc>
        <w:tc>
          <w:tcPr>
            <w:tcW w:w="5609" w:type="dxa"/>
          </w:tcPr>
          <w:p w14:paraId="22728556" w14:textId="05528229" w:rsidR="0038444F" w:rsidRPr="007755DC" w:rsidRDefault="0038444F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="00B71C0E" w:rsidRPr="00B71C0E">
              <w:rPr>
                <w:u w:val="single"/>
              </w:rPr>
              <w:fldChar w:fldCharType="begin"/>
            </w:r>
            <w:r w:rsidR="00B71C0E" w:rsidRPr="00B71C0E">
              <w:rPr>
                <w:u w:val="single"/>
              </w:rPr>
              <w:instrText xml:space="preserve"> </w:instrText>
            </w:r>
            <w:r w:rsidR="00B71C0E" w:rsidRPr="00B71C0E">
              <w:rPr>
                <w:rFonts w:hint="eastAsia"/>
                <w:u w:val="single"/>
              </w:rPr>
              <w:instrText>REF _Ref232086648 \w \h</w:instrText>
            </w:r>
            <w:r w:rsidR="00B71C0E" w:rsidRPr="00B71C0E">
              <w:rPr>
                <w:u w:val="single"/>
              </w:rPr>
              <w:instrText xml:space="preserve"> </w:instrText>
            </w:r>
            <w:r w:rsidR="00B71C0E" w:rsidRPr="00B71C0E">
              <w:rPr>
                <w:u w:val="single"/>
              </w:rPr>
            </w:r>
            <w:r w:rsidR="00B71C0E" w:rsidRPr="00B71C0E">
              <w:rPr>
                <w:u w:val="single"/>
              </w:rPr>
              <w:fldChar w:fldCharType="separate"/>
            </w:r>
            <w:r w:rsidR="00B71C0E" w:rsidRPr="00B71C0E">
              <w:rPr>
                <w:u w:val="single"/>
              </w:rPr>
              <w:t>2.3.3.4</w:t>
            </w:r>
            <w:r w:rsidR="00B71C0E" w:rsidRPr="00B71C0E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の表のエラーメッセージ参照。</w:t>
            </w:r>
          </w:p>
        </w:tc>
      </w:tr>
    </w:tbl>
    <w:p w14:paraId="140121F0" w14:textId="77777777" w:rsidR="0038444F" w:rsidRDefault="0038444F" w:rsidP="0038444F">
      <w:pPr>
        <w:pStyle w:val="4"/>
        <w:ind w:left="1760" w:hanging="440"/>
      </w:pPr>
      <w:r>
        <w:rPr>
          <w:rFonts w:hint="eastAsia"/>
        </w:rPr>
        <w:t>入力値チェック違反後に再度登録を実施する場合</w:t>
      </w:r>
    </w:p>
    <w:p w14:paraId="0A7FC2DE" w14:textId="77777777" w:rsidR="0038444F" w:rsidRPr="000C1B31" w:rsidRDefault="0038444F" w:rsidP="0038444F">
      <w:pPr>
        <w:ind w:leftChars="700" w:left="1470"/>
      </w:pPr>
      <w:r>
        <w:rPr>
          <w:rFonts w:hint="eastAsia"/>
        </w:rPr>
        <w:t>既存のエラーメッセージを全て削除したうえで、再度ファイル形式チェックを行う。</w:t>
      </w:r>
    </w:p>
    <w:p w14:paraId="018CA3C8" w14:textId="224AF82B" w:rsidR="00F073FC" w:rsidRDefault="00F073FC" w:rsidP="00F073FC">
      <w:pPr>
        <w:pStyle w:val="4"/>
      </w:pPr>
      <w:bookmarkStart w:id="6" w:name="_Ref232086648"/>
      <w:bookmarkEnd w:id="5"/>
      <w:r>
        <w:rPr>
          <w:rFonts w:hint="eastAsia"/>
        </w:rPr>
        <w:t>入力値チェック一覧</w:t>
      </w:r>
      <w:bookmarkEnd w:id="6"/>
    </w:p>
    <w:p w14:paraId="138CF96A" w14:textId="257CC72E" w:rsidR="00F073FC" w:rsidRPr="00F073FC" w:rsidRDefault="00F073FC" w:rsidP="00DD6EEB">
      <w:pPr>
        <w:ind w:leftChars="700" w:left="1470"/>
      </w:pPr>
      <w:r>
        <w:rPr>
          <w:rFonts w:hint="eastAsia"/>
        </w:rPr>
        <w:t>入力値チェックの内容については</w:t>
      </w:r>
      <w:r w:rsidRPr="0029522C">
        <w:rPr>
          <w:rFonts w:hint="eastAsia"/>
          <w:u w:val="single"/>
        </w:rPr>
        <w:t>入力値チェック</w:t>
      </w:r>
      <w:r w:rsidRPr="0029522C">
        <w:rPr>
          <w:rFonts w:hint="eastAsia"/>
          <w:u w:val="single"/>
        </w:rPr>
        <w:t xml:space="preserve"> </w:t>
      </w:r>
      <w:r w:rsidRPr="0029522C">
        <w:rPr>
          <w:rFonts w:hint="eastAsia"/>
          <w:u w:val="single"/>
        </w:rPr>
        <w:t>システム共通仕様書</w:t>
      </w:r>
      <w:r>
        <w:rPr>
          <w:rFonts w:hint="eastAsia"/>
        </w:rPr>
        <w:t>を参照する。</w:t>
      </w:r>
    </w:p>
    <w:tbl>
      <w:tblPr>
        <w:tblStyle w:val="5-1"/>
        <w:tblW w:w="14044" w:type="dxa"/>
        <w:tblInd w:w="1260" w:type="dxa"/>
        <w:tblLook w:val="04A0" w:firstRow="1" w:lastRow="0" w:firstColumn="1" w:lastColumn="0" w:noHBand="0" w:noVBand="1"/>
      </w:tblPr>
      <w:tblGrid>
        <w:gridCol w:w="535"/>
        <w:gridCol w:w="1749"/>
        <w:gridCol w:w="2972"/>
        <w:gridCol w:w="3260"/>
        <w:gridCol w:w="5528"/>
      </w:tblGrid>
      <w:tr w:rsidR="00F073FC" w14:paraId="24E9C1D6" w14:textId="77777777" w:rsidTr="00DD6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5218993" w14:textId="77777777" w:rsidR="00F073FC" w:rsidRDefault="00F073FC" w:rsidP="00F073FC">
            <w:pPr>
              <w:pStyle w:val="aa"/>
              <w:jc w:val="both"/>
            </w:pPr>
            <w:r>
              <w:rPr>
                <w:rFonts w:hint="eastAsia"/>
              </w:rPr>
              <w:t>No</w:t>
            </w:r>
          </w:p>
        </w:tc>
        <w:tc>
          <w:tcPr>
            <w:tcW w:w="1749" w:type="dxa"/>
          </w:tcPr>
          <w:p w14:paraId="62A7980A" w14:textId="77777777" w:rsidR="00F073FC" w:rsidRDefault="00F073FC" w:rsidP="00F073FC">
            <w:pPr>
              <w:pStyle w:val="aa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列ヘッダー名</w:t>
            </w:r>
          </w:p>
        </w:tc>
        <w:tc>
          <w:tcPr>
            <w:tcW w:w="2972" w:type="dxa"/>
          </w:tcPr>
          <w:p w14:paraId="5280B2B4" w14:textId="77777777" w:rsidR="00F073FC" w:rsidRDefault="00F073FC" w:rsidP="00F073FC">
            <w:pPr>
              <w:pStyle w:val="aa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入力チェック項目</w:t>
            </w:r>
          </w:p>
        </w:tc>
        <w:tc>
          <w:tcPr>
            <w:tcW w:w="3260" w:type="dxa"/>
          </w:tcPr>
          <w:p w14:paraId="2E547750" w14:textId="77777777" w:rsidR="00F073FC" w:rsidRDefault="00F073FC" w:rsidP="00F073FC">
            <w:pPr>
              <w:pStyle w:val="aa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5528" w:type="dxa"/>
          </w:tcPr>
          <w:p w14:paraId="7971FC52" w14:textId="77777777" w:rsidR="00F073FC" w:rsidRDefault="00F073FC" w:rsidP="00F073FC">
            <w:pPr>
              <w:pStyle w:val="aa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特記事項</w:t>
            </w:r>
          </w:p>
        </w:tc>
      </w:tr>
      <w:tr w:rsidR="00DD6EEB" w14:paraId="157BEA64" w14:textId="77777777" w:rsidTr="00B6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6BE05E2" w14:textId="77777777" w:rsidR="00DD6EEB" w:rsidRDefault="00DD6EEB" w:rsidP="00DD6EE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32F49275" w14:textId="30570132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編集属性</w:t>
            </w:r>
          </w:p>
        </w:tc>
        <w:tc>
          <w:tcPr>
            <w:tcW w:w="2972" w:type="dxa"/>
          </w:tcPr>
          <w:p w14:paraId="6BA366CC" w14:textId="2E21B05D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260" w:type="dxa"/>
            <w:vAlign w:val="top"/>
          </w:tcPr>
          <w:p w14:paraId="76AB8735" w14:textId="2FB66B87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522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2D6EFA0F" w14:textId="193D7328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DD6EEB" w14:paraId="713F9DF8" w14:textId="77777777" w:rsidTr="00B60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8BC88B3" w14:textId="77777777" w:rsidR="00DD6EEB" w:rsidRDefault="00DD6EEB" w:rsidP="00DD6EE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23D51924" w14:textId="4C2DCE8A" w:rsidR="00DD6EEB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6F4">
              <w:rPr>
                <w:rFonts w:hint="eastAsia"/>
              </w:rPr>
              <w:t>編集属性</w:t>
            </w:r>
          </w:p>
        </w:tc>
        <w:tc>
          <w:tcPr>
            <w:tcW w:w="2972" w:type="dxa"/>
          </w:tcPr>
          <w:p w14:paraId="413232F3" w14:textId="6577825F" w:rsidR="00DD6EEB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整数</w:t>
            </w:r>
          </w:p>
        </w:tc>
        <w:tc>
          <w:tcPr>
            <w:tcW w:w="3260" w:type="dxa"/>
            <w:vAlign w:val="top"/>
          </w:tcPr>
          <w:p w14:paraId="3DD968F2" w14:textId="5758774A" w:rsidR="00DD6EEB" w:rsidRPr="001B25B5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522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589BEF7E" w14:textId="5FD8BDC7" w:rsidR="00DD6EEB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F073FC" w14:paraId="24CE259F" w14:textId="77777777" w:rsidTr="00DD6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0CC08D0" w14:textId="77777777" w:rsidR="00F073FC" w:rsidRDefault="00F073FC" w:rsidP="00F073FC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4E7AD054" w14:textId="413804FF" w:rsidR="00F073FC" w:rsidRDefault="00F073FC" w:rsidP="00F073FC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6F4">
              <w:rPr>
                <w:rFonts w:hint="eastAsia"/>
              </w:rPr>
              <w:t>編集属性</w:t>
            </w:r>
          </w:p>
        </w:tc>
        <w:tc>
          <w:tcPr>
            <w:tcW w:w="2972" w:type="dxa"/>
          </w:tcPr>
          <w:p w14:paraId="58970C44" w14:textId="18F551FD" w:rsidR="00F073FC" w:rsidRDefault="00F073FC" w:rsidP="00F073FC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最小数値(0)</w:t>
            </w:r>
          </w:p>
        </w:tc>
        <w:tc>
          <w:tcPr>
            <w:tcW w:w="3260" w:type="dxa"/>
          </w:tcPr>
          <w:p w14:paraId="35BE802B" w14:textId="7DA1C57D" w:rsidR="00F073FC" w:rsidRPr="001B25B5" w:rsidRDefault="00F073FC" w:rsidP="00F073FC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C01">
              <w:t>0:何もしない, 1:追加, 2:</w:t>
            </w:r>
            <w:r w:rsidR="000E4E8B">
              <w:rPr>
                <w:rFonts w:hint="eastAsia"/>
              </w:rPr>
              <w:t>更新</w:t>
            </w:r>
            <w:r w:rsidRPr="00A36C01">
              <w:t>, 3:削除のいずれかで入力してください</w:t>
            </w:r>
          </w:p>
        </w:tc>
        <w:tc>
          <w:tcPr>
            <w:tcW w:w="5528" w:type="dxa"/>
          </w:tcPr>
          <w:p w14:paraId="6847C7F0" w14:textId="251F1F2A" w:rsidR="00F073FC" w:rsidRDefault="00F073FC" w:rsidP="00F073FC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F073FC" w14:paraId="16253DE6" w14:textId="77777777" w:rsidTr="00DD6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FF32F02" w14:textId="77777777" w:rsidR="00F073FC" w:rsidRDefault="00F073FC" w:rsidP="00F073FC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1F5F1B12" w14:textId="19F2F0EA" w:rsidR="00F073FC" w:rsidRDefault="00F073FC" w:rsidP="00F073FC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6F4">
              <w:rPr>
                <w:rFonts w:hint="eastAsia"/>
              </w:rPr>
              <w:t>編集属性</w:t>
            </w:r>
          </w:p>
        </w:tc>
        <w:tc>
          <w:tcPr>
            <w:tcW w:w="2972" w:type="dxa"/>
          </w:tcPr>
          <w:p w14:paraId="1E9E55FC" w14:textId="35FB4CC0" w:rsidR="00F073FC" w:rsidRDefault="00F073FC" w:rsidP="00F073FC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最大数値(3)</w:t>
            </w:r>
          </w:p>
        </w:tc>
        <w:tc>
          <w:tcPr>
            <w:tcW w:w="3260" w:type="dxa"/>
          </w:tcPr>
          <w:p w14:paraId="3B557339" w14:textId="42224319" w:rsidR="00F073FC" w:rsidRPr="001B25B5" w:rsidRDefault="00F073FC" w:rsidP="00F073FC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C01">
              <w:t>0:何もしない, 1:追加, 2:</w:t>
            </w:r>
            <w:r w:rsidR="000E4E8B">
              <w:rPr>
                <w:rFonts w:hint="eastAsia"/>
              </w:rPr>
              <w:t>更新</w:t>
            </w:r>
            <w:r w:rsidRPr="00A36C01">
              <w:t>, 3:削除のいずれかで入力してください</w:t>
            </w:r>
          </w:p>
        </w:tc>
        <w:tc>
          <w:tcPr>
            <w:tcW w:w="5528" w:type="dxa"/>
          </w:tcPr>
          <w:p w14:paraId="583220E8" w14:textId="4155C369" w:rsidR="00F073FC" w:rsidRDefault="00F073FC" w:rsidP="00F073FC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DD6EEB" w14:paraId="4278DC06" w14:textId="77777777" w:rsidTr="001C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F844B14" w14:textId="77777777" w:rsidR="00DD6EEB" w:rsidRDefault="00DD6EEB" w:rsidP="00DD6EE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41413541" w14:textId="58BA3E41" w:rsidR="00DD6EEB" w:rsidRPr="00413522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A1A">
              <w:rPr>
                <w:rFonts w:hint="eastAsia"/>
              </w:rPr>
              <w:t>ユーザID</w:t>
            </w:r>
          </w:p>
        </w:tc>
        <w:tc>
          <w:tcPr>
            <w:tcW w:w="2972" w:type="dxa"/>
          </w:tcPr>
          <w:p w14:paraId="7DA4C32B" w14:textId="176D7656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260" w:type="dxa"/>
            <w:vAlign w:val="top"/>
          </w:tcPr>
          <w:p w14:paraId="34E0508B" w14:textId="15CB222D" w:rsidR="00DD6EEB" w:rsidRPr="00A36C01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216A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1C7EAB28" w14:textId="7DCD73C3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DD6EEB" w14:paraId="28D8860A" w14:textId="77777777" w:rsidTr="001C3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CDE8A8D" w14:textId="77777777" w:rsidR="00DD6EEB" w:rsidRDefault="00DD6EEB" w:rsidP="00DD6EE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007643F4" w14:textId="7BF3173B" w:rsidR="00DD6EEB" w:rsidRPr="00413522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A1A">
              <w:rPr>
                <w:rFonts w:hint="eastAsia"/>
              </w:rPr>
              <w:t>ユーザID</w:t>
            </w:r>
          </w:p>
        </w:tc>
        <w:tc>
          <w:tcPr>
            <w:tcW w:w="2972" w:type="dxa"/>
          </w:tcPr>
          <w:p w14:paraId="54199D83" w14:textId="4DDF0CDB" w:rsidR="00DD6EEB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最大文字数(60)</w:t>
            </w:r>
          </w:p>
        </w:tc>
        <w:tc>
          <w:tcPr>
            <w:tcW w:w="3260" w:type="dxa"/>
            <w:vAlign w:val="top"/>
          </w:tcPr>
          <w:p w14:paraId="75BC9B6E" w14:textId="4A37C5AE" w:rsidR="00DD6EEB" w:rsidRPr="00A36C01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216A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5FA3C564" w14:textId="05372F8F" w:rsidR="00DD6EEB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DD6EEB" w14:paraId="6FBD0888" w14:textId="77777777" w:rsidTr="001C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DC3E5A1" w14:textId="77777777" w:rsidR="00DD6EEB" w:rsidRDefault="00DD6EEB" w:rsidP="00DD6EE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0F4D4076" w14:textId="37CF278C" w:rsidR="00DD6EEB" w:rsidRPr="00413522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A1A">
              <w:rPr>
                <w:rFonts w:hint="eastAsia"/>
              </w:rPr>
              <w:t>ユーザID</w:t>
            </w:r>
          </w:p>
        </w:tc>
        <w:tc>
          <w:tcPr>
            <w:tcW w:w="2972" w:type="dxa"/>
          </w:tcPr>
          <w:p w14:paraId="21AEA2CB" w14:textId="31283A46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使用文字</w:t>
            </w:r>
          </w:p>
        </w:tc>
        <w:tc>
          <w:tcPr>
            <w:tcW w:w="3260" w:type="dxa"/>
            <w:vAlign w:val="top"/>
          </w:tcPr>
          <w:p w14:paraId="43A81ADD" w14:textId="2EE5F003" w:rsidR="00DD6EEB" w:rsidRPr="00A36C01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216A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231B7750" w14:textId="769A8111" w:rsidR="00DD6EEB" w:rsidRDefault="00DD6EEB" w:rsidP="00DD6EEB">
            <w:pPr>
              <w:pStyle w:val="aa"/>
              <w:numPr>
                <w:ilvl w:val="0"/>
                <w:numId w:val="3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半角英数字</w:t>
            </w:r>
          </w:p>
        </w:tc>
      </w:tr>
      <w:tr w:rsidR="00F073FC" w14:paraId="78028046" w14:textId="77777777" w:rsidTr="00DD6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E656826" w14:textId="77777777" w:rsidR="00F073FC" w:rsidRDefault="00F073FC" w:rsidP="00F073FC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03593C45" w14:textId="212CFC1B" w:rsidR="00F073FC" w:rsidRPr="00413522" w:rsidRDefault="00F073FC" w:rsidP="00F073FC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0A1A">
              <w:rPr>
                <w:rFonts w:hint="eastAsia"/>
              </w:rPr>
              <w:t>ユーザID</w:t>
            </w:r>
          </w:p>
        </w:tc>
        <w:tc>
          <w:tcPr>
            <w:tcW w:w="2972" w:type="dxa"/>
          </w:tcPr>
          <w:p w14:paraId="1169DAF7" w14:textId="20566748" w:rsidR="00F073FC" w:rsidRDefault="00F073FC" w:rsidP="00F073FC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一意であること</w:t>
            </w:r>
          </w:p>
        </w:tc>
        <w:tc>
          <w:tcPr>
            <w:tcW w:w="3260" w:type="dxa"/>
          </w:tcPr>
          <w:p w14:paraId="2501FC8A" w14:textId="2DC5039C" w:rsidR="00F073FC" w:rsidRPr="00A36C01" w:rsidRDefault="00F073FC" w:rsidP="00F073FC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重複して設定しないでください({ユーザID})</w:t>
            </w:r>
          </w:p>
        </w:tc>
        <w:tc>
          <w:tcPr>
            <w:tcW w:w="5528" w:type="dxa"/>
          </w:tcPr>
          <w:p w14:paraId="5842068F" w14:textId="7A2831F6" w:rsidR="00F073FC" w:rsidRDefault="00F073FC" w:rsidP="00F073FC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2回目以降に同じ値を設定した行にエラーメッセージを表示する。</w:t>
            </w:r>
          </w:p>
        </w:tc>
      </w:tr>
      <w:tr w:rsidR="00DD6EEB" w14:paraId="519F40C1" w14:textId="77777777" w:rsidTr="00EF6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3D896C1" w14:textId="77777777" w:rsidR="00DD6EEB" w:rsidRDefault="00DD6EEB" w:rsidP="00DD6EE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271C1B91" w14:textId="4378555F" w:rsidR="00DD6EEB" w:rsidRPr="00CD0A1A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ユーザ名</w:t>
            </w:r>
          </w:p>
        </w:tc>
        <w:tc>
          <w:tcPr>
            <w:tcW w:w="2972" w:type="dxa"/>
          </w:tcPr>
          <w:p w14:paraId="7C5A5F04" w14:textId="5E116B79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260" w:type="dxa"/>
            <w:vAlign w:val="top"/>
          </w:tcPr>
          <w:p w14:paraId="31FC1863" w14:textId="1956DE08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9C3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2F40523A" w14:textId="1E3794CE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DD6EEB" w14:paraId="7F38DF11" w14:textId="77777777" w:rsidTr="00EF6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5FEEC124" w14:textId="77777777" w:rsidR="00DD6EEB" w:rsidRDefault="00DD6EEB" w:rsidP="00DD6EE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65746834" w14:textId="4E6A2ED6" w:rsidR="00DD6EEB" w:rsidRPr="00CD0A1A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5A2C">
              <w:rPr>
                <w:rFonts w:hint="eastAsia"/>
              </w:rPr>
              <w:t>ユーザ名</w:t>
            </w:r>
          </w:p>
        </w:tc>
        <w:tc>
          <w:tcPr>
            <w:tcW w:w="2972" w:type="dxa"/>
          </w:tcPr>
          <w:p w14:paraId="3DCE82D5" w14:textId="55546D2A" w:rsidR="00DD6EEB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最大文字数(30)</w:t>
            </w:r>
          </w:p>
        </w:tc>
        <w:tc>
          <w:tcPr>
            <w:tcW w:w="3260" w:type="dxa"/>
            <w:vAlign w:val="top"/>
          </w:tcPr>
          <w:p w14:paraId="367E0D75" w14:textId="2AB3A2C3" w:rsidR="00DD6EEB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9C3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1CD70072" w14:textId="70598A56" w:rsidR="00DD6EEB" w:rsidRDefault="00DD6EEB" w:rsidP="00DD6EE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DD6EEB" w14:paraId="092B1A76" w14:textId="77777777" w:rsidTr="00EF6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822C001" w14:textId="77777777" w:rsidR="00DD6EEB" w:rsidRDefault="00DD6EEB" w:rsidP="00DD6EE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382C8F20" w14:textId="5A939EBC" w:rsidR="00DD6EEB" w:rsidRPr="00CD0A1A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5A2C">
              <w:rPr>
                <w:rFonts w:hint="eastAsia"/>
              </w:rPr>
              <w:t>ユーザ名</w:t>
            </w:r>
          </w:p>
        </w:tc>
        <w:tc>
          <w:tcPr>
            <w:tcW w:w="2972" w:type="dxa"/>
          </w:tcPr>
          <w:p w14:paraId="207B9146" w14:textId="361CF902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使用文字</w:t>
            </w:r>
          </w:p>
        </w:tc>
        <w:tc>
          <w:tcPr>
            <w:tcW w:w="3260" w:type="dxa"/>
            <w:vAlign w:val="top"/>
          </w:tcPr>
          <w:p w14:paraId="3F80EB51" w14:textId="3B8EC315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9C3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4FD067CE" w14:textId="080B3368" w:rsidR="00DD6EEB" w:rsidRDefault="00DD6EEB" w:rsidP="00DD6EE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0E4E8B" w14:paraId="336F528D" w14:textId="77777777" w:rsidTr="00AF1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8CB76F7" w14:textId="77777777" w:rsidR="000E4E8B" w:rsidRDefault="000E4E8B" w:rsidP="000E4E8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709FAA09" w14:textId="7CEF352B" w:rsidR="000E4E8B" w:rsidRPr="00635A2C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メールアドレス</w:t>
            </w:r>
          </w:p>
        </w:tc>
        <w:tc>
          <w:tcPr>
            <w:tcW w:w="2972" w:type="dxa"/>
          </w:tcPr>
          <w:p w14:paraId="384AFFF9" w14:textId="7FD7AB67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260" w:type="dxa"/>
          </w:tcPr>
          <w:p w14:paraId="304AD218" w14:textId="0FD78721" w:rsidR="000E4E8B" w:rsidRPr="009F19C3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9C3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416AA601" w14:textId="5A67C871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0E4E8B" w14:paraId="217480BC" w14:textId="77777777" w:rsidTr="00AF1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1CA89E50" w14:textId="77777777" w:rsidR="000E4E8B" w:rsidRDefault="000E4E8B" w:rsidP="000E4E8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0BCE1AAA" w14:textId="5A816D84" w:rsidR="000E4E8B" w:rsidRPr="00635A2C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メールアドレス</w:t>
            </w:r>
          </w:p>
        </w:tc>
        <w:tc>
          <w:tcPr>
            <w:tcW w:w="2972" w:type="dxa"/>
          </w:tcPr>
          <w:p w14:paraId="7CE196B0" w14:textId="32535252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最大文字数(60)</w:t>
            </w:r>
          </w:p>
        </w:tc>
        <w:tc>
          <w:tcPr>
            <w:tcW w:w="3260" w:type="dxa"/>
          </w:tcPr>
          <w:p w14:paraId="755EE135" w14:textId="4189E6CF" w:rsidR="000E4E8B" w:rsidRPr="009F19C3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9C3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53F2B772" w14:textId="626876ED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0E4E8B" w14:paraId="73377520" w14:textId="77777777" w:rsidTr="00AF1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B8FA747" w14:textId="77777777" w:rsidR="000E4E8B" w:rsidRDefault="000E4E8B" w:rsidP="000E4E8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61113478" w14:textId="5CA7593B" w:rsidR="000E4E8B" w:rsidRPr="00635A2C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メールアドレス</w:t>
            </w:r>
          </w:p>
        </w:tc>
        <w:tc>
          <w:tcPr>
            <w:tcW w:w="2972" w:type="dxa"/>
          </w:tcPr>
          <w:p w14:paraId="6C16CC16" w14:textId="1B17254C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使用文字</w:t>
            </w:r>
          </w:p>
        </w:tc>
        <w:tc>
          <w:tcPr>
            <w:tcW w:w="3260" w:type="dxa"/>
          </w:tcPr>
          <w:p w14:paraId="41A068CB" w14:textId="61FE878F" w:rsidR="000E4E8B" w:rsidRPr="009F19C3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7CA36691" w14:textId="77777777" w:rsidR="000E4E8B" w:rsidRDefault="000E4E8B" w:rsidP="000E4E8B">
            <w:pPr>
              <w:pStyle w:val="aa"/>
              <w:numPr>
                <w:ilvl w:val="0"/>
                <w:numId w:val="4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半角英数字</w:t>
            </w:r>
          </w:p>
          <w:p w14:paraId="41E116E0" w14:textId="23A2BEEA" w:rsidR="000E4E8B" w:rsidRDefault="000E4E8B" w:rsidP="00AF1ECA">
            <w:pPr>
              <w:pStyle w:val="aa"/>
              <w:numPr>
                <w:ilvl w:val="0"/>
                <w:numId w:val="4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半角記号</w:t>
            </w:r>
          </w:p>
        </w:tc>
      </w:tr>
      <w:tr w:rsidR="000E4E8B" w14:paraId="0600CAD6" w14:textId="77777777" w:rsidTr="00EF6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586AD59" w14:textId="77777777" w:rsidR="000E4E8B" w:rsidRDefault="000E4E8B" w:rsidP="000E4E8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7AB52C29" w14:textId="5CD12D63" w:rsidR="000E4E8B" w:rsidRPr="00635A2C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部署ID</w:t>
            </w:r>
          </w:p>
        </w:tc>
        <w:tc>
          <w:tcPr>
            <w:tcW w:w="2972" w:type="dxa"/>
          </w:tcPr>
          <w:p w14:paraId="136C1244" w14:textId="056BD991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260" w:type="dxa"/>
            <w:vAlign w:val="top"/>
          </w:tcPr>
          <w:p w14:paraId="34056770" w14:textId="74C5778C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9C3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4E5DF806" w14:textId="597D8FD7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0E4E8B" w14:paraId="20DFFB71" w14:textId="77777777" w:rsidTr="00EF6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1933FA4A" w14:textId="77777777" w:rsidR="000E4E8B" w:rsidRDefault="000E4E8B" w:rsidP="000E4E8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7A15B8AE" w14:textId="75B469F3" w:rsidR="000E4E8B" w:rsidRPr="00635A2C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部署ID</w:t>
            </w:r>
          </w:p>
        </w:tc>
        <w:tc>
          <w:tcPr>
            <w:tcW w:w="2972" w:type="dxa"/>
          </w:tcPr>
          <w:p w14:paraId="2E5AD636" w14:textId="4104162E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整数</w:t>
            </w:r>
          </w:p>
        </w:tc>
        <w:tc>
          <w:tcPr>
            <w:tcW w:w="3260" w:type="dxa"/>
            <w:vAlign w:val="top"/>
          </w:tcPr>
          <w:p w14:paraId="6DD897C7" w14:textId="43AE48A0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9C3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2943960B" w14:textId="57743BBC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0E4E8B" w14:paraId="27D05B0E" w14:textId="77777777" w:rsidTr="00DD6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427AA34" w14:textId="77777777" w:rsidR="000E4E8B" w:rsidRDefault="000E4E8B" w:rsidP="000E4E8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60B975DD" w14:textId="25517542" w:rsidR="000E4E8B" w:rsidRPr="00635A2C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部署ID</w:t>
            </w:r>
          </w:p>
        </w:tc>
        <w:tc>
          <w:tcPr>
            <w:tcW w:w="2972" w:type="dxa"/>
          </w:tcPr>
          <w:p w14:paraId="45EB8B7B" w14:textId="212472F7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部署マスタに存在していること</w:t>
            </w:r>
          </w:p>
        </w:tc>
        <w:tc>
          <w:tcPr>
            <w:tcW w:w="3260" w:type="dxa"/>
          </w:tcPr>
          <w:p w14:paraId="7852D29C" w14:textId="0E5B3524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3A4">
              <w:t>部署IDはマスタに存在する値を設定してください</w:t>
            </w:r>
          </w:p>
        </w:tc>
        <w:tc>
          <w:tcPr>
            <w:tcW w:w="5528" w:type="dxa"/>
          </w:tcPr>
          <w:p w14:paraId="1C669E37" w14:textId="5C125D86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0E4E8B" w14:paraId="364AC961" w14:textId="77777777" w:rsidTr="00F9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B53746F" w14:textId="77777777" w:rsidR="000E4E8B" w:rsidRDefault="000E4E8B" w:rsidP="000E4E8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0BA68EC9" w14:textId="255220E4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ロール</w:t>
            </w:r>
          </w:p>
        </w:tc>
        <w:tc>
          <w:tcPr>
            <w:tcW w:w="2972" w:type="dxa"/>
          </w:tcPr>
          <w:p w14:paraId="0FC05AF0" w14:textId="07766C2E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260" w:type="dxa"/>
            <w:vAlign w:val="top"/>
          </w:tcPr>
          <w:p w14:paraId="616D5937" w14:textId="736B79F7" w:rsidR="000E4E8B" w:rsidRPr="000F23A4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4DAB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3B047D61" w14:textId="7CE3B730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0E4E8B" w14:paraId="72120305" w14:textId="77777777" w:rsidTr="00F9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3F628B3" w14:textId="77777777" w:rsidR="000E4E8B" w:rsidRDefault="000E4E8B" w:rsidP="000E4E8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0584388B" w14:textId="02619B74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547">
              <w:rPr>
                <w:rFonts w:hint="eastAsia"/>
              </w:rPr>
              <w:t>ロール</w:t>
            </w:r>
          </w:p>
        </w:tc>
        <w:tc>
          <w:tcPr>
            <w:tcW w:w="2972" w:type="dxa"/>
          </w:tcPr>
          <w:p w14:paraId="3C79D3FC" w14:textId="2744FA4A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整数</w:t>
            </w:r>
          </w:p>
        </w:tc>
        <w:tc>
          <w:tcPr>
            <w:tcW w:w="3260" w:type="dxa"/>
            <w:vAlign w:val="top"/>
          </w:tcPr>
          <w:p w14:paraId="28C639D3" w14:textId="24881CF9" w:rsidR="000E4E8B" w:rsidRPr="000F23A4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4DAB">
              <w:rPr>
                <w:rFonts w:hint="eastAsia"/>
              </w:rPr>
              <w:t>共通仕様の通りとする。</w:t>
            </w:r>
          </w:p>
        </w:tc>
        <w:tc>
          <w:tcPr>
            <w:tcW w:w="5528" w:type="dxa"/>
          </w:tcPr>
          <w:p w14:paraId="57A50DDF" w14:textId="0A21476E" w:rsidR="000E4E8B" w:rsidRDefault="000E4E8B" w:rsidP="000E4E8B">
            <w:pPr>
              <w:pStyle w:val="a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0E4E8B" w14:paraId="250B336E" w14:textId="77777777" w:rsidTr="00DD6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C72EF4D" w14:textId="77777777" w:rsidR="000E4E8B" w:rsidRDefault="000E4E8B" w:rsidP="000E4E8B">
            <w:pPr>
              <w:pStyle w:val="aa"/>
              <w:numPr>
                <w:ilvl w:val="0"/>
                <w:numId w:val="11"/>
              </w:numPr>
              <w:jc w:val="both"/>
            </w:pPr>
          </w:p>
        </w:tc>
        <w:tc>
          <w:tcPr>
            <w:tcW w:w="1749" w:type="dxa"/>
          </w:tcPr>
          <w:p w14:paraId="20532522" w14:textId="7E19C064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547">
              <w:rPr>
                <w:rFonts w:hint="eastAsia"/>
              </w:rPr>
              <w:t>ロール</w:t>
            </w:r>
          </w:p>
        </w:tc>
        <w:tc>
          <w:tcPr>
            <w:tcW w:w="2972" w:type="dxa"/>
          </w:tcPr>
          <w:p w14:paraId="30C439C2" w14:textId="471279CF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0または9であること</w:t>
            </w:r>
          </w:p>
        </w:tc>
        <w:tc>
          <w:tcPr>
            <w:tcW w:w="3260" w:type="dxa"/>
          </w:tcPr>
          <w:p w14:paraId="72E887FD" w14:textId="3774E522" w:rsidR="000E4E8B" w:rsidRPr="000F23A4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28F0">
              <w:t>0:一般ユーザ</w:t>
            </w:r>
            <w:r>
              <w:rPr>
                <w:rFonts w:hint="eastAsia"/>
              </w:rPr>
              <w:t xml:space="preserve">, </w:t>
            </w:r>
            <w:r w:rsidRPr="003428F0">
              <w:t>9:</w:t>
            </w:r>
            <w:r>
              <w:rPr>
                <w:rFonts w:hint="eastAsia"/>
              </w:rPr>
              <w:t>システム</w:t>
            </w:r>
            <w:r w:rsidRPr="003428F0">
              <w:t>管理者のいずれかで入力してください。</w:t>
            </w:r>
          </w:p>
        </w:tc>
        <w:tc>
          <w:tcPr>
            <w:tcW w:w="5528" w:type="dxa"/>
          </w:tcPr>
          <w:p w14:paraId="5DB5DDCF" w14:textId="14BBE06D" w:rsidR="000E4E8B" w:rsidRDefault="000E4E8B" w:rsidP="000E4E8B">
            <w:pPr>
              <w:pStyle w:val="a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3492440F" w14:textId="2CE56109" w:rsidR="003428F0" w:rsidRDefault="003428F0" w:rsidP="003428F0">
      <w:pPr>
        <w:pStyle w:val="5"/>
      </w:pPr>
      <w:r>
        <w:rPr>
          <w:rFonts w:hint="eastAsia"/>
        </w:rPr>
        <w:t>パスワード</w:t>
      </w:r>
      <w:r w:rsidR="00DD6EEB">
        <w:rPr>
          <w:rFonts w:hint="eastAsia"/>
        </w:rPr>
        <w:t>の入力値チェック</w:t>
      </w:r>
    </w:p>
    <w:p w14:paraId="7EFDFC52" w14:textId="5564115B" w:rsidR="00DD6EEB" w:rsidRDefault="00990CF1" w:rsidP="00990CF1">
      <w:pPr>
        <w:ind w:leftChars="900" w:left="1890"/>
      </w:pPr>
      <w:r>
        <w:rPr>
          <w:rFonts w:hint="eastAsia"/>
        </w:rPr>
        <w:t>編集属性が「ユーザの</w:t>
      </w:r>
      <w:r w:rsidR="00DD6EEB">
        <w:rPr>
          <w:rFonts w:hint="eastAsia"/>
        </w:rPr>
        <w:t>追加</w:t>
      </w:r>
      <w:r>
        <w:rPr>
          <w:rFonts w:hint="eastAsia"/>
        </w:rPr>
        <w:t>」である場合</w:t>
      </w:r>
      <w:r w:rsidR="00DD6EEB">
        <w:rPr>
          <w:rFonts w:hint="eastAsia"/>
        </w:rPr>
        <w:t>のみ必須入力の入力値チェックを実施する。</w:t>
      </w:r>
    </w:p>
    <w:p w14:paraId="39052EA8" w14:textId="53B6705E" w:rsidR="00990CF1" w:rsidRPr="00FF4A47" w:rsidRDefault="00990CF1" w:rsidP="00990CF1">
      <w:pPr>
        <w:ind w:leftChars="900" w:left="1890"/>
      </w:pPr>
      <w:r>
        <w:rPr>
          <w:rFonts w:hint="eastAsia"/>
        </w:rPr>
        <w:t>編集属性が</w:t>
      </w:r>
      <w:r w:rsidR="00DD6EEB">
        <w:rPr>
          <w:rFonts w:hint="eastAsia"/>
        </w:rPr>
        <w:t>「ユーザの追加」、または編集属性が</w:t>
      </w:r>
      <w:r>
        <w:rPr>
          <w:rFonts w:hint="eastAsia"/>
        </w:rPr>
        <w:t>「ユーザの</w:t>
      </w:r>
      <w:r w:rsidR="00DD6EEB">
        <w:rPr>
          <w:rFonts w:hint="eastAsia"/>
        </w:rPr>
        <w:t>更新</w:t>
      </w:r>
      <w:r>
        <w:rPr>
          <w:rFonts w:hint="eastAsia"/>
        </w:rPr>
        <w:t>」でありパスワードがブランクでない場合のみ入力値をチェックする。</w:t>
      </w:r>
    </w:p>
    <w:tbl>
      <w:tblPr>
        <w:tblStyle w:val="5-1"/>
        <w:tblW w:w="13619" w:type="dxa"/>
        <w:tblInd w:w="1680" w:type="dxa"/>
        <w:tblLook w:val="04A0" w:firstRow="1" w:lastRow="0" w:firstColumn="1" w:lastColumn="0" w:noHBand="0" w:noVBand="1"/>
      </w:tblPr>
      <w:tblGrid>
        <w:gridCol w:w="540"/>
        <w:gridCol w:w="3162"/>
        <w:gridCol w:w="3969"/>
        <w:gridCol w:w="5948"/>
      </w:tblGrid>
      <w:tr w:rsidR="003428F0" w14:paraId="208C9C0E" w14:textId="77777777" w:rsidTr="00AF1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21F4683E" w14:textId="77777777" w:rsidR="003428F0" w:rsidRDefault="003428F0" w:rsidP="00BC163D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3162" w:type="dxa"/>
          </w:tcPr>
          <w:p w14:paraId="384FCCD2" w14:textId="77777777" w:rsidR="003428F0" w:rsidRDefault="003428F0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入力チェック項目</w:t>
            </w:r>
          </w:p>
        </w:tc>
        <w:tc>
          <w:tcPr>
            <w:tcW w:w="3969" w:type="dxa"/>
          </w:tcPr>
          <w:p w14:paraId="687153E7" w14:textId="77777777" w:rsidR="003428F0" w:rsidRDefault="003428F0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5948" w:type="dxa"/>
          </w:tcPr>
          <w:p w14:paraId="5EACA6EC" w14:textId="77777777" w:rsidR="003428F0" w:rsidRDefault="003428F0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特記事項</w:t>
            </w:r>
          </w:p>
        </w:tc>
      </w:tr>
      <w:tr w:rsidR="003428F0" w14:paraId="264BFA07" w14:textId="77777777" w:rsidTr="00AF1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4D4B8347" w14:textId="77777777" w:rsidR="003428F0" w:rsidRDefault="003428F0" w:rsidP="007E218A">
            <w:pPr>
              <w:pStyle w:val="aa"/>
              <w:numPr>
                <w:ilvl w:val="0"/>
                <w:numId w:val="25"/>
              </w:numPr>
            </w:pPr>
          </w:p>
        </w:tc>
        <w:tc>
          <w:tcPr>
            <w:tcW w:w="3162" w:type="dxa"/>
          </w:tcPr>
          <w:p w14:paraId="64F80B7D" w14:textId="77777777" w:rsidR="003428F0" w:rsidRDefault="003428F0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969" w:type="dxa"/>
          </w:tcPr>
          <w:p w14:paraId="1ADDAC4E" w14:textId="67663D3D" w:rsidR="003428F0" w:rsidRPr="003428F0" w:rsidRDefault="003428F0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28F0">
              <w:t>ユーザ追加の場合、必須項目です</w:t>
            </w:r>
            <w:r>
              <w:rPr>
                <w:rFonts w:hint="eastAsia"/>
              </w:rPr>
              <w:t>。</w:t>
            </w:r>
          </w:p>
        </w:tc>
        <w:tc>
          <w:tcPr>
            <w:tcW w:w="5948" w:type="dxa"/>
          </w:tcPr>
          <w:p w14:paraId="4527E369" w14:textId="04A06139" w:rsidR="00990CF1" w:rsidRDefault="00990CF1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編集属性が</w:t>
            </w:r>
            <w:r w:rsidR="00DD6EEB">
              <w:rPr>
                <w:rFonts w:hint="eastAsia"/>
              </w:rPr>
              <w:t>ユーザの追加の</w:t>
            </w:r>
            <w:r>
              <w:rPr>
                <w:rFonts w:hint="eastAsia"/>
              </w:rPr>
              <w:t>場合のみ。</w:t>
            </w:r>
          </w:p>
        </w:tc>
      </w:tr>
      <w:tr w:rsidR="00DD6EEB" w14:paraId="7C1DD3EA" w14:textId="77777777" w:rsidTr="00AF1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CD59192" w14:textId="77777777" w:rsidR="00DD6EEB" w:rsidRDefault="00DD6EEB" w:rsidP="00DD6EEB">
            <w:pPr>
              <w:pStyle w:val="aa"/>
              <w:numPr>
                <w:ilvl w:val="0"/>
                <w:numId w:val="25"/>
              </w:numPr>
            </w:pPr>
          </w:p>
        </w:tc>
        <w:tc>
          <w:tcPr>
            <w:tcW w:w="3162" w:type="dxa"/>
          </w:tcPr>
          <w:p w14:paraId="083E6B2E" w14:textId="779E5A0A" w:rsidR="00DD6EEB" w:rsidRDefault="00DD6EEB" w:rsidP="00DD6EE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最小文字数(8)</w:t>
            </w:r>
          </w:p>
        </w:tc>
        <w:tc>
          <w:tcPr>
            <w:tcW w:w="3969" w:type="dxa"/>
            <w:vAlign w:val="top"/>
          </w:tcPr>
          <w:p w14:paraId="5DA26EB8" w14:textId="74B1DFAB" w:rsidR="00DD6EEB" w:rsidRPr="003428F0" w:rsidRDefault="00DD6EEB" w:rsidP="00DD6EE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8DB">
              <w:rPr>
                <w:rFonts w:hint="eastAsia"/>
              </w:rPr>
              <w:t>共通仕様の通りとする。</w:t>
            </w:r>
          </w:p>
        </w:tc>
        <w:tc>
          <w:tcPr>
            <w:tcW w:w="5948" w:type="dxa"/>
          </w:tcPr>
          <w:p w14:paraId="3B7E6CB9" w14:textId="7A22E745" w:rsidR="00DD6EEB" w:rsidRDefault="00DD6EEB" w:rsidP="00DD6EE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ハッシュ化前のパスワードの最小文字数。</w:t>
            </w:r>
          </w:p>
        </w:tc>
      </w:tr>
      <w:tr w:rsidR="00DD6EEB" w14:paraId="6D84EAF8" w14:textId="77777777" w:rsidTr="00AF1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4BC3B1F0" w14:textId="77777777" w:rsidR="00DD6EEB" w:rsidRDefault="00DD6EEB" w:rsidP="00DD6EEB">
            <w:pPr>
              <w:pStyle w:val="aa"/>
              <w:numPr>
                <w:ilvl w:val="0"/>
                <w:numId w:val="25"/>
              </w:numPr>
            </w:pPr>
          </w:p>
        </w:tc>
        <w:tc>
          <w:tcPr>
            <w:tcW w:w="3162" w:type="dxa"/>
          </w:tcPr>
          <w:p w14:paraId="2D8E2466" w14:textId="73836D8C" w:rsidR="00DD6EEB" w:rsidRDefault="00DD6EEB" w:rsidP="00DD6EE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最大文字数(60)</w:t>
            </w:r>
          </w:p>
        </w:tc>
        <w:tc>
          <w:tcPr>
            <w:tcW w:w="3969" w:type="dxa"/>
            <w:vAlign w:val="top"/>
          </w:tcPr>
          <w:p w14:paraId="41171939" w14:textId="03DC538B" w:rsidR="00DD6EEB" w:rsidRDefault="00DD6EEB" w:rsidP="00DD6EE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48DB">
              <w:rPr>
                <w:rFonts w:hint="eastAsia"/>
              </w:rPr>
              <w:t>共通仕様の通りとする。</w:t>
            </w:r>
          </w:p>
        </w:tc>
        <w:tc>
          <w:tcPr>
            <w:tcW w:w="5948" w:type="dxa"/>
          </w:tcPr>
          <w:p w14:paraId="2E2F7414" w14:textId="593E028C" w:rsidR="00DD6EEB" w:rsidRDefault="00DD6EEB" w:rsidP="00DD6EE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ハッシュ化前のパスワードの最大文字数。</w:t>
            </w:r>
          </w:p>
        </w:tc>
      </w:tr>
      <w:tr w:rsidR="00DD6EEB" w14:paraId="14DF0A82" w14:textId="77777777" w:rsidTr="00AF1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F3725C8" w14:textId="77777777" w:rsidR="00DD6EEB" w:rsidRDefault="00DD6EEB" w:rsidP="00DD6EEB">
            <w:pPr>
              <w:pStyle w:val="aa"/>
              <w:numPr>
                <w:ilvl w:val="0"/>
                <w:numId w:val="25"/>
              </w:numPr>
            </w:pPr>
          </w:p>
        </w:tc>
        <w:tc>
          <w:tcPr>
            <w:tcW w:w="3162" w:type="dxa"/>
          </w:tcPr>
          <w:p w14:paraId="21B11C89" w14:textId="77777777" w:rsidR="00DD6EEB" w:rsidRDefault="00DD6EEB" w:rsidP="00DD6EE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使用文字</w:t>
            </w:r>
          </w:p>
        </w:tc>
        <w:tc>
          <w:tcPr>
            <w:tcW w:w="3969" w:type="dxa"/>
            <w:vAlign w:val="top"/>
          </w:tcPr>
          <w:p w14:paraId="22A0740F" w14:textId="10662458" w:rsidR="00DD6EEB" w:rsidRDefault="00DD6EEB" w:rsidP="00DD6EE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8DB">
              <w:rPr>
                <w:rFonts w:hint="eastAsia"/>
              </w:rPr>
              <w:t>共通仕様の通りとする。</w:t>
            </w:r>
          </w:p>
        </w:tc>
        <w:tc>
          <w:tcPr>
            <w:tcW w:w="5948" w:type="dxa"/>
          </w:tcPr>
          <w:p w14:paraId="00913773" w14:textId="77777777" w:rsidR="00DD6EEB" w:rsidRDefault="00DD6EEB" w:rsidP="00DD6EEB">
            <w:pPr>
              <w:pStyle w:val="aa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半角英数字</w:t>
            </w:r>
          </w:p>
          <w:p w14:paraId="5E08DBA4" w14:textId="77777777" w:rsidR="00DD6EEB" w:rsidRDefault="00DD6EEB" w:rsidP="00DD6EEB">
            <w:pPr>
              <w:pStyle w:val="aa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半角記号</w:t>
            </w:r>
          </w:p>
        </w:tc>
      </w:tr>
      <w:tr w:rsidR="0038444F" w14:paraId="0FB31464" w14:textId="77777777" w:rsidTr="00AF1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F015AFD" w14:textId="77777777" w:rsidR="0038444F" w:rsidRDefault="0038444F" w:rsidP="00DD6EEB">
            <w:pPr>
              <w:pStyle w:val="aa"/>
              <w:numPr>
                <w:ilvl w:val="0"/>
                <w:numId w:val="25"/>
              </w:numPr>
            </w:pPr>
          </w:p>
        </w:tc>
        <w:tc>
          <w:tcPr>
            <w:tcW w:w="3162" w:type="dxa"/>
          </w:tcPr>
          <w:p w14:paraId="420C50CF" w14:textId="419B4542" w:rsidR="0038444F" w:rsidRDefault="0038444F" w:rsidP="00DD6EE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大文字・小文字・数字・記号のうち3種類以上を含めること。</w:t>
            </w:r>
          </w:p>
        </w:tc>
        <w:tc>
          <w:tcPr>
            <w:tcW w:w="3969" w:type="dxa"/>
            <w:vAlign w:val="top"/>
          </w:tcPr>
          <w:p w14:paraId="6D84F82D" w14:textId="2297347D" w:rsidR="0038444F" w:rsidRPr="0038444F" w:rsidRDefault="0038444F" w:rsidP="00DD6EE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444F">
              <w:t>大文字小文字数字記号のうち３つ以上含めてください。</w:t>
            </w:r>
          </w:p>
        </w:tc>
        <w:tc>
          <w:tcPr>
            <w:tcW w:w="5948" w:type="dxa"/>
          </w:tcPr>
          <w:p w14:paraId="2131D487" w14:textId="3D5C69CA" w:rsidR="0038444F" w:rsidRDefault="0038444F" w:rsidP="00AF1EC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5FFF5309" w14:textId="57FB5246" w:rsidR="00F152BC" w:rsidRDefault="00DD6EEB" w:rsidP="00F152BC">
      <w:pPr>
        <w:pStyle w:val="3"/>
      </w:pPr>
      <w:r>
        <w:rPr>
          <w:rFonts w:hint="eastAsia"/>
        </w:rPr>
        <w:t>編集の実行</w:t>
      </w:r>
    </w:p>
    <w:p w14:paraId="42DA2F10" w14:textId="15682068" w:rsidR="00C42346" w:rsidRDefault="00DD6EEB" w:rsidP="003428F0">
      <w:pPr>
        <w:ind w:leftChars="500" w:left="1050"/>
      </w:pPr>
      <w:r>
        <w:rPr>
          <w:rFonts w:hint="eastAsia"/>
        </w:rPr>
        <w:t>入力値チェックで違反がなかった場合、</w:t>
      </w:r>
      <w:r w:rsidR="007A4FAD">
        <w:rPr>
          <w:rFonts w:hint="eastAsia"/>
        </w:rPr>
        <w:t>CSV</w:t>
      </w:r>
      <w:r>
        <w:rPr>
          <w:rFonts w:hint="eastAsia"/>
        </w:rPr>
        <w:t>ファイル</w:t>
      </w:r>
      <w:r w:rsidR="007A4FAD">
        <w:rPr>
          <w:rFonts w:hint="eastAsia"/>
        </w:rPr>
        <w:t>の各</w:t>
      </w:r>
      <w:r w:rsidR="003428F0">
        <w:rPr>
          <w:rFonts w:hint="eastAsia"/>
        </w:rPr>
        <w:t>行ごとに</w:t>
      </w:r>
      <w:r>
        <w:rPr>
          <w:rFonts w:hint="eastAsia"/>
        </w:rPr>
        <w:t>設定された</w:t>
      </w:r>
      <w:r w:rsidR="003428F0">
        <w:rPr>
          <w:rFonts w:hint="eastAsia"/>
        </w:rPr>
        <w:t>編集属性でユーザマスタの</w:t>
      </w:r>
      <w:r>
        <w:rPr>
          <w:rFonts w:hint="eastAsia"/>
        </w:rPr>
        <w:t>編集を実施する</w:t>
      </w:r>
      <w:r w:rsidR="00422743">
        <w:rPr>
          <w:rFonts w:hint="eastAsia"/>
        </w:rPr>
        <w:t>。</w:t>
      </w:r>
    </w:p>
    <w:p w14:paraId="44A93DE0" w14:textId="3D782B11" w:rsidR="002B6D8D" w:rsidRDefault="002B6D8D" w:rsidP="003428F0">
      <w:pPr>
        <w:pStyle w:val="4"/>
      </w:pPr>
      <w:r>
        <w:rPr>
          <w:rFonts w:hint="eastAsia"/>
        </w:rPr>
        <w:t>パスワードのハッシュ化</w:t>
      </w:r>
    </w:p>
    <w:p w14:paraId="45F3FDE1" w14:textId="7DE78FEF" w:rsidR="002B6D8D" w:rsidRDefault="002B6D8D" w:rsidP="002B6D8D">
      <w:pPr>
        <w:ind w:leftChars="700" w:left="1470"/>
      </w:pPr>
      <w:r>
        <w:rPr>
          <w:rFonts w:hint="eastAsia"/>
        </w:rPr>
        <w:t>編集属性が「ユーザの</w:t>
      </w:r>
      <w:r w:rsidR="00DD6EEB">
        <w:rPr>
          <w:rFonts w:hint="eastAsia"/>
        </w:rPr>
        <w:t>追加</w:t>
      </w:r>
      <w:r>
        <w:rPr>
          <w:rFonts w:hint="eastAsia"/>
        </w:rPr>
        <w:t>」である、または編集属性が「ユーザの</w:t>
      </w:r>
      <w:r w:rsidR="00810F04">
        <w:rPr>
          <w:rFonts w:hint="eastAsia"/>
        </w:rPr>
        <w:t>更新</w:t>
      </w:r>
      <w:r>
        <w:rPr>
          <w:rFonts w:hint="eastAsia"/>
        </w:rPr>
        <w:t>」でパスワード</w:t>
      </w:r>
      <w:r w:rsidR="00C42346">
        <w:rPr>
          <w:rFonts w:hint="eastAsia"/>
        </w:rPr>
        <w:t>がブランクでない</w:t>
      </w:r>
      <w:r>
        <w:rPr>
          <w:rFonts w:hint="eastAsia"/>
        </w:rPr>
        <w:t>場合、入力されたパスワードをハッシュ化</w:t>
      </w:r>
      <w:r w:rsidR="0011381A">
        <w:rPr>
          <w:rFonts w:hint="eastAsia"/>
        </w:rPr>
        <w:t>してハッシュ値と</w:t>
      </w:r>
      <w:r>
        <w:rPr>
          <w:rFonts w:hint="eastAsia"/>
        </w:rPr>
        <w:t>する。</w:t>
      </w:r>
    </w:p>
    <w:p w14:paraId="30E8A53B" w14:textId="753B4CB0" w:rsidR="00C42346" w:rsidRDefault="00C42346" w:rsidP="002B6D8D">
      <w:pPr>
        <w:ind w:leftChars="700" w:left="1470"/>
      </w:pPr>
      <w:r>
        <w:rPr>
          <w:rFonts w:hint="eastAsia"/>
        </w:rPr>
        <w:t>ユーザマスタ</w:t>
      </w:r>
      <w:r w:rsidR="0011381A">
        <w:rPr>
          <w:rFonts w:hint="eastAsia"/>
        </w:rPr>
        <w:t>のパスワード</w:t>
      </w:r>
      <w:r>
        <w:rPr>
          <w:rFonts w:hint="eastAsia"/>
        </w:rPr>
        <w:t>には</w:t>
      </w:r>
      <w:r w:rsidR="0011381A">
        <w:rPr>
          <w:rFonts w:hint="eastAsia"/>
        </w:rPr>
        <w:t>パスワードのハッシュ値</w:t>
      </w:r>
      <w:r>
        <w:rPr>
          <w:rFonts w:hint="eastAsia"/>
        </w:rPr>
        <w:t>を登録する。</w:t>
      </w:r>
    </w:p>
    <w:p w14:paraId="30E8A53B" w14:textId="753B4CB0" w:rsidR="00C42346" w:rsidRDefault="00C42346" w:rsidP="002B6D8D">
      <w:pPr>
        <w:ind w:leftChars="700" w:left="1470"/>
      </w:pPr>
      <w:r>
        <w:rPr>
          <w:rFonts w:hint="eastAsia"/>
        </w:rPr>
        <w:t xml:space="preserve">※ ハッシュ化の方式（ハッシュ化関数・バージョン・ラウンド数・ハッシュ値の形式）はユーザ認証認可 システム共通仕様書「パスワードのハッシュ化」に従う。</w:t>
      </w:r>
    </w:p>
    <w:p w14:paraId="4BD9D37E" w14:textId="4B3E98EA" w:rsidR="003428F0" w:rsidRDefault="0038444F" w:rsidP="00DD6EEB">
      <w:pPr>
        <w:pStyle w:val="3"/>
      </w:pPr>
      <w:r>
        <w:rPr>
          <w:rFonts w:hint="eastAsia"/>
        </w:rPr>
        <w:t>編集の失敗</w:t>
      </w:r>
    </w:p>
    <w:p w14:paraId="61FEEE86" w14:textId="6695908F" w:rsidR="00FA5FCC" w:rsidRDefault="00FA5FCC" w:rsidP="00DD6EEB">
      <w:pPr>
        <w:ind w:leftChars="500" w:left="1050"/>
      </w:pPr>
      <w:r>
        <w:rPr>
          <w:rFonts w:hint="eastAsia"/>
        </w:rPr>
        <w:t>失敗の原因により、以下の処理を実行する。</w:t>
      </w:r>
    </w:p>
    <w:p w14:paraId="4ED8151C" w14:textId="77777777" w:rsidR="00FA5FCC" w:rsidRDefault="00FA5FCC" w:rsidP="00FA5FCC">
      <w:pPr>
        <w:pStyle w:val="4"/>
        <w:ind w:left="1760" w:hanging="440"/>
      </w:pPr>
      <w:r>
        <w:rPr>
          <w:rFonts w:hint="eastAsia"/>
        </w:rPr>
        <w:t>ログインの有効期限が切れている場合</w:t>
      </w:r>
    </w:p>
    <w:p w14:paraId="1412C73C" w14:textId="77777777" w:rsidR="00CD61C9" w:rsidRDefault="00CD61C9" w:rsidP="00CD61C9">
      <w:pPr>
        <w:ind w:leftChars="700" w:left="1470"/>
      </w:pPr>
      <w:r>
        <w:rPr>
          <w:rFonts w:hint="eastAsia"/>
        </w:rPr>
        <w:t>ログイン画面に遷移する。ログインに成功した場合、案件情報一覧画面に遷移する。</w:t>
      </w:r>
    </w:p>
    <w:p w14:paraId="2F720CAF" w14:textId="24A85302" w:rsidR="00CD61C9" w:rsidRDefault="00CD61C9" w:rsidP="00CD61C9">
      <w:pPr>
        <w:ind w:leftChars="700" w:left="1470"/>
      </w:pPr>
      <w:r>
        <w:rPr>
          <w:rFonts w:hint="eastAsia"/>
        </w:rPr>
        <w:t>編集</w:t>
      </w:r>
      <w:r>
        <w:rPr>
          <w:rFonts w:hint="eastAsia"/>
        </w:rPr>
        <w:t>は実施されない。</w:t>
      </w:r>
    </w:p>
    <w:p w14:paraId="5F0E983B" w14:textId="62B4332D" w:rsidR="00FA5FCC" w:rsidRDefault="00FA5FCC" w:rsidP="00AF1ECA">
      <w:pPr>
        <w:pStyle w:val="4"/>
      </w:pPr>
      <w:r>
        <w:rPr>
          <w:rFonts w:hint="eastAsia"/>
        </w:rPr>
        <w:t>特定の原因のエラー</w:t>
      </w:r>
    </w:p>
    <w:p w14:paraId="474E6F3A" w14:textId="1504535E" w:rsidR="002663DF" w:rsidRDefault="0038444F" w:rsidP="00AF1ECA">
      <w:pPr>
        <w:ind w:leftChars="700" w:left="1470"/>
      </w:pPr>
      <w:r>
        <w:rPr>
          <w:rFonts w:hint="eastAsia"/>
        </w:rPr>
        <w:t>エラーが発生した時点で直ちに</w:t>
      </w:r>
      <w:r w:rsidR="00A31989">
        <w:rPr>
          <w:rFonts w:hint="eastAsia"/>
        </w:rPr>
        <w:t>編集</w:t>
      </w:r>
      <w:r w:rsidR="005017F9">
        <w:rPr>
          <w:rFonts w:hint="eastAsia"/>
        </w:rPr>
        <w:t>を中止し、ユーザマスタを</w:t>
      </w:r>
      <w:r w:rsidR="00A31989">
        <w:rPr>
          <w:rFonts w:hint="eastAsia"/>
        </w:rPr>
        <w:t>編集</w:t>
      </w:r>
      <w:r w:rsidR="005017F9">
        <w:rPr>
          <w:rFonts w:hint="eastAsia"/>
        </w:rPr>
        <w:t>前の状態に</w:t>
      </w:r>
      <w:r w:rsidR="00A31989">
        <w:rPr>
          <w:rFonts w:hint="eastAsia"/>
        </w:rPr>
        <w:t>戻す。</w:t>
      </w:r>
    </w:p>
    <w:p w14:paraId="01AD7E20" w14:textId="033C3F11" w:rsidR="0038444F" w:rsidRDefault="0038444F" w:rsidP="00FA5FCC">
      <w:pPr>
        <w:ind w:leftChars="700" w:left="1470"/>
      </w:pPr>
      <w:r>
        <w:rPr>
          <w:rFonts w:hint="eastAsia"/>
        </w:rPr>
        <w:t>失敗が</w:t>
      </w:r>
      <w:r w:rsidR="00FA5FCC">
        <w:rPr>
          <w:rFonts w:hint="eastAsia"/>
        </w:rPr>
        <w:t>下記</w:t>
      </w:r>
      <w:r>
        <w:rPr>
          <w:rFonts w:hint="eastAsia"/>
        </w:rPr>
        <w:t>の一覧にある</w:t>
      </w:r>
      <w:r w:rsidRPr="005017F9">
        <w:rPr>
          <w:rFonts w:hint="eastAsia"/>
        </w:rPr>
        <w:t>特定の</w:t>
      </w:r>
      <w:r>
        <w:rPr>
          <w:rFonts w:hint="eastAsia"/>
        </w:rPr>
        <w:t>原因だった場合、画面項目の【エラー表示】に</w:t>
      </w:r>
      <w:r w:rsidR="00FA5FCC">
        <w:rPr>
          <w:rFonts w:hint="eastAsia"/>
        </w:rPr>
        <w:t>エラーメッセージを表示する。</w:t>
      </w:r>
    </w:p>
    <w:p w14:paraId="3C825EAA" w14:textId="651C4D83" w:rsidR="00883AD8" w:rsidRPr="00883AD8" w:rsidRDefault="00FA5FCC" w:rsidP="00AF1ECA">
      <w:pPr>
        <w:ind w:leftChars="700" w:left="1470"/>
      </w:pPr>
      <w:r>
        <w:rPr>
          <w:rFonts w:hint="eastAsia"/>
        </w:rPr>
        <w:t>【エラータイトル】は「</w:t>
      </w:r>
      <w:r>
        <w:rPr>
          <w:rFonts w:hint="eastAsia"/>
        </w:rPr>
        <w:t>{</w:t>
      </w:r>
      <w:r>
        <w:rPr>
          <w:rFonts w:hint="eastAsia"/>
        </w:rPr>
        <w:t>データ行番号</w:t>
      </w:r>
      <w:r>
        <w:rPr>
          <w:rFonts w:hint="eastAsia"/>
        </w:rPr>
        <w:t>}</w:t>
      </w:r>
      <w:r>
        <w:rPr>
          <w:rFonts w:hint="eastAsia"/>
        </w:rPr>
        <w:t>行目で異常終了しました。」とし、エラー内容は一覧にある通りとする。</w:t>
      </w:r>
    </w:p>
    <w:tbl>
      <w:tblPr>
        <w:tblStyle w:val="5-1"/>
        <w:tblW w:w="14044" w:type="dxa"/>
        <w:tblInd w:w="1260" w:type="dxa"/>
        <w:tblLook w:val="04A0" w:firstRow="1" w:lastRow="0" w:firstColumn="1" w:lastColumn="0" w:noHBand="0" w:noVBand="1"/>
      </w:tblPr>
      <w:tblGrid>
        <w:gridCol w:w="562"/>
        <w:gridCol w:w="1649"/>
        <w:gridCol w:w="6431"/>
        <w:gridCol w:w="5402"/>
      </w:tblGrid>
      <w:tr w:rsidR="00242361" w14:paraId="720E1605" w14:textId="77777777" w:rsidTr="00DD6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12D454" w14:textId="291B4FC4" w:rsidR="00242361" w:rsidRDefault="00242361" w:rsidP="00242361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649" w:type="dxa"/>
          </w:tcPr>
          <w:p w14:paraId="54684FA4" w14:textId="51DE0EC3" w:rsidR="00242361" w:rsidRDefault="00242361" w:rsidP="00242361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編集属性</w:t>
            </w:r>
          </w:p>
        </w:tc>
        <w:tc>
          <w:tcPr>
            <w:tcW w:w="6431" w:type="dxa"/>
          </w:tcPr>
          <w:p w14:paraId="40C4181A" w14:textId="266FA4A3" w:rsidR="00242361" w:rsidRDefault="00242361" w:rsidP="00242361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エラー原因</w:t>
            </w:r>
          </w:p>
        </w:tc>
        <w:tc>
          <w:tcPr>
            <w:tcW w:w="5402" w:type="dxa"/>
          </w:tcPr>
          <w:p w14:paraId="3DDD68E6" w14:textId="09D67DA6" w:rsidR="00242361" w:rsidRDefault="00FA5FCC" w:rsidP="00242361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エラー内容</w:t>
            </w:r>
          </w:p>
        </w:tc>
      </w:tr>
      <w:tr w:rsidR="00242361" w14:paraId="000830ED" w14:textId="77777777" w:rsidTr="00DD6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6FAF2F" w14:textId="5A0708E7" w:rsidR="00242361" w:rsidRDefault="00242361" w:rsidP="007E218A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649" w:type="dxa"/>
          </w:tcPr>
          <w:p w14:paraId="54A0712B" w14:textId="049F01BB" w:rsidR="00242361" w:rsidRDefault="00242361" w:rsidP="0024236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</w:t>
            </w:r>
            <w:r w:rsidR="006C4EE1">
              <w:rPr>
                <w:rFonts w:hint="eastAsia"/>
              </w:rPr>
              <w:t>追加</w:t>
            </w:r>
          </w:p>
        </w:tc>
        <w:tc>
          <w:tcPr>
            <w:tcW w:w="6431" w:type="dxa"/>
          </w:tcPr>
          <w:p w14:paraId="2A226952" w14:textId="75D6C7AE" w:rsidR="00242361" w:rsidRDefault="00242361" w:rsidP="0024236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既存のユーザIDと同じユーザIDのユーザマスタレコードを登録しようとした</w:t>
            </w:r>
          </w:p>
        </w:tc>
        <w:tc>
          <w:tcPr>
            <w:tcW w:w="5402" w:type="dxa"/>
          </w:tcPr>
          <w:p w14:paraId="052F3B72" w14:textId="0565CCAA" w:rsidR="00242361" w:rsidRDefault="008E0443" w:rsidP="0024236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ユーザID{ユーザID}は既に存在します。</w:t>
            </w:r>
          </w:p>
        </w:tc>
      </w:tr>
      <w:tr w:rsidR="00242361" w14:paraId="67E41CE2" w14:textId="77777777" w:rsidTr="00DD6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49A387" w14:textId="2713A162" w:rsidR="00242361" w:rsidRDefault="00242361" w:rsidP="007E218A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649" w:type="dxa"/>
          </w:tcPr>
          <w:p w14:paraId="05134B10" w14:textId="2038B056" w:rsidR="00242361" w:rsidRDefault="008E0443" w:rsidP="0024236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ユーザの更新</w:t>
            </w:r>
          </w:p>
        </w:tc>
        <w:tc>
          <w:tcPr>
            <w:tcW w:w="6431" w:type="dxa"/>
          </w:tcPr>
          <w:p w14:paraId="50335DD5" w14:textId="11B2362B" w:rsidR="008E0443" w:rsidRDefault="008E0443" w:rsidP="00642A1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存在しないユーザIDのユーザマスタレコードを更新しようとした</w:t>
            </w:r>
          </w:p>
        </w:tc>
        <w:tc>
          <w:tcPr>
            <w:tcW w:w="5402" w:type="dxa"/>
          </w:tcPr>
          <w:p w14:paraId="5DA396FC" w14:textId="7251A14B" w:rsidR="00242361" w:rsidRDefault="00642A1F" w:rsidP="0024236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存在しないユーザ({ユーザID})です</w:t>
            </w:r>
            <w:r w:rsidR="008B41DC">
              <w:rPr>
                <w:rFonts w:hint="eastAsia"/>
              </w:rPr>
              <w:t>。</w:t>
            </w:r>
          </w:p>
        </w:tc>
      </w:tr>
      <w:tr w:rsidR="00642A1F" w14:paraId="7C61BC65" w14:textId="77777777" w:rsidTr="00DD6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2DE4549" w14:textId="77777777" w:rsidR="00642A1F" w:rsidRDefault="00642A1F" w:rsidP="007E218A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649" w:type="dxa"/>
          </w:tcPr>
          <w:p w14:paraId="7414CCAB" w14:textId="41575DC4" w:rsidR="00642A1F" w:rsidRDefault="00642A1F" w:rsidP="0024236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ユーザの更新</w:t>
            </w:r>
          </w:p>
        </w:tc>
        <w:tc>
          <w:tcPr>
            <w:tcW w:w="6431" w:type="dxa"/>
          </w:tcPr>
          <w:p w14:paraId="5CFCC371" w14:textId="6546C7E2" w:rsidR="00642A1F" w:rsidRDefault="00642A1F" w:rsidP="00642A1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他のユーザが同じユーザマスタレコードを更新・削除しようとしている</w:t>
            </w:r>
          </w:p>
        </w:tc>
        <w:tc>
          <w:tcPr>
            <w:tcW w:w="5402" w:type="dxa"/>
          </w:tcPr>
          <w:p w14:paraId="67E2A1B0" w14:textId="16F1AB24" w:rsidR="00642A1F" w:rsidRDefault="00642A1F" w:rsidP="0024236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他のユーザがデータを更新中です。</w:t>
            </w:r>
          </w:p>
        </w:tc>
      </w:tr>
      <w:tr w:rsidR="00242361" w14:paraId="77ED3DC8" w14:textId="77777777" w:rsidTr="00DD6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34F40D" w14:textId="702F8DDA" w:rsidR="00242361" w:rsidRDefault="00242361" w:rsidP="007E218A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649" w:type="dxa"/>
          </w:tcPr>
          <w:p w14:paraId="4B836A6B" w14:textId="6D3799A7" w:rsidR="00242361" w:rsidRDefault="008E0443" w:rsidP="0024236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ユーザの削除</w:t>
            </w:r>
          </w:p>
        </w:tc>
        <w:tc>
          <w:tcPr>
            <w:tcW w:w="6431" w:type="dxa"/>
          </w:tcPr>
          <w:p w14:paraId="0B966098" w14:textId="6F4513B2" w:rsidR="00242361" w:rsidRDefault="00642A1F" w:rsidP="0024236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自身のユーザマスタレコードを削除しようとした</w:t>
            </w:r>
          </w:p>
        </w:tc>
        <w:tc>
          <w:tcPr>
            <w:tcW w:w="5402" w:type="dxa"/>
          </w:tcPr>
          <w:p w14:paraId="230452E7" w14:textId="7B17208B" w:rsidR="00242361" w:rsidRDefault="00642A1F" w:rsidP="0024236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自分のデータは削除できません。</w:t>
            </w:r>
          </w:p>
        </w:tc>
      </w:tr>
      <w:tr w:rsidR="00642A1F" w14:paraId="4DB8A37F" w14:textId="77777777" w:rsidTr="00DD6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260278" w14:textId="77777777" w:rsidR="00642A1F" w:rsidRDefault="00642A1F" w:rsidP="007E218A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649" w:type="dxa"/>
          </w:tcPr>
          <w:p w14:paraId="33396CF8" w14:textId="344B4A39" w:rsidR="00642A1F" w:rsidRDefault="00642A1F" w:rsidP="0024236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ユーザの削除</w:t>
            </w:r>
          </w:p>
        </w:tc>
        <w:tc>
          <w:tcPr>
            <w:tcW w:w="6431" w:type="dxa"/>
          </w:tcPr>
          <w:p w14:paraId="3D16227D" w14:textId="27354025" w:rsidR="00642A1F" w:rsidRDefault="00642A1F" w:rsidP="0024236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存在しないユーザIDのユーザマスタレコードを削除しようとした</w:t>
            </w:r>
          </w:p>
        </w:tc>
        <w:tc>
          <w:tcPr>
            <w:tcW w:w="5402" w:type="dxa"/>
          </w:tcPr>
          <w:p w14:paraId="1535D853" w14:textId="40A5AE4F" w:rsidR="00642A1F" w:rsidRPr="00642A1F" w:rsidRDefault="00642A1F" w:rsidP="0024236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存在しないユーザ({ユーザID})です。</w:t>
            </w:r>
          </w:p>
        </w:tc>
      </w:tr>
      <w:tr w:rsidR="00642A1F" w14:paraId="28C189A2" w14:textId="77777777" w:rsidTr="00DD6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AB9386" w14:textId="77777777" w:rsidR="00642A1F" w:rsidRDefault="00642A1F" w:rsidP="007E218A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649" w:type="dxa"/>
          </w:tcPr>
          <w:p w14:paraId="3D475F43" w14:textId="1A37E0A3" w:rsidR="00642A1F" w:rsidRDefault="00642A1F" w:rsidP="00642A1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ユーザの削除</w:t>
            </w:r>
          </w:p>
        </w:tc>
        <w:tc>
          <w:tcPr>
            <w:tcW w:w="6431" w:type="dxa"/>
          </w:tcPr>
          <w:p w14:paraId="761E502C" w14:textId="09A83579" w:rsidR="00642A1F" w:rsidRDefault="00642A1F" w:rsidP="00642A1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他のユーザが同じユーザマスタレコードを更新・削除しようとしている</w:t>
            </w:r>
          </w:p>
        </w:tc>
        <w:tc>
          <w:tcPr>
            <w:tcW w:w="5402" w:type="dxa"/>
          </w:tcPr>
          <w:p w14:paraId="03F6A917" w14:textId="7BFF0BC2" w:rsidR="00642A1F" w:rsidRDefault="00642A1F" w:rsidP="00642A1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他のユーザがデータを更新中です。</w:t>
            </w:r>
          </w:p>
        </w:tc>
      </w:tr>
    </w:tbl>
    <w:p w14:paraId="518128E3" w14:textId="55D10AD2" w:rsidR="00FA5FCC" w:rsidRPr="00FA5FCC" w:rsidRDefault="00FA5FCC" w:rsidP="00AF1ECA">
      <w:pPr>
        <w:ind w:leftChars="700" w:left="1470"/>
      </w:pPr>
      <w:r>
        <w:rPr>
          <w:rFonts w:hint="eastAsia"/>
        </w:rPr>
        <w:t>※</w:t>
      </w:r>
      <w:r>
        <w:rPr>
          <w:rFonts w:hint="eastAsia"/>
        </w:rPr>
        <w:t xml:space="preserve"> {</w:t>
      </w:r>
      <w:r>
        <w:rPr>
          <w:rFonts w:hint="eastAsia"/>
        </w:rPr>
        <w:t>データ行番号</w:t>
      </w:r>
      <w:r>
        <w:rPr>
          <w:rFonts w:hint="eastAsia"/>
        </w:rPr>
        <w:t>}</w:t>
      </w:r>
      <w:r>
        <w:rPr>
          <w:rFonts w:hint="eastAsia"/>
        </w:rPr>
        <w:t>はヘッダー行を除いた</w:t>
      </w:r>
      <w:r>
        <w:rPr>
          <w:rFonts w:hint="eastAsia"/>
        </w:rPr>
        <w:t>CSV</w:t>
      </w:r>
      <w:r>
        <w:rPr>
          <w:rFonts w:hint="eastAsia"/>
        </w:rPr>
        <w:t>ファイルの行番号、</w:t>
      </w:r>
      <w:r>
        <w:rPr>
          <w:rFonts w:hint="eastAsia"/>
        </w:rPr>
        <w:t>{</w:t>
      </w:r>
      <w:r>
        <w:rPr>
          <w:rFonts w:hint="eastAsia"/>
        </w:rPr>
        <w:t>ユーザ</w:t>
      </w:r>
      <w:r>
        <w:rPr>
          <w:rFonts w:hint="eastAsia"/>
        </w:rPr>
        <w:t>ID}</w:t>
      </w:r>
      <w:r>
        <w:rPr>
          <w:rFonts w:hint="eastAsia"/>
        </w:rPr>
        <w:t>は該当するユーザマスタレコードのユーザ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4BC65734" w14:textId="7C512EE6" w:rsidR="00FA5FCC" w:rsidRDefault="00FA5FCC" w:rsidP="00FA5FCC">
      <w:pPr>
        <w:pStyle w:val="4"/>
      </w:pPr>
      <w:r>
        <w:rPr>
          <w:rFonts w:hint="eastAsia"/>
        </w:rPr>
        <w:t>上記以外のエラー</w:t>
      </w:r>
    </w:p>
    <w:p w14:paraId="0D9DD6DC" w14:textId="04D44CB9" w:rsidR="00FA5FCC" w:rsidRPr="00FA5FCC" w:rsidRDefault="00FA5FCC" w:rsidP="00AF1ECA">
      <w:pPr>
        <w:ind w:leftChars="700" w:left="1470"/>
      </w:pPr>
      <w:r>
        <w:rPr>
          <w:rFonts w:hint="eastAsia"/>
        </w:rPr>
        <w:t>エラー画面に遷移し、【サーバー内部エラー】を表示する。</w:t>
      </w:r>
    </w:p>
    <w:p w14:paraId="033A6776" w14:textId="7D5BF4AC" w:rsidR="001A09E6" w:rsidRDefault="001F23AE" w:rsidP="001F23AE">
      <w:pPr>
        <w:pStyle w:val="3"/>
      </w:pPr>
      <w:r>
        <w:rPr>
          <w:rFonts w:hint="eastAsia"/>
        </w:rPr>
        <w:lastRenderedPageBreak/>
        <w:t>更新完了後</w:t>
      </w:r>
    </w:p>
    <w:p w14:paraId="4441C504" w14:textId="7E45DF55" w:rsidR="001F23AE" w:rsidRPr="001F23AE" w:rsidRDefault="001F23AE" w:rsidP="00907E2A">
      <w:pPr>
        <w:ind w:leftChars="500" w:left="1050"/>
      </w:pPr>
      <w:r>
        <w:rPr>
          <w:rFonts w:hint="eastAsia"/>
        </w:rPr>
        <w:t>更新が正常に終了した場合、</w:t>
      </w:r>
      <w:r w:rsidR="006A6350">
        <w:rPr>
          <w:rFonts w:hint="eastAsia"/>
        </w:rPr>
        <w:t>ユーザ</w:t>
      </w:r>
      <w:r>
        <w:rPr>
          <w:rFonts w:hint="eastAsia"/>
        </w:rPr>
        <w:t>マスタ管理画面で全ての</w:t>
      </w:r>
      <w:r w:rsidR="006A6350">
        <w:rPr>
          <w:rFonts w:hint="eastAsia"/>
        </w:rPr>
        <w:t>ユーザ</w:t>
      </w:r>
      <w:r>
        <w:rPr>
          <w:rFonts w:hint="eastAsia"/>
        </w:rPr>
        <w:t>マスタレコードを一覧表示する。</w:t>
      </w:r>
    </w:p>
    <w:sectPr w:rsidR="001F23AE" w:rsidRPr="001F23AE" w:rsidSect="00592264">
      <w:headerReference w:type="default" r:id="rId8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6764" w14:textId="77777777" w:rsidR="009219F9" w:rsidRDefault="009219F9" w:rsidP="00C002F1">
      <w:pPr>
        <w:spacing w:after="0" w:line="240" w:lineRule="auto"/>
      </w:pPr>
      <w:r>
        <w:separator/>
      </w:r>
    </w:p>
  </w:endnote>
  <w:endnote w:type="continuationSeparator" w:id="0">
    <w:p w14:paraId="61E48A4E" w14:textId="77777777" w:rsidR="009219F9" w:rsidRDefault="009219F9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87AD" w14:textId="77777777" w:rsidR="009219F9" w:rsidRDefault="009219F9" w:rsidP="00C002F1">
      <w:pPr>
        <w:spacing w:after="0" w:line="240" w:lineRule="auto"/>
      </w:pPr>
      <w:r>
        <w:separator/>
      </w:r>
    </w:p>
  </w:footnote>
  <w:footnote w:type="continuationSeparator" w:id="0">
    <w:p w14:paraId="10E28F7F" w14:textId="77777777" w:rsidR="009219F9" w:rsidRDefault="009219F9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432201AF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F3EDEA0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9EFA8D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A2E3984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A617A3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89B1E3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1E4378B" w14:textId="763D0381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AF1ECA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B33B579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49C5C4F7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6EF0442D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AA77B22" w14:textId="7C532399" w:rsidR="00C002F1" w:rsidRPr="0008506E" w:rsidRDefault="00765429" w:rsidP="00C002F1">
          <w:pPr>
            <w:pStyle w:val="af3"/>
          </w:pPr>
          <w:r>
            <w:rPr>
              <w:rFonts w:hint="eastAsia"/>
            </w:rPr>
            <w:t>機能仕様書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62B71AF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BB53877" w14:textId="0841ED3D" w:rsidR="00C002F1" w:rsidRPr="0008506E" w:rsidRDefault="00765429" w:rsidP="00C002F1">
          <w:pPr>
            <w:pStyle w:val="af3"/>
          </w:pPr>
          <w:r>
            <w:rPr>
              <w:rFonts w:hint="eastAsia"/>
            </w:rPr>
            <w:t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2440AAA" w14:textId="7C0E94F3" w:rsidR="00C002F1" w:rsidRPr="00521AB2" w:rsidRDefault="006A6350" w:rsidP="00C002F1">
          <w:pPr>
            <w:pStyle w:val="af3"/>
          </w:pPr>
          <w:r>
            <w:rPr>
              <w:rFonts w:hint="eastAsia"/>
            </w:rPr>
            <w:t>ユーザ</w:t>
          </w:r>
          <w:r w:rsidR="00765429">
            <w:rPr>
              <w:rFonts w:hint="eastAsia"/>
            </w:rPr>
            <w:t>マスタ管理</w:t>
          </w:r>
          <w:r w:rsidR="00312722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5A0902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183EC1" w14:textId="0A88B364" w:rsidR="00C002F1" w:rsidRPr="0008506E" w:rsidRDefault="000B640E" w:rsidP="000B640E">
          <w:pPr>
            <w:pStyle w:val="af3"/>
            <w:jc w:val="center"/>
          </w:pPr>
          <w:r>
            <w:t xml:space="preserve">2026/08/27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2C78AF" w14:textId="367F39F3" w:rsidR="00C002F1" w:rsidRPr="0008506E" w:rsidRDefault="000B640E" w:rsidP="000B640E">
          <w:pPr>
            <w:pStyle w:val="af3"/>
            <w:jc w:val="center"/>
          </w:pPr>
          <w:r>
            <w:rPr>
              <w:rFonts w:hint="eastAsia"/>
            </w:rPr>
            <w:t xml:space="preserve"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1EB41C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1274606C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5D4"/>
    <w:multiLevelType w:val="hybridMultilevel"/>
    <w:tmpl w:val="8BD85DE6"/>
    <w:lvl w:ilvl="0" w:tplc="12D4C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316005F"/>
    <w:multiLevelType w:val="hybridMultilevel"/>
    <w:tmpl w:val="CCA4592E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2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2" w15:restartNumberingAfterBreak="0">
    <w:nsid w:val="04572207"/>
    <w:multiLevelType w:val="hybridMultilevel"/>
    <w:tmpl w:val="34F029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8734EB7"/>
    <w:multiLevelType w:val="hybridMultilevel"/>
    <w:tmpl w:val="B99AE25A"/>
    <w:lvl w:ilvl="0" w:tplc="6E1A3828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BF32D5B"/>
    <w:multiLevelType w:val="hybridMultilevel"/>
    <w:tmpl w:val="83C20A86"/>
    <w:lvl w:ilvl="0" w:tplc="49DE4C90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2F3344B"/>
    <w:multiLevelType w:val="hybridMultilevel"/>
    <w:tmpl w:val="A5AEA1AA"/>
    <w:lvl w:ilvl="0" w:tplc="BCB03826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8469F7"/>
    <w:multiLevelType w:val="hybridMultilevel"/>
    <w:tmpl w:val="F306C162"/>
    <w:lvl w:ilvl="0" w:tplc="6E1A3828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463C85"/>
    <w:multiLevelType w:val="multilevel"/>
    <w:tmpl w:val="3BACB6FA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17170621"/>
    <w:multiLevelType w:val="hybridMultilevel"/>
    <w:tmpl w:val="8B829AEA"/>
    <w:lvl w:ilvl="0" w:tplc="49DE4C90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71C5259"/>
    <w:multiLevelType w:val="hybridMultilevel"/>
    <w:tmpl w:val="AF8634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17A71000"/>
    <w:multiLevelType w:val="hybridMultilevel"/>
    <w:tmpl w:val="34F02904"/>
    <w:lvl w:ilvl="0" w:tplc="8814DDE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18744738"/>
    <w:multiLevelType w:val="hybridMultilevel"/>
    <w:tmpl w:val="C47ECA10"/>
    <w:lvl w:ilvl="0" w:tplc="8814DDE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1D6D2101"/>
    <w:multiLevelType w:val="hybridMultilevel"/>
    <w:tmpl w:val="A49ED8F6"/>
    <w:lvl w:ilvl="0" w:tplc="AF10997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16B3DBF"/>
    <w:multiLevelType w:val="hybridMultilevel"/>
    <w:tmpl w:val="F9FA9044"/>
    <w:lvl w:ilvl="0" w:tplc="AE5806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293177FF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9C22B78"/>
    <w:multiLevelType w:val="hybridMultilevel"/>
    <w:tmpl w:val="B1B4B670"/>
    <w:lvl w:ilvl="0" w:tplc="E74A9EC6"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A6B18E7"/>
    <w:multiLevelType w:val="hybridMultilevel"/>
    <w:tmpl w:val="AF8634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CBF4B65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2DEB3CEC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2EA2389E"/>
    <w:multiLevelType w:val="hybridMultilevel"/>
    <w:tmpl w:val="FDF06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2F73786F"/>
    <w:multiLevelType w:val="hybridMultilevel"/>
    <w:tmpl w:val="FDF0678A"/>
    <w:lvl w:ilvl="0" w:tplc="29749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2FD82AC1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3A773004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3D163141"/>
    <w:multiLevelType w:val="hybridMultilevel"/>
    <w:tmpl w:val="8C3C48B6"/>
    <w:lvl w:ilvl="0" w:tplc="6E1A3828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7112863"/>
    <w:multiLevelType w:val="hybridMultilevel"/>
    <w:tmpl w:val="81BC9736"/>
    <w:lvl w:ilvl="0" w:tplc="E74A9EC6"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C4F4298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4CEC4A64"/>
    <w:multiLevelType w:val="hybridMultilevel"/>
    <w:tmpl w:val="0290885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720" w:hanging="440"/>
      </w:pPr>
      <w:rPr>
        <w:rFonts w:ascii="Wingdings" w:hAnsi="Wingdings" w:hint="default"/>
      </w:rPr>
    </w:lvl>
    <w:lvl w:ilvl="2" w:tplc="89E6BD1E">
      <w:start w:val="1"/>
      <w:numFmt w:val="bullet"/>
      <w:lvlText w:val="-"/>
      <w:lvlJc w:val="left"/>
      <w:pPr>
        <w:ind w:left="2080" w:hanging="360"/>
      </w:pPr>
      <w:rPr>
        <w:rFonts w:ascii="Meiryo UI" w:eastAsia="Meiryo UI" w:hAnsi="Meiryo UI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7" w15:restartNumberingAfterBreak="0">
    <w:nsid w:val="4F456062"/>
    <w:multiLevelType w:val="hybridMultilevel"/>
    <w:tmpl w:val="947869FE"/>
    <w:lvl w:ilvl="0" w:tplc="E74A9EC6"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5B11D20"/>
    <w:multiLevelType w:val="hybridMultilevel"/>
    <w:tmpl w:val="841CC164"/>
    <w:lvl w:ilvl="0" w:tplc="FB06A7F2">
      <w:start w:val="5"/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70D5DED"/>
    <w:multiLevelType w:val="hybridMultilevel"/>
    <w:tmpl w:val="D1E03378"/>
    <w:lvl w:ilvl="0" w:tplc="6BDE858E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B05057A"/>
    <w:multiLevelType w:val="hybridMultilevel"/>
    <w:tmpl w:val="5380E20E"/>
    <w:lvl w:ilvl="0" w:tplc="F7FE54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BB747FA"/>
    <w:multiLevelType w:val="hybridMultilevel"/>
    <w:tmpl w:val="E222E4FC"/>
    <w:lvl w:ilvl="0" w:tplc="B51CA25C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00B40AB"/>
    <w:multiLevelType w:val="multilevel"/>
    <w:tmpl w:val="B666FDAC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6CB11883"/>
    <w:multiLevelType w:val="hybridMultilevel"/>
    <w:tmpl w:val="58E831DA"/>
    <w:lvl w:ilvl="0" w:tplc="8DE4D2AE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E2A0177"/>
    <w:multiLevelType w:val="hybridMultilevel"/>
    <w:tmpl w:val="D702177E"/>
    <w:lvl w:ilvl="0" w:tplc="CB1A634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6E165DB"/>
    <w:multiLevelType w:val="hybridMultilevel"/>
    <w:tmpl w:val="D6064C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8FC3785"/>
    <w:multiLevelType w:val="hybridMultilevel"/>
    <w:tmpl w:val="99E21B4C"/>
    <w:lvl w:ilvl="0" w:tplc="43127C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79EC1F58"/>
    <w:multiLevelType w:val="hybridMultilevel"/>
    <w:tmpl w:val="D29C46DE"/>
    <w:lvl w:ilvl="0" w:tplc="468821E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C7D2248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740100960">
    <w:abstractNumId w:val="7"/>
  </w:num>
  <w:num w:numId="2" w16cid:durableId="677079582">
    <w:abstractNumId w:val="32"/>
  </w:num>
  <w:num w:numId="3" w16cid:durableId="560139461">
    <w:abstractNumId w:val="1"/>
  </w:num>
  <w:num w:numId="4" w16cid:durableId="1437099550">
    <w:abstractNumId w:val="26"/>
  </w:num>
  <w:num w:numId="5" w16cid:durableId="859120762">
    <w:abstractNumId w:val="20"/>
  </w:num>
  <w:num w:numId="6" w16cid:durableId="240525523">
    <w:abstractNumId w:val="16"/>
  </w:num>
  <w:num w:numId="7" w16cid:durableId="810056264">
    <w:abstractNumId w:val="34"/>
  </w:num>
  <w:num w:numId="8" w16cid:durableId="850291144">
    <w:abstractNumId w:val="19"/>
  </w:num>
  <w:num w:numId="9" w16cid:durableId="1699576618">
    <w:abstractNumId w:val="9"/>
  </w:num>
  <w:num w:numId="10" w16cid:durableId="1834056841">
    <w:abstractNumId w:val="12"/>
  </w:num>
  <w:num w:numId="11" w16cid:durableId="1876966507">
    <w:abstractNumId w:val="18"/>
  </w:num>
  <w:num w:numId="12" w16cid:durableId="769786987">
    <w:abstractNumId w:val="37"/>
  </w:num>
  <w:num w:numId="13" w16cid:durableId="1797064597">
    <w:abstractNumId w:val="21"/>
  </w:num>
  <w:num w:numId="14" w16cid:durableId="1851331599">
    <w:abstractNumId w:val="11"/>
  </w:num>
  <w:num w:numId="15" w16cid:durableId="393816333">
    <w:abstractNumId w:val="10"/>
  </w:num>
  <w:num w:numId="16" w16cid:durableId="1324893153">
    <w:abstractNumId w:val="13"/>
  </w:num>
  <w:num w:numId="17" w16cid:durableId="797261380">
    <w:abstractNumId w:val="2"/>
  </w:num>
  <w:num w:numId="18" w16cid:durableId="658072113">
    <w:abstractNumId w:val="36"/>
  </w:num>
  <w:num w:numId="19" w16cid:durableId="933057261">
    <w:abstractNumId w:val="5"/>
  </w:num>
  <w:num w:numId="20" w16cid:durableId="7175663">
    <w:abstractNumId w:val="25"/>
  </w:num>
  <w:num w:numId="21" w16cid:durableId="1971202810">
    <w:abstractNumId w:val="35"/>
  </w:num>
  <w:num w:numId="22" w16cid:durableId="968364319">
    <w:abstractNumId w:val="22"/>
  </w:num>
  <w:num w:numId="23" w16cid:durableId="1446004607">
    <w:abstractNumId w:val="14"/>
  </w:num>
  <w:num w:numId="24" w16cid:durableId="1860466330">
    <w:abstractNumId w:val="38"/>
  </w:num>
  <w:num w:numId="25" w16cid:durableId="874193261">
    <w:abstractNumId w:val="17"/>
  </w:num>
  <w:num w:numId="26" w16cid:durableId="1509446804">
    <w:abstractNumId w:val="0"/>
  </w:num>
  <w:num w:numId="27" w16cid:durableId="1765612538">
    <w:abstractNumId w:val="30"/>
  </w:num>
  <w:num w:numId="28" w16cid:durableId="65437754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95376126">
    <w:abstractNumId w:val="3"/>
  </w:num>
  <w:num w:numId="30" w16cid:durableId="18312996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11155867">
    <w:abstractNumId w:val="23"/>
  </w:num>
  <w:num w:numId="32" w16cid:durableId="1857039152">
    <w:abstractNumId w:val="6"/>
  </w:num>
  <w:num w:numId="33" w16cid:durableId="1509716348">
    <w:abstractNumId w:val="24"/>
  </w:num>
  <w:num w:numId="34" w16cid:durableId="234051845">
    <w:abstractNumId w:val="31"/>
  </w:num>
  <w:num w:numId="35" w16cid:durableId="1326472390">
    <w:abstractNumId w:val="33"/>
  </w:num>
  <w:num w:numId="36" w16cid:durableId="167795993">
    <w:abstractNumId w:val="15"/>
  </w:num>
  <w:num w:numId="37" w16cid:durableId="1841038581">
    <w:abstractNumId w:val="27"/>
  </w:num>
  <w:num w:numId="38" w16cid:durableId="1422604902">
    <w:abstractNumId w:val="8"/>
  </w:num>
  <w:num w:numId="39" w16cid:durableId="1261836399">
    <w:abstractNumId w:val="4"/>
  </w:num>
  <w:num w:numId="40" w16cid:durableId="940845400">
    <w:abstractNumId w:val="29"/>
  </w:num>
  <w:num w:numId="41" w16cid:durableId="949699894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29"/>
    <w:rsid w:val="00007051"/>
    <w:rsid w:val="00011B1A"/>
    <w:rsid w:val="000200E7"/>
    <w:rsid w:val="0003028F"/>
    <w:rsid w:val="00054A7E"/>
    <w:rsid w:val="0006019E"/>
    <w:rsid w:val="00065ED5"/>
    <w:rsid w:val="0007009B"/>
    <w:rsid w:val="00070928"/>
    <w:rsid w:val="00092AE8"/>
    <w:rsid w:val="000A0390"/>
    <w:rsid w:val="000B640E"/>
    <w:rsid w:val="000C50ED"/>
    <w:rsid w:val="000E4E8B"/>
    <w:rsid w:val="000F23A4"/>
    <w:rsid w:val="0011381A"/>
    <w:rsid w:val="00127BE6"/>
    <w:rsid w:val="0014136E"/>
    <w:rsid w:val="001458BF"/>
    <w:rsid w:val="00163224"/>
    <w:rsid w:val="001927B4"/>
    <w:rsid w:val="00196455"/>
    <w:rsid w:val="001A09E6"/>
    <w:rsid w:val="001A2898"/>
    <w:rsid w:val="001A60DC"/>
    <w:rsid w:val="001C1956"/>
    <w:rsid w:val="001F23AE"/>
    <w:rsid w:val="001F6D3A"/>
    <w:rsid w:val="001F72D6"/>
    <w:rsid w:val="002220F3"/>
    <w:rsid w:val="00222E5A"/>
    <w:rsid w:val="00231D94"/>
    <w:rsid w:val="00242361"/>
    <w:rsid w:val="0025564B"/>
    <w:rsid w:val="002663DF"/>
    <w:rsid w:val="00272650"/>
    <w:rsid w:val="002778C3"/>
    <w:rsid w:val="002855F8"/>
    <w:rsid w:val="00287024"/>
    <w:rsid w:val="00290B53"/>
    <w:rsid w:val="00291152"/>
    <w:rsid w:val="002B1B66"/>
    <w:rsid w:val="002B6D8D"/>
    <w:rsid w:val="00312722"/>
    <w:rsid w:val="003428F0"/>
    <w:rsid w:val="00350D71"/>
    <w:rsid w:val="0038444F"/>
    <w:rsid w:val="003A27D7"/>
    <w:rsid w:val="003A3D64"/>
    <w:rsid w:val="003A7E3E"/>
    <w:rsid w:val="003B3FEA"/>
    <w:rsid w:val="003D12E4"/>
    <w:rsid w:val="003D2481"/>
    <w:rsid w:val="003E3220"/>
    <w:rsid w:val="003F423A"/>
    <w:rsid w:val="004044C2"/>
    <w:rsid w:val="00406165"/>
    <w:rsid w:val="00407AFF"/>
    <w:rsid w:val="00422743"/>
    <w:rsid w:val="004451B2"/>
    <w:rsid w:val="00464509"/>
    <w:rsid w:val="004808E5"/>
    <w:rsid w:val="00494783"/>
    <w:rsid w:val="004E5A21"/>
    <w:rsid w:val="005017F9"/>
    <w:rsid w:val="0050601C"/>
    <w:rsid w:val="00522E49"/>
    <w:rsid w:val="00540BC9"/>
    <w:rsid w:val="00585378"/>
    <w:rsid w:val="00591AF4"/>
    <w:rsid w:val="00592264"/>
    <w:rsid w:val="005D01D5"/>
    <w:rsid w:val="005F03C0"/>
    <w:rsid w:val="00624154"/>
    <w:rsid w:val="006251D6"/>
    <w:rsid w:val="00642A1F"/>
    <w:rsid w:val="00666088"/>
    <w:rsid w:val="006A6350"/>
    <w:rsid w:val="006C4EE1"/>
    <w:rsid w:val="006D71C6"/>
    <w:rsid w:val="006E2019"/>
    <w:rsid w:val="006E5C4B"/>
    <w:rsid w:val="006F7511"/>
    <w:rsid w:val="007278DA"/>
    <w:rsid w:val="00743C13"/>
    <w:rsid w:val="00765429"/>
    <w:rsid w:val="00785F6D"/>
    <w:rsid w:val="00791030"/>
    <w:rsid w:val="007A4FAD"/>
    <w:rsid w:val="007B4C9D"/>
    <w:rsid w:val="007D5341"/>
    <w:rsid w:val="007E1B01"/>
    <w:rsid w:val="007E218A"/>
    <w:rsid w:val="007F0471"/>
    <w:rsid w:val="00807C34"/>
    <w:rsid w:val="0081006E"/>
    <w:rsid w:val="00810F04"/>
    <w:rsid w:val="00811A57"/>
    <w:rsid w:val="0083250C"/>
    <w:rsid w:val="00883AD8"/>
    <w:rsid w:val="00891FD8"/>
    <w:rsid w:val="008B41DC"/>
    <w:rsid w:val="008B5C3B"/>
    <w:rsid w:val="008B6F23"/>
    <w:rsid w:val="008C356B"/>
    <w:rsid w:val="008E0443"/>
    <w:rsid w:val="00907E2A"/>
    <w:rsid w:val="00913884"/>
    <w:rsid w:val="009219F9"/>
    <w:rsid w:val="00941237"/>
    <w:rsid w:val="00954057"/>
    <w:rsid w:val="00983987"/>
    <w:rsid w:val="00990CF1"/>
    <w:rsid w:val="00993CB5"/>
    <w:rsid w:val="009A38D1"/>
    <w:rsid w:val="009A79BA"/>
    <w:rsid w:val="009D6C4F"/>
    <w:rsid w:val="009E6E5A"/>
    <w:rsid w:val="009F5E17"/>
    <w:rsid w:val="00A137DE"/>
    <w:rsid w:val="00A307C5"/>
    <w:rsid w:val="00A31989"/>
    <w:rsid w:val="00A36C01"/>
    <w:rsid w:val="00A440C7"/>
    <w:rsid w:val="00A502DF"/>
    <w:rsid w:val="00A71D89"/>
    <w:rsid w:val="00AC6770"/>
    <w:rsid w:val="00AE0E35"/>
    <w:rsid w:val="00AF1ECA"/>
    <w:rsid w:val="00B1455D"/>
    <w:rsid w:val="00B176C0"/>
    <w:rsid w:val="00B32E70"/>
    <w:rsid w:val="00B53923"/>
    <w:rsid w:val="00B670A9"/>
    <w:rsid w:val="00B71C0E"/>
    <w:rsid w:val="00B845DE"/>
    <w:rsid w:val="00B9082E"/>
    <w:rsid w:val="00BA1B8A"/>
    <w:rsid w:val="00BA6AF7"/>
    <w:rsid w:val="00BC1AB2"/>
    <w:rsid w:val="00BC713D"/>
    <w:rsid w:val="00C002F1"/>
    <w:rsid w:val="00C03903"/>
    <w:rsid w:val="00C2499F"/>
    <w:rsid w:val="00C24EEC"/>
    <w:rsid w:val="00C42346"/>
    <w:rsid w:val="00C44226"/>
    <w:rsid w:val="00C64866"/>
    <w:rsid w:val="00C65E9B"/>
    <w:rsid w:val="00C721F9"/>
    <w:rsid w:val="00C73352"/>
    <w:rsid w:val="00CA1C9D"/>
    <w:rsid w:val="00CB13A9"/>
    <w:rsid w:val="00CC0AAA"/>
    <w:rsid w:val="00CC3927"/>
    <w:rsid w:val="00CD61C9"/>
    <w:rsid w:val="00D0283C"/>
    <w:rsid w:val="00D073B9"/>
    <w:rsid w:val="00D11FD4"/>
    <w:rsid w:val="00D74007"/>
    <w:rsid w:val="00D80BA4"/>
    <w:rsid w:val="00DA10B2"/>
    <w:rsid w:val="00DB1E75"/>
    <w:rsid w:val="00DC2049"/>
    <w:rsid w:val="00DC63FB"/>
    <w:rsid w:val="00DD3A28"/>
    <w:rsid w:val="00DD6EEB"/>
    <w:rsid w:val="00DE139D"/>
    <w:rsid w:val="00E33DCB"/>
    <w:rsid w:val="00E42580"/>
    <w:rsid w:val="00E53B62"/>
    <w:rsid w:val="00E60738"/>
    <w:rsid w:val="00E71E3F"/>
    <w:rsid w:val="00E73EE2"/>
    <w:rsid w:val="00EA18E0"/>
    <w:rsid w:val="00EA2841"/>
    <w:rsid w:val="00EA62E1"/>
    <w:rsid w:val="00ED5C09"/>
    <w:rsid w:val="00ED6DE3"/>
    <w:rsid w:val="00EE4A75"/>
    <w:rsid w:val="00F03986"/>
    <w:rsid w:val="00F073FC"/>
    <w:rsid w:val="00F134B9"/>
    <w:rsid w:val="00F152BC"/>
    <w:rsid w:val="00F650FB"/>
    <w:rsid w:val="00F91E8B"/>
    <w:rsid w:val="00FA5FCC"/>
    <w:rsid w:val="00FB374B"/>
    <w:rsid w:val="00FC1829"/>
    <w:rsid w:val="00FC7BF2"/>
    <w:rsid w:val="00FE6956"/>
    <w:rsid w:val="00FE78BC"/>
    <w:rsid w:val="00FF4A47"/>
    <w:rsid w:val="00FF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8A5EE9"/>
  <w15:chartTrackingRefBased/>
  <w15:docId w15:val="{A5FF679E-6964-4805-B6E2-A58904DC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2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2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307C5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2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2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A307C5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  <w:sz w:val="2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7">
    <w:name w:val="annotation reference"/>
    <w:basedOn w:val="a0"/>
    <w:uiPriority w:val="99"/>
    <w:semiHidden/>
    <w:unhideWhenUsed/>
    <w:rsid w:val="00F03986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F03986"/>
  </w:style>
  <w:style w:type="character" w:customStyle="1" w:styleId="af9">
    <w:name w:val="コメント文字列 (文字)"/>
    <w:basedOn w:val="a0"/>
    <w:link w:val="af8"/>
    <w:uiPriority w:val="99"/>
    <w:rsid w:val="00F03986"/>
    <w:rPr>
      <w:rFonts w:eastAsia="Meiryo UI"/>
      <w:sz w:val="21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F03986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F03986"/>
    <w:rPr>
      <w:rFonts w:eastAsia="Meiryo UI"/>
      <w:b/>
      <w:bCs/>
      <w:sz w:val="21"/>
    </w:rPr>
  </w:style>
  <w:style w:type="paragraph" w:styleId="afc">
    <w:name w:val="Revision"/>
    <w:hidden/>
    <w:uiPriority w:val="99"/>
    <w:semiHidden/>
    <w:rsid w:val="00A137DE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ADB4F2-21C9-43E1-A225-5D15B6855E2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3ee3b13-89ff-4a69-b0cf-46e74c5c33d8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650</TotalTime>
  <Pages>9</Pages>
  <Words>2648</Words>
  <Characters>2914</Characters>
  <Application>Microsoft Office Word</Application>
  <DocSecurity>0</DocSecurity>
  <Lines>208</Lines>
  <Paragraphs>347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63</cp:revision>
  <dcterms:created xsi:type="dcterms:W3CDTF">2026-06-01T06:14:00Z</dcterms:created>
  <dcterms:modified xsi:type="dcterms:W3CDTF">2026-07-28T01:18:00Z</dcterms:modified>
</cp:coreProperties>
</file>