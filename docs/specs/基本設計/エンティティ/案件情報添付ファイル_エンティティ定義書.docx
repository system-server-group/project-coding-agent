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98E7" w14:textId="02623676" w:rsidR="00DA10B2" w:rsidRDefault="00C002F1" w:rsidP="00C002F1">
      <w:pPr>
        <w:pStyle w:val="10"/>
      </w:pPr>
      <w:r>
        <w:rPr>
          <w:rFonts w:hint="eastAsia"/>
        </w:rPr>
        <w:t>基本仕様</w:t>
      </w:r>
    </w:p>
    <w:tbl>
      <w:tblPr>
        <w:tblStyle w:val="5-1"/>
        <w:tblW w:w="0" w:type="auto"/>
        <w:tblLook w:val="04A0" w:firstRow="1" w:lastRow="0" w:firstColumn="1" w:lastColumn="0" w:noHBand="0" w:noVBand="1"/>
      </w:tblPr>
      <w:tblGrid>
        <w:gridCol w:w="1980"/>
        <w:gridCol w:w="13408"/>
      </w:tblGrid>
      <w:tr w:rsidR="005A52D7" w14:paraId="3758CFE1" w14:textId="77777777" w:rsidTr="005A5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F07B33" w14:textId="3079DA44" w:rsidR="005A52D7" w:rsidRDefault="005A52D7" w:rsidP="005A52D7">
            <w:pPr>
              <w:pStyle w:val="aa"/>
            </w:pPr>
            <w:r>
              <w:rPr>
                <w:rFonts w:hint="eastAsia"/>
              </w:rPr>
              <w:t>項目</w:t>
            </w:r>
          </w:p>
        </w:tc>
        <w:tc>
          <w:tcPr>
            <w:tcW w:w="13408" w:type="dxa"/>
          </w:tcPr>
          <w:p w14:paraId="35B3372F" w14:textId="0BA64928" w:rsidR="005A52D7" w:rsidRDefault="005A52D7" w:rsidP="005A52D7">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5A52D7" w14:paraId="1DEB5FC8" w14:textId="77777777" w:rsidTr="005A5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2BC15A" w14:textId="0CD00032" w:rsidR="005A52D7" w:rsidRDefault="009A5FF0" w:rsidP="005A52D7">
            <w:pPr>
              <w:pStyle w:val="aa"/>
            </w:pPr>
            <w:r>
              <w:rPr>
                <w:rFonts w:hint="eastAsia"/>
              </w:rPr>
              <w:t>名称</w:t>
            </w:r>
          </w:p>
        </w:tc>
        <w:tc>
          <w:tcPr>
            <w:tcW w:w="13408" w:type="dxa"/>
          </w:tcPr>
          <w:p w14:paraId="5AA598FF" w14:textId="6186FB64" w:rsidR="005A52D7" w:rsidRDefault="005A52D7" w:rsidP="005A52D7">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案件情報添付ファイル</w:t>
            </w:r>
          </w:p>
        </w:tc>
      </w:tr>
      <w:tr w:rsidR="005A52D7" w14:paraId="32A8650B" w14:textId="77777777" w:rsidTr="00C77648">
        <w:trPr>
          <w:trHeight w:val="1031"/>
        </w:trPr>
        <w:tc>
          <w:tcPr>
            <w:cnfStyle w:val="001000000000" w:firstRow="0" w:lastRow="0" w:firstColumn="1" w:lastColumn="0" w:oddVBand="0" w:evenVBand="0" w:oddHBand="0" w:evenHBand="0" w:firstRowFirstColumn="0" w:firstRowLastColumn="0" w:lastRowFirstColumn="0" w:lastRowLastColumn="0"/>
            <w:tcW w:w="1980" w:type="dxa"/>
          </w:tcPr>
          <w:p w14:paraId="69C639C5" w14:textId="32801E97" w:rsidR="005A52D7" w:rsidRDefault="005A52D7" w:rsidP="005A52D7">
            <w:pPr>
              <w:pStyle w:val="aa"/>
            </w:pPr>
            <w:r>
              <w:rPr>
                <w:rFonts w:hint="eastAsia"/>
              </w:rPr>
              <w:t>概要</w:t>
            </w:r>
          </w:p>
        </w:tc>
        <w:tc>
          <w:tcPr>
            <w:tcW w:w="13408" w:type="dxa"/>
          </w:tcPr>
          <w:p w14:paraId="73DD24C7" w14:textId="77777777" w:rsidR="005A52D7" w:rsidRDefault="005A52D7" w:rsidP="005A52D7">
            <w:pPr>
              <w:pStyle w:val="aa"/>
              <w:cnfStyle w:val="000000000000" w:firstRow="0" w:lastRow="0" w:firstColumn="0" w:lastColumn="0" w:oddVBand="0" w:evenVBand="0" w:oddHBand="0" w:evenHBand="0" w:firstRowFirstColumn="0" w:firstRowLastColumn="0" w:lastRowFirstColumn="0" w:lastRowLastColumn="0"/>
            </w:pPr>
            <w:r>
              <w:rPr>
                <w:rFonts w:hint="eastAsia"/>
              </w:rPr>
              <w:t>案件情報に付与される一つの案件情報添付ファイルを表すエンティティ。</w:t>
            </w:r>
          </w:p>
          <w:p w14:paraId="74A32AA8" w14:textId="22F12CB6" w:rsidR="005A52D7" w:rsidRDefault="005A52D7" w:rsidP="005A52D7">
            <w:pPr>
              <w:pStyle w:val="aa"/>
              <w:cnfStyle w:val="000000000000" w:firstRow="0" w:lastRow="0" w:firstColumn="0" w:lastColumn="0" w:oddVBand="0" w:evenVBand="0" w:oddHBand="0" w:evenHBand="0" w:firstRowFirstColumn="0" w:firstRowLastColumn="0" w:lastRowFirstColumn="0" w:lastRowLastColumn="0"/>
            </w:pPr>
            <w:r>
              <w:rPr>
                <w:rFonts w:hint="eastAsia"/>
              </w:rPr>
              <w:t>一つの案件情報に対し0</w:t>
            </w:r>
            <w:r w:rsidR="00C77648">
              <w:rPr>
                <w:rFonts w:hint="eastAsia"/>
              </w:rPr>
              <w:t>～5件の</w:t>
            </w:r>
            <w:r>
              <w:rPr>
                <w:rFonts w:hint="eastAsia"/>
              </w:rPr>
              <w:t>複数の添付ファイルが紐づけられる。</w:t>
            </w:r>
          </w:p>
        </w:tc>
      </w:tr>
      <w:tr w:rsidR="005A52D7" w14:paraId="168E1617" w14:textId="77777777" w:rsidTr="005A52D7">
        <w:trPr>
          <w:cnfStyle w:val="000000100000" w:firstRow="0" w:lastRow="0" w:firstColumn="0" w:lastColumn="0" w:oddVBand="0" w:evenVBand="0" w:oddHBand="1" w:evenHBand="0" w:firstRowFirstColumn="0" w:firstRowLastColumn="0" w:lastRowFirstColumn="0" w:lastRowLastColumn="0"/>
          <w:trHeight w:val="2006"/>
        </w:trPr>
        <w:tc>
          <w:tcPr>
            <w:cnfStyle w:val="001000000000" w:firstRow="0" w:lastRow="0" w:firstColumn="1" w:lastColumn="0" w:oddVBand="0" w:evenVBand="0" w:oddHBand="0" w:evenHBand="0" w:firstRowFirstColumn="0" w:firstRowLastColumn="0" w:lastRowFirstColumn="0" w:lastRowLastColumn="0"/>
            <w:tcW w:w="1980" w:type="dxa"/>
          </w:tcPr>
          <w:p w14:paraId="01393423" w14:textId="751FD9D3" w:rsidR="005A52D7" w:rsidRDefault="005A52D7" w:rsidP="005A52D7">
            <w:pPr>
              <w:pStyle w:val="aa"/>
            </w:pPr>
            <w:r>
              <w:rPr>
                <w:rFonts w:hint="eastAsia"/>
              </w:rPr>
              <w:t>関連文書</w:t>
            </w:r>
          </w:p>
        </w:tc>
        <w:tc>
          <w:tcPr>
            <w:tcW w:w="13408" w:type="dxa"/>
          </w:tcPr>
          <w:p w14:paraId="26329334" w14:textId="77777777" w:rsidR="005A52D7" w:rsidRDefault="005A52D7" w:rsidP="005A52D7">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 エンティティ定義書</w:t>
            </w:r>
          </w:p>
          <w:p w14:paraId="73C61EA1" w14:textId="4C91A19C" w:rsidR="00881349" w:rsidRDefault="00881349" w:rsidP="005A52D7">
            <w:pPr>
              <w:pStyle w:val="aa"/>
              <w:cnfStyle w:val="000000100000" w:firstRow="0" w:lastRow="0" w:firstColumn="0" w:lastColumn="0" w:oddVBand="0" w:evenVBand="0" w:oddHBand="1" w:evenHBand="0" w:firstRowFirstColumn="0" w:firstRowLastColumn="0" w:lastRowFirstColumn="0" w:lastRowLastColumn="0"/>
            </w:pPr>
            <w:r>
              <w:rPr>
                <w:rFonts w:hint="eastAsia"/>
              </w:rPr>
              <w:t>ユーザ</w:t>
            </w:r>
            <w:r w:rsidR="00A45A66">
              <w:rPr>
                <w:rFonts w:hint="eastAsia"/>
              </w:rPr>
              <w:t>マスタレコード</w:t>
            </w:r>
            <w:r>
              <w:rPr>
                <w:rFonts w:hint="eastAsia"/>
              </w:rPr>
              <w:t xml:space="preserve"> エンティティ定義書</w:t>
            </w:r>
          </w:p>
          <w:p w14:paraId="0A91CDBA" w14:textId="7E840D4F" w:rsidR="00881349" w:rsidRDefault="00881349" w:rsidP="005A52D7">
            <w:pPr>
              <w:pStyle w:val="aa"/>
              <w:cnfStyle w:val="000000100000" w:firstRow="0" w:lastRow="0" w:firstColumn="0" w:lastColumn="0" w:oddVBand="0" w:evenVBand="0" w:oddHBand="1" w:evenHBand="0" w:firstRowFirstColumn="0" w:firstRowLastColumn="0" w:lastRowFirstColumn="0" w:lastRowLastColumn="0"/>
            </w:pPr>
            <w:r>
              <w:rPr>
                <w:rFonts w:hint="eastAsia"/>
              </w:rPr>
              <w:t>部署</w:t>
            </w:r>
            <w:r w:rsidR="00A45A66">
              <w:rPr>
                <w:rFonts w:hint="eastAsia"/>
              </w:rPr>
              <w:t>マスタレコード</w:t>
            </w:r>
            <w:r>
              <w:rPr>
                <w:rFonts w:hint="eastAsia"/>
              </w:rPr>
              <w:t xml:space="preserve"> エンティティ定義書</w:t>
            </w:r>
          </w:p>
        </w:tc>
      </w:tr>
    </w:tbl>
    <w:p w14:paraId="026AD622" w14:textId="59633E2D" w:rsidR="005A52D7" w:rsidRPr="00A45A66" w:rsidRDefault="005A52D7" w:rsidP="007F0471"/>
    <w:p w14:paraId="4F55229B" w14:textId="77777777" w:rsidR="005A52D7" w:rsidRDefault="005A52D7">
      <w:pPr>
        <w:widowControl/>
        <w:spacing w:after="160" w:line="259" w:lineRule="auto"/>
      </w:pPr>
      <w:r>
        <w:br w:type="page"/>
      </w:r>
    </w:p>
    <w:p w14:paraId="62686122" w14:textId="1AEB3383" w:rsidR="00C002F1" w:rsidRDefault="005A52D7" w:rsidP="005A52D7">
      <w:pPr>
        <w:pStyle w:val="10"/>
      </w:pPr>
      <w:r>
        <w:rPr>
          <w:rFonts w:hint="eastAsia"/>
        </w:rPr>
        <w:lastRenderedPageBreak/>
        <w:t>エンティティ定義</w:t>
      </w:r>
    </w:p>
    <w:tbl>
      <w:tblPr>
        <w:tblStyle w:val="5-1"/>
        <w:tblW w:w="5000" w:type="pct"/>
        <w:tblLook w:val="04A0" w:firstRow="1" w:lastRow="0" w:firstColumn="1" w:lastColumn="0" w:noHBand="0" w:noVBand="1"/>
      </w:tblPr>
      <w:tblGrid>
        <w:gridCol w:w="508"/>
        <w:gridCol w:w="1839"/>
        <w:gridCol w:w="907"/>
        <w:gridCol w:w="4820"/>
        <w:gridCol w:w="1136"/>
        <w:gridCol w:w="1702"/>
        <w:gridCol w:w="945"/>
        <w:gridCol w:w="416"/>
        <w:gridCol w:w="3115"/>
      </w:tblGrid>
      <w:tr w:rsidR="00881349" w:rsidRPr="005C33C2" w14:paraId="6D34CD69" w14:textId="77777777" w:rsidTr="00881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60F938D9" w14:textId="77777777" w:rsidR="00881349" w:rsidRPr="005C33C2" w:rsidRDefault="00881349" w:rsidP="00B93E06">
            <w:pPr>
              <w:pStyle w:val="aa"/>
              <w:rPr>
                <w:sz w:val="20"/>
                <w:szCs w:val="22"/>
              </w:rPr>
            </w:pPr>
            <w:r w:rsidRPr="005C33C2">
              <w:rPr>
                <w:rFonts w:hint="eastAsia"/>
                <w:sz w:val="20"/>
                <w:szCs w:val="22"/>
              </w:rPr>
              <w:t>No</w:t>
            </w:r>
          </w:p>
        </w:tc>
        <w:tc>
          <w:tcPr>
            <w:tcW w:w="598" w:type="pct"/>
          </w:tcPr>
          <w:p w14:paraId="5406CE7F" w14:textId="77777777" w:rsidR="00881349" w:rsidRPr="005C33C2" w:rsidRDefault="00881349" w:rsidP="00B93E06">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属性名</w:t>
            </w:r>
          </w:p>
        </w:tc>
        <w:tc>
          <w:tcPr>
            <w:tcW w:w="295" w:type="pct"/>
          </w:tcPr>
          <w:p w14:paraId="242CCD08" w14:textId="77777777" w:rsidR="00881349" w:rsidRPr="005C33C2" w:rsidRDefault="00881349" w:rsidP="00B93E06">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型</w:t>
            </w:r>
          </w:p>
        </w:tc>
        <w:tc>
          <w:tcPr>
            <w:tcW w:w="1566" w:type="pct"/>
          </w:tcPr>
          <w:p w14:paraId="65C27F26" w14:textId="77777777" w:rsidR="00881349" w:rsidRPr="005C33C2" w:rsidRDefault="00881349" w:rsidP="00B93E06">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説明</w:t>
            </w:r>
          </w:p>
        </w:tc>
        <w:tc>
          <w:tcPr>
            <w:tcW w:w="369" w:type="pct"/>
          </w:tcPr>
          <w:p w14:paraId="3B20E657" w14:textId="33C0712C" w:rsidR="00881349" w:rsidRPr="005C33C2" w:rsidRDefault="00881349" w:rsidP="00B93E06">
            <w:pPr>
              <w:pStyle w:val="aa"/>
              <w:cnfStyle w:val="100000000000" w:firstRow="1" w:lastRow="0" w:firstColumn="0" w:lastColumn="0" w:oddVBand="0" w:evenVBand="0" w:oddHBand="0" w:evenHBand="0" w:firstRowFirstColumn="0" w:firstRowLastColumn="0" w:lastRowFirstColumn="0" w:lastRowLastColumn="0"/>
              <w:rPr>
                <w:sz w:val="20"/>
                <w:szCs w:val="22"/>
              </w:rPr>
            </w:pPr>
            <w:r>
              <w:rPr>
                <w:rFonts w:hint="eastAsia"/>
                <w:sz w:val="20"/>
                <w:szCs w:val="22"/>
              </w:rPr>
              <w:t>最小値／桁数</w:t>
            </w:r>
          </w:p>
        </w:tc>
        <w:tc>
          <w:tcPr>
            <w:tcW w:w="553" w:type="pct"/>
          </w:tcPr>
          <w:p w14:paraId="749A2C75" w14:textId="2430E2BC" w:rsidR="00881349" w:rsidRPr="00881349" w:rsidRDefault="00881349" w:rsidP="00B93E06">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最大</w:t>
            </w:r>
            <w:r>
              <w:rPr>
                <w:rFonts w:hint="eastAsia"/>
                <w:sz w:val="20"/>
                <w:szCs w:val="22"/>
              </w:rPr>
              <w:t>値／</w:t>
            </w:r>
            <w:r w:rsidRPr="005C33C2">
              <w:rPr>
                <w:rFonts w:hint="eastAsia"/>
                <w:sz w:val="20"/>
                <w:szCs w:val="22"/>
              </w:rPr>
              <w:t>桁数</w:t>
            </w:r>
          </w:p>
        </w:tc>
        <w:tc>
          <w:tcPr>
            <w:tcW w:w="307" w:type="pct"/>
          </w:tcPr>
          <w:p w14:paraId="59A87E90" w14:textId="77777777" w:rsidR="00881349" w:rsidRDefault="00881349" w:rsidP="00B93E06">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単位</w:t>
            </w:r>
          </w:p>
          <w:p w14:paraId="300C301B" w14:textId="77777777" w:rsidR="00881349" w:rsidRPr="006120EA" w:rsidRDefault="00881349" w:rsidP="00B93E06">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・精度</w:t>
            </w:r>
          </w:p>
        </w:tc>
        <w:tc>
          <w:tcPr>
            <w:tcW w:w="135" w:type="pct"/>
          </w:tcPr>
          <w:p w14:paraId="5E9E54D2" w14:textId="77777777" w:rsidR="00881349" w:rsidRPr="005C33C2" w:rsidRDefault="00881349" w:rsidP="00B93E06">
            <w:pPr>
              <w:pStyle w:val="aa"/>
              <w:cnfStyle w:val="100000000000" w:firstRow="1" w:lastRow="0" w:firstColumn="0" w:lastColumn="0" w:oddVBand="0" w:evenVBand="0" w:oddHBand="0" w:evenHBand="0" w:firstRowFirstColumn="0" w:firstRowLastColumn="0" w:lastRowFirstColumn="0" w:lastRowLastColumn="0"/>
              <w:rPr>
                <w:sz w:val="20"/>
                <w:szCs w:val="22"/>
              </w:rPr>
            </w:pPr>
            <w:r>
              <w:rPr>
                <w:rFonts w:hint="eastAsia"/>
                <w:sz w:val="20"/>
                <w:szCs w:val="22"/>
              </w:rPr>
              <w:t>必須</w:t>
            </w:r>
          </w:p>
        </w:tc>
        <w:tc>
          <w:tcPr>
            <w:tcW w:w="1012" w:type="pct"/>
          </w:tcPr>
          <w:p w14:paraId="7B28F465" w14:textId="77777777" w:rsidR="00881349" w:rsidRPr="005C33C2" w:rsidRDefault="00881349" w:rsidP="00B93E06">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備考</w:t>
            </w:r>
          </w:p>
        </w:tc>
      </w:tr>
      <w:tr w:rsidR="00881349" w:rsidRPr="005C33C2" w14:paraId="1F268997" w14:textId="77777777" w:rsidTr="00881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DB925C4" w14:textId="77777777" w:rsidR="00881349" w:rsidRPr="005C33C2" w:rsidRDefault="00881349" w:rsidP="00881349">
            <w:pPr>
              <w:pStyle w:val="aa"/>
              <w:numPr>
                <w:ilvl w:val="0"/>
                <w:numId w:val="17"/>
              </w:numPr>
              <w:rPr>
                <w:sz w:val="20"/>
                <w:szCs w:val="22"/>
              </w:rPr>
            </w:pPr>
          </w:p>
        </w:tc>
        <w:tc>
          <w:tcPr>
            <w:tcW w:w="598" w:type="pct"/>
          </w:tcPr>
          <w:p w14:paraId="62EA83FA" w14:textId="0EA9EBBC" w:rsidR="00881349" w:rsidRPr="005C33C2" w:rsidRDefault="00881349"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ファイルID</w:t>
            </w:r>
          </w:p>
        </w:tc>
        <w:tc>
          <w:tcPr>
            <w:tcW w:w="295" w:type="pct"/>
          </w:tcPr>
          <w:p w14:paraId="59D5FB5D" w14:textId="77777777" w:rsidR="00881349" w:rsidRPr="005C33C2" w:rsidRDefault="00881349"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sidRPr="005C33C2">
              <w:rPr>
                <w:rFonts w:hint="eastAsia"/>
                <w:sz w:val="20"/>
                <w:szCs w:val="22"/>
              </w:rPr>
              <w:t>整数</w:t>
            </w:r>
          </w:p>
        </w:tc>
        <w:tc>
          <w:tcPr>
            <w:tcW w:w="1566" w:type="pct"/>
          </w:tcPr>
          <w:p w14:paraId="0B5E2416" w14:textId="77777777" w:rsidR="00881349" w:rsidRDefault="006F422E"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添付ファイル</w:t>
            </w:r>
            <w:r w:rsidR="00881349" w:rsidRPr="005C33C2">
              <w:rPr>
                <w:rFonts w:hint="eastAsia"/>
                <w:sz w:val="20"/>
                <w:szCs w:val="22"/>
              </w:rPr>
              <w:t>を一意に特定する番号</w:t>
            </w:r>
            <w:r w:rsidR="00881349">
              <w:rPr>
                <w:rFonts w:hint="eastAsia"/>
                <w:sz w:val="20"/>
                <w:szCs w:val="22"/>
              </w:rPr>
              <w:t>。</w:t>
            </w:r>
          </w:p>
          <w:p w14:paraId="01190E0F" w14:textId="359B103F" w:rsidR="00D446BA" w:rsidRPr="005C33C2" w:rsidRDefault="00D446BA"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ユーザによる入力ではなく、システムが設定する連番である。</w:t>
            </w:r>
          </w:p>
        </w:tc>
        <w:tc>
          <w:tcPr>
            <w:tcW w:w="369" w:type="pct"/>
          </w:tcPr>
          <w:p w14:paraId="1A7863FF" w14:textId="0277198C" w:rsidR="00881349" w:rsidRPr="005C33C2" w:rsidRDefault="00881349"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1</w:t>
            </w:r>
          </w:p>
        </w:tc>
        <w:tc>
          <w:tcPr>
            <w:tcW w:w="553" w:type="pct"/>
          </w:tcPr>
          <w:p w14:paraId="393CFECF" w14:textId="4A6D4A95" w:rsidR="00881349" w:rsidRPr="005C33C2" w:rsidRDefault="00881349"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sidRPr="005A52D7">
              <w:rPr>
                <w:sz w:val="20"/>
                <w:szCs w:val="22"/>
              </w:rPr>
              <w:t>2,147,483,647</w:t>
            </w:r>
          </w:p>
        </w:tc>
        <w:tc>
          <w:tcPr>
            <w:tcW w:w="307" w:type="pct"/>
          </w:tcPr>
          <w:p w14:paraId="74082F3A" w14:textId="12810D2F" w:rsidR="00881349" w:rsidRPr="005C33C2" w:rsidRDefault="00C90597"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35" w:type="pct"/>
          </w:tcPr>
          <w:p w14:paraId="7908BC2D" w14:textId="77777777" w:rsidR="00881349" w:rsidRPr="005C33C2" w:rsidRDefault="00881349"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12" w:type="pct"/>
          </w:tcPr>
          <w:p w14:paraId="5F281124" w14:textId="7A834FF1" w:rsidR="00881349" w:rsidRPr="005C33C2" w:rsidRDefault="00D446BA" w:rsidP="0088134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C77648" w:rsidRPr="005C33C2" w14:paraId="461F28C2" w14:textId="77777777" w:rsidTr="00881349">
        <w:tc>
          <w:tcPr>
            <w:cnfStyle w:val="001000000000" w:firstRow="0" w:lastRow="0" w:firstColumn="1" w:lastColumn="0" w:oddVBand="0" w:evenVBand="0" w:oddHBand="0" w:evenHBand="0" w:firstRowFirstColumn="0" w:firstRowLastColumn="0" w:lastRowFirstColumn="0" w:lastRowLastColumn="0"/>
            <w:tcW w:w="165" w:type="pct"/>
          </w:tcPr>
          <w:p w14:paraId="7A3E0CFB" w14:textId="77777777" w:rsidR="00C77648" w:rsidRPr="005C33C2" w:rsidRDefault="00C77648" w:rsidP="00C77648">
            <w:pPr>
              <w:pStyle w:val="aa"/>
              <w:numPr>
                <w:ilvl w:val="0"/>
                <w:numId w:val="17"/>
              </w:numPr>
              <w:rPr>
                <w:sz w:val="20"/>
                <w:szCs w:val="22"/>
              </w:rPr>
            </w:pPr>
          </w:p>
        </w:tc>
        <w:tc>
          <w:tcPr>
            <w:tcW w:w="598" w:type="pct"/>
          </w:tcPr>
          <w:p w14:paraId="3984F929" w14:textId="2A6C05E8"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管理コード</w:t>
            </w:r>
          </w:p>
        </w:tc>
        <w:tc>
          <w:tcPr>
            <w:tcW w:w="295" w:type="pct"/>
          </w:tcPr>
          <w:p w14:paraId="3D577D06" w14:textId="70680170" w:rsidR="00C77648" w:rsidRPr="005C33C2"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整数</w:t>
            </w:r>
          </w:p>
        </w:tc>
        <w:tc>
          <w:tcPr>
            <w:tcW w:w="1566" w:type="pct"/>
          </w:tcPr>
          <w:p w14:paraId="3F330349" w14:textId="77777777"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添付ファイルが紐づけられている案件情報の管理コード。</w:t>
            </w:r>
          </w:p>
          <w:p w14:paraId="606434EE" w14:textId="7DE2F067" w:rsidR="00D446BA" w:rsidRPr="00D446BA" w:rsidRDefault="00D446BA"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案件情報の管理コードを参照する。</w:t>
            </w:r>
          </w:p>
        </w:tc>
        <w:tc>
          <w:tcPr>
            <w:tcW w:w="369" w:type="pct"/>
          </w:tcPr>
          <w:p w14:paraId="1313D9C3" w14:textId="162999F1"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1</w:t>
            </w:r>
          </w:p>
        </w:tc>
        <w:tc>
          <w:tcPr>
            <w:tcW w:w="553" w:type="pct"/>
          </w:tcPr>
          <w:p w14:paraId="7F4F81EC" w14:textId="7E540D60" w:rsidR="00C77648" w:rsidRPr="005C33C2"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sidRPr="005A52D7">
              <w:rPr>
                <w:sz w:val="20"/>
                <w:szCs w:val="22"/>
              </w:rPr>
              <w:t>2,147,483,647</w:t>
            </w:r>
          </w:p>
        </w:tc>
        <w:tc>
          <w:tcPr>
            <w:tcW w:w="307" w:type="pct"/>
          </w:tcPr>
          <w:p w14:paraId="2838376B" w14:textId="6BD0F660" w:rsidR="00C77648" w:rsidRPr="005C33C2"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35" w:type="pct"/>
          </w:tcPr>
          <w:p w14:paraId="0FB2C0F1" w14:textId="142A6A50"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12" w:type="pct"/>
          </w:tcPr>
          <w:p w14:paraId="57A09273" w14:textId="0856CE29" w:rsidR="00C77648" w:rsidRPr="005C33C2"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詳細は</w:t>
            </w:r>
            <w:r w:rsidRPr="00C77648">
              <w:rPr>
                <w:rFonts w:hint="eastAsia"/>
                <w:sz w:val="20"/>
                <w:szCs w:val="22"/>
                <w:u w:val="single"/>
              </w:rPr>
              <w:t>案件情報 エンティティ定義書</w:t>
            </w:r>
            <w:r>
              <w:rPr>
                <w:rFonts w:hint="eastAsia"/>
                <w:sz w:val="20"/>
                <w:szCs w:val="22"/>
              </w:rPr>
              <w:t>参照。</w:t>
            </w:r>
          </w:p>
        </w:tc>
      </w:tr>
      <w:tr w:rsidR="00C77648" w:rsidRPr="005C33C2" w14:paraId="5FAD137E" w14:textId="77777777" w:rsidTr="00881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03806FA9" w14:textId="77777777" w:rsidR="00C77648" w:rsidRPr="005C33C2" w:rsidRDefault="00C77648" w:rsidP="00C77648">
            <w:pPr>
              <w:pStyle w:val="aa"/>
              <w:numPr>
                <w:ilvl w:val="0"/>
                <w:numId w:val="17"/>
              </w:numPr>
              <w:rPr>
                <w:sz w:val="20"/>
                <w:szCs w:val="22"/>
              </w:rPr>
            </w:pPr>
          </w:p>
        </w:tc>
        <w:tc>
          <w:tcPr>
            <w:tcW w:w="598" w:type="pct"/>
          </w:tcPr>
          <w:p w14:paraId="7148517A" w14:textId="14DEC5DA"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ファイル名</w:t>
            </w:r>
          </w:p>
        </w:tc>
        <w:tc>
          <w:tcPr>
            <w:tcW w:w="295" w:type="pct"/>
          </w:tcPr>
          <w:p w14:paraId="7E6AA02A" w14:textId="6B4DB7B6"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566" w:type="pct"/>
          </w:tcPr>
          <w:p w14:paraId="5B8F6C5C" w14:textId="2C9317EA"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拡張子を含む添付ファイル名。</w:t>
            </w:r>
          </w:p>
        </w:tc>
        <w:tc>
          <w:tcPr>
            <w:tcW w:w="369" w:type="pct"/>
          </w:tcPr>
          <w:p w14:paraId="3A17DE41" w14:textId="3BC847AA"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53" w:type="pct"/>
          </w:tcPr>
          <w:p w14:paraId="283CDE10" w14:textId="7BE3793C" w:rsidR="00C77648" w:rsidRPr="005A52D7"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2</w:t>
            </w:r>
            <w:r w:rsidR="009031F5">
              <w:rPr>
                <w:rFonts w:hint="eastAsia"/>
                <w:sz w:val="20"/>
                <w:szCs w:val="22"/>
              </w:rPr>
              <w:t>00</w:t>
            </w:r>
          </w:p>
        </w:tc>
        <w:tc>
          <w:tcPr>
            <w:tcW w:w="307" w:type="pct"/>
          </w:tcPr>
          <w:p w14:paraId="421FE115" w14:textId="6EA35246"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5C0AB13A" w14:textId="555FFBFE"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12" w:type="pct"/>
          </w:tcPr>
          <w:p w14:paraId="213DECAB" w14:textId="1623D553"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C77648" w:rsidRPr="005C33C2" w14:paraId="5EF87A4F" w14:textId="77777777" w:rsidTr="00881349">
        <w:tc>
          <w:tcPr>
            <w:cnfStyle w:val="001000000000" w:firstRow="0" w:lastRow="0" w:firstColumn="1" w:lastColumn="0" w:oddVBand="0" w:evenVBand="0" w:oddHBand="0" w:evenHBand="0" w:firstRowFirstColumn="0" w:firstRowLastColumn="0" w:lastRowFirstColumn="0" w:lastRowLastColumn="0"/>
            <w:tcW w:w="165" w:type="pct"/>
          </w:tcPr>
          <w:p w14:paraId="3927E875" w14:textId="77777777" w:rsidR="00C77648" w:rsidRPr="005C33C2" w:rsidRDefault="00C77648" w:rsidP="00C77648">
            <w:pPr>
              <w:pStyle w:val="aa"/>
              <w:numPr>
                <w:ilvl w:val="0"/>
                <w:numId w:val="17"/>
              </w:numPr>
              <w:rPr>
                <w:sz w:val="20"/>
                <w:szCs w:val="22"/>
              </w:rPr>
            </w:pPr>
          </w:p>
        </w:tc>
        <w:tc>
          <w:tcPr>
            <w:tcW w:w="598" w:type="pct"/>
          </w:tcPr>
          <w:p w14:paraId="4B0D924A" w14:textId="3EEDCFDD"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実ファイル</w:t>
            </w:r>
          </w:p>
        </w:tc>
        <w:tc>
          <w:tcPr>
            <w:tcW w:w="295" w:type="pct"/>
          </w:tcPr>
          <w:p w14:paraId="62B20D27" w14:textId="150F6CC6"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バイナリ</w:t>
            </w:r>
          </w:p>
        </w:tc>
        <w:tc>
          <w:tcPr>
            <w:tcW w:w="1566" w:type="pct"/>
          </w:tcPr>
          <w:p w14:paraId="63AF7D10" w14:textId="25F3161A"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実際に登録された添付ファイルのバイナリ。</w:t>
            </w:r>
          </w:p>
        </w:tc>
        <w:tc>
          <w:tcPr>
            <w:tcW w:w="369" w:type="pct"/>
          </w:tcPr>
          <w:p w14:paraId="2ADED720" w14:textId="553BD162"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0</w:t>
            </w:r>
          </w:p>
        </w:tc>
        <w:tc>
          <w:tcPr>
            <w:tcW w:w="553" w:type="pct"/>
          </w:tcPr>
          <w:p w14:paraId="5E5DBE3B" w14:textId="40B640C0"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6291456</w:t>
            </w:r>
          </w:p>
        </w:tc>
        <w:tc>
          <w:tcPr>
            <w:tcW w:w="307" w:type="pct"/>
          </w:tcPr>
          <w:p w14:paraId="4D57BB18" w14:textId="4944DA01"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B</w:t>
            </w:r>
          </w:p>
        </w:tc>
        <w:tc>
          <w:tcPr>
            <w:tcW w:w="135" w:type="pct"/>
          </w:tcPr>
          <w:p w14:paraId="39B16382" w14:textId="0AABA7E2"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12" w:type="pct"/>
          </w:tcPr>
          <w:p w14:paraId="65433942" w14:textId="1B4775D6"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最大6MB。</w:t>
            </w:r>
          </w:p>
        </w:tc>
      </w:tr>
      <w:tr w:rsidR="00C77648" w:rsidRPr="005C33C2" w14:paraId="06BE13BB" w14:textId="77777777" w:rsidTr="00881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6821FBE" w14:textId="77777777" w:rsidR="00C77648" w:rsidRPr="005C33C2" w:rsidRDefault="00C77648" w:rsidP="00C77648">
            <w:pPr>
              <w:pStyle w:val="aa"/>
              <w:numPr>
                <w:ilvl w:val="0"/>
                <w:numId w:val="17"/>
              </w:numPr>
              <w:rPr>
                <w:sz w:val="20"/>
                <w:szCs w:val="22"/>
              </w:rPr>
            </w:pPr>
          </w:p>
        </w:tc>
        <w:tc>
          <w:tcPr>
            <w:tcW w:w="598" w:type="pct"/>
          </w:tcPr>
          <w:p w14:paraId="19086A7B" w14:textId="7FD13ED1"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ファイル容量</w:t>
            </w:r>
          </w:p>
        </w:tc>
        <w:tc>
          <w:tcPr>
            <w:tcW w:w="295" w:type="pct"/>
          </w:tcPr>
          <w:p w14:paraId="72E9BBD5" w14:textId="575B4298"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整数</w:t>
            </w:r>
          </w:p>
        </w:tc>
        <w:tc>
          <w:tcPr>
            <w:tcW w:w="1566" w:type="pct"/>
          </w:tcPr>
          <w:p w14:paraId="0BD7E1B4" w14:textId="70F8383A"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添付ファイルの容量。</w:t>
            </w:r>
          </w:p>
        </w:tc>
        <w:tc>
          <w:tcPr>
            <w:tcW w:w="369" w:type="pct"/>
          </w:tcPr>
          <w:p w14:paraId="2178D7CA" w14:textId="2CDA05B2"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0</w:t>
            </w:r>
          </w:p>
        </w:tc>
        <w:tc>
          <w:tcPr>
            <w:tcW w:w="553" w:type="pct"/>
          </w:tcPr>
          <w:p w14:paraId="73FA6BA9" w14:textId="41EFA424"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6291456</w:t>
            </w:r>
          </w:p>
        </w:tc>
        <w:tc>
          <w:tcPr>
            <w:tcW w:w="307" w:type="pct"/>
          </w:tcPr>
          <w:p w14:paraId="69013837" w14:textId="0176FC72"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B</w:t>
            </w:r>
          </w:p>
        </w:tc>
        <w:tc>
          <w:tcPr>
            <w:tcW w:w="135" w:type="pct"/>
          </w:tcPr>
          <w:p w14:paraId="6ED67FB4" w14:textId="60773674"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12" w:type="pct"/>
          </w:tcPr>
          <w:p w14:paraId="35EE018B" w14:textId="7F321026"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最大6MB。</w:t>
            </w:r>
          </w:p>
        </w:tc>
      </w:tr>
      <w:tr w:rsidR="00C77648" w:rsidRPr="005C33C2" w14:paraId="27CEC220" w14:textId="77777777" w:rsidTr="00881349">
        <w:tc>
          <w:tcPr>
            <w:cnfStyle w:val="001000000000" w:firstRow="0" w:lastRow="0" w:firstColumn="1" w:lastColumn="0" w:oddVBand="0" w:evenVBand="0" w:oddHBand="0" w:evenHBand="0" w:firstRowFirstColumn="0" w:firstRowLastColumn="0" w:lastRowFirstColumn="0" w:lastRowLastColumn="0"/>
            <w:tcW w:w="165" w:type="pct"/>
          </w:tcPr>
          <w:p w14:paraId="4A1ED561" w14:textId="77777777" w:rsidR="00C77648" w:rsidRPr="005C33C2" w:rsidRDefault="00C77648" w:rsidP="00C77648">
            <w:pPr>
              <w:pStyle w:val="aa"/>
              <w:numPr>
                <w:ilvl w:val="0"/>
                <w:numId w:val="17"/>
              </w:numPr>
              <w:rPr>
                <w:sz w:val="20"/>
                <w:szCs w:val="22"/>
              </w:rPr>
            </w:pPr>
          </w:p>
        </w:tc>
        <w:tc>
          <w:tcPr>
            <w:tcW w:w="598" w:type="pct"/>
          </w:tcPr>
          <w:p w14:paraId="1BECC401" w14:textId="2B23550C"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登録者</w:t>
            </w:r>
          </w:p>
        </w:tc>
        <w:tc>
          <w:tcPr>
            <w:tcW w:w="295" w:type="pct"/>
          </w:tcPr>
          <w:p w14:paraId="65282511" w14:textId="28B530D1"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566" w:type="pct"/>
          </w:tcPr>
          <w:p w14:paraId="5FBD7602" w14:textId="3A3FEAA2" w:rsidR="00F54CEE" w:rsidRDefault="00F54CEE" w:rsidP="00F54C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添付ファイルの登録処理を行ったユーザ名。</w:t>
            </w:r>
          </w:p>
          <w:p w14:paraId="026511D5" w14:textId="77777777" w:rsidR="00F54CEE" w:rsidRDefault="00F54CEE" w:rsidP="00F54C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ユーザによる入力ではなく、システムがログイン中のユーザのユーザ名を参照して記録する。</w:t>
            </w:r>
          </w:p>
          <w:p w14:paraId="5022DAB0" w14:textId="7A69C974" w:rsidR="00C77648" w:rsidRDefault="00F54CEE" w:rsidP="00F54C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ユーザマスタで該当するレコードが変更・削除されても、既に記録済みの案件情報には影響しない。</w:t>
            </w:r>
          </w:p>
        </w:tc>
        <w:tc>
          <w:tcPr>
            <w:tcW w:w="369" w:type="pct"/>
          </w:tcPr>
          <w:p w14:paraId="459F8947" w14:textId="20E5D99C"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53" w:type="pct"/>
          </w:tcPr>
          <w:p w14:paraId="642C5FC9" w14:textId="60AEDAFC" w:rsidR="00C77648" w:rsidRDefault="00A53450"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3</w:t>
            </w:r>
            <w:r w:rsidR="00C90597">
              <w:rPr>
                <w:rFonts w:hint="eastAsia"/>
                <w:sz w:val="20"/>
                <w:szCs w:val="22"/>
              </w:rPr>
              <w:t>0</w:t>
            </w:r>
          </w:p>
        </w:tc>
        <w:tc>
          <w:tcPr>
            <w:tcW w:w="307" w:type="pct"/>
          </w:tcPr>
          <w:p w14:paraId="156397A9" w14:textId="2F13D23C" w:rsidR="00C77648" w:rsidRDefault="00C90597"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28BDE89E" w14:textId="70452401"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12" w:type="pct"/>
          </w:tcPr>
          <w:p w14:paraId="1891AE0C" w14:textId="297A01D1"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ユーザマスタについては</w:t>
            </w:r>
            <w:r w:rsidRPr="00397997">
              <w:rPr>
                <w:rFonts w:hint="eastAsia"/>
                <w:sz w:val="20"/>
                <w:szCs w:val="22"/>
                <w:u w:val="single"/>
              </w:rPr>
              <w:t>ユーザマスタレコード エンティティ</w:t>
            </w:r>
            <w:r>
              <w:rPr>
                <w:rFonts w:hint="eastAsia"/>
                <w:sz w:val="20"/>
                <w:szCs w:val="22"/>
              </w:rPr>
              <w:t>定義書を参照。</w:t>
            </w:r>
          </w:p>
        </w:tc>
      </w:tr>
      <w:tr w:rsidR="00C77648" w:rsidRPr="005C33C2" w14:paraId="1DFA2737" w14:textId="77777777" w:rsidTr="00881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0F7E809E" w14:textId="77777777" w:rsidR="00C77648" w:rsidRPr="005C33C2" w:rsidRDefault="00C77648" w:rsidP="00C77648">
            <w:pPr>
              <w:pStyle w:val="aa"/>
              <w:numPr>
                <w:ilvl w:val="0"/>
                <w:numId w:val="17"/>
              </w:numPr>
              <w:rPr>
                <w:sz w:val="20"/>
                <w:szCs w:val="22"/>
              </w:rPr>
            </w:pPr>
          </w:p>
        </w:tc>
        <w:tc>
          <w:tcPr>
            <w:tcW w:w="598" w:type="pct"/>
          </w:tcPr>
          <w:p w14:paraId="0318F7CE" w14:textId="11B2D286"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登録部署</w:t>
            </w:r>
          </w:p>
        </w:tc>
        <w:tc>
          <w:tcPr>
            <w:tcW w:w="295" w:type="pct"/>
          </w:tcPr>
          <w:p w14:paraId="6FE75B78" w14:textId="14F36B58"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566" w:type="pct"/>
          </w:tcPr>
          <w:p w14:paraId="3661C91A" w14:textId="6A0DB4AD" w:rsidR="00D446BA" w:rsidRDefault="00D446BA" w:rsidP="00D446BA">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添付ファイルの登録処理を行ったユーザの所属する部署名。</w:t>
            </w:r>
          </w:p>
          <w:p w14:paraId="606CACAE" w14:textId="77777777" w:rsidR="00D446BA" w:rsidRPr="001B47EE" w:rsidRDefault="00D446BA" w:rsidP="00D446BA">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ユーザによる入力ではなく、システムがログイン中のユーザの部署名を参照して記録する。</w:t>
            </w:r>
          </w:p>
          <w:p w14:paraId="19AD0F4C" w14:textId="44297EEE" w:rsidR="00C77648" w:rsidRDefault="00D446BA" w:rsidP="00D446BA">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部署マスタで該当するレコードが変更・削除されても、既に記録済みの案件情報には影響しない。</w:t>
            </w:r>
          </w:p>
        </w:tc>
        <w:tc>
          <w:tcPr>
            <w:tcW w:w="369" w:type="pct"/>
          </w:tcPr>
          <w:p w14:paraId="1F309507" w14:textId="366EBD90"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53" w:type="pct"/>
          </w:tcPr>
          <w:p w14:paraId="25D1ECC9" w14:textId="267515B9" w:rsidR="00C77648" w:rsidRDefault="00A53450"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3</w:t>
            </w:r>
            <w:r w:rsidR="00C90597">
              <w:rPr>
                <w:rFonts w:hint="eastAsia"/>
                <w:sz w:val="20"/>
                <w:szCs w:val="22"/>
              </w:rPr>
              <w:t>0</w:t>
            </w:r>
          </w:p>
        </w:tc>
        <w:tc>
          <w:tcPr>
            <w:tcW w:w="307" w:type="pct"/>
          </w:tcPr>
          <w:p w14:paraId="01759A30" w14:textId="74CF3072" w:rsidR="00C77648" w:rsidRDefault="00C90597"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17A8DBA3" w14:textId="258EAB93"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12" w:type="pct"/>
          </w:tcPr>
          <w:p w14:paraId="43FEB889" w14:textId="63F319E4" w:rsidR="00C77648" w:rsidRDefault="00C77648" w:rsidP="00C77648">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部署マスタについては</w:t>
            </w:r>
            <w:r w:rsidRPr="00397997">
              <w:rPr>
                <w:rFonts w:hint="eastAsia"/>
                <w:sz w:val="20"/>
                <w:szCs w:val="22"/>
                <w:u w:val="single"/>
              </w:rPr>
              <w:t>部署マスタレコード エンティティ</w:t>
            </w:r>
            <w:r>
              <w:rPr>
                <w:rFonts w:hint="eastAsia"/>
                <w:sz w:val="20"/>
                <w:szCs w:val="22"/>
              </w:rPr>
              <w:t>定義書を参照。</w:t>
            </w:r>
          </w:p>
        </w:tc>
      </w:tr>
      <w:tr w:rsidR="00C77648" w:rsidRPr="005C33C2" w14:paraId="7211CC6B" w14:textId="77777777" w:rsidTr="00881349">
        <w:tc>
          <w:tcPr>
            <w:cnfStyle w:val="001000000000" w:firstRow="0" w:lastRow="0" w:firstColumn="1" w:lastColumn="0" w:oddVBand="0" w:evenVBand="0" w:oddHBand="0" w:evenHBand="0" w:firstRowFirstColumn="0" w:firstRowLastColumn="0" w:lastRowFirstColumn="0" w:lastRowLastColumn="0"/>
            <w:tcW w:w="165" w:type="pct"/>
          </w:tcPr>
          <w:p w14:paraId="0D994D14" w14:textId="77777777" w:rsidR="00C77648" w:rsidRPr="005C33C2" w:rsidRDefault="00C77648" w:rsidP="00C77648">
            <w:pPr>
              <w:pStyle w:val="aa"/>
              <w:numPr>
                <w:ilvl w:val="0"/>
                <w:numId w:val="17"/>
              </w:numPr>
              <w:rPr>
                <w:sz w:val="20"/>
                <w:szCs w:val="22"/>
              </w:rPr>
            </w:pPr>
          </w:p>
        </w:tc>
        <w:tc>
          <w:tcPr>
            <w:tcW w:w="598" w:type="pct"/>
          </w:tcPr>
          <w:p w14:paraId="4D2EB8A1" w14:textId="307EAFF6"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登録日時</w:t>
            </w:r>
          </w:p>
        </w:tc>
        <w:tc>
          <w:tcPr>
            <w:tcW w:w="295" w:type="pct"/>
          </w:tcPr>
          <w:p w14:paraId="146DD374" w14:textId="06D56F02"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日時</w:t>
            </w:r>
          </w:p>
        </w:tc>
        <w:tc>
          <w:tcPr>
            <w:tcW w:w="1566" w:type="pct"/>
          </w:tcPr>
          <w:p w14:paraId="791BAABF" w14:textId="6722A827" w:rsidR="00D446BA" w:rsidRDefault="00D446BA" w:rsidP="00D446BA">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添付ファイルの登録時刻。</w:t>
            </w:r>
          </w:p>
          <w:p w14:paraId="5455D03F" w14:textId="357267CF" w:rsidR="00C77648" w:rsidRDefault="00D446BA" w:rsidP="00D446BA">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ユーザによる入力ではなく、システムが登録処理を行った時</w:t>
            </w:r>
            <w:r>
              <w:rPr>
                <w:rFonts w:hint="eastAsia"/>
                <w:sz w:val="20"/>
                <w:szCs w:val="22"/>
              </w:rPr>
              <w:lastRenderedPageBreak/>
              <w:t>点を記録する。</w:t>
            </w:r>
          </w:p>
        </w:tc>
        <w:tc>
          <w:tcPr>
            <w:tcW w:w="369" w:type="pct"/>
          </w:tcPr>
          <w:p w14:paraId="7B22E92F" w14:textId="0C598FFF"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lastRenderedPageBreak/>
              <w:t>―</w:t>
            </w:r>
          </w:p>
        </w:tc>
        <w:tc>
          <w:tcPr>
            <w:tcW w:w="553" w:type="pct"/>
          </w:tcPr>
          <w:p w14:paraId="0558AA49" w14:textId="697FF97F"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307" w:type="pct"/>
          </w:tcPr>
          <w:p w14:paraId="35896FE3" w14:textId="63497632"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秒</w:t>
            </w:r>
          </w:p>
        </w:tc>
        <w:tc>
          <w:tcPr>
            <w:tcW w:w="135" w:type="pct"/>
          </w:tcPr>
          <w:p w14:paraId="7496283C" w14:textId="5EE4A469" w:rsidR="00C77648" w:rsidRDefault="00C77648"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12" w:type="pct"/>
          </w:tcPr>
          <w:p w14:paraId="3F927EA8" w14:textId="2AD3C547" w:rsidR="00C77648" w:rsidRDefault="00D446BA" w:rsidP="00C77648">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r>
    </w:tbl>
    <w:p w14:paraId="16652DDC" w14:textId="77777777" w:rsidR="005A52D7" w:rsidRPr="005A52D7" w:rsidRDefault="005A52D7" w:rsidP="005A52D7"/>
    <w:sectPr w:rsidR="005A52D7" w:rsidRPr="005A52D7" w:rsidSect="00592264">
      <w:headerReference w:type="default" r:id="rId8"/>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8E49D" w14:textId="77777777" w:rsidR="00543DAE" w:rsidRDefault="00543DAE" w:rsidP="00C002F1">
      <w:pPr>
        <w:spacing w:after="0" w:line="240" w:lineRule="auto"/>
      </w:pPr>
      <w:r>
        <w:separator/>
      </w:r>
    </w:p>
  </w:endnote>
  <w:endnote w:type="continuationSeparator" w:id="0">
    <w:p w14:paraId="2FC74807" w14:textId="77777777" w:rsidR="00543DAE" w:rsidRDefault="00543DAE"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056C0" w14:textId="77777777" w:rsidR="00543DAE" w:rsidRDefault="00543DAE" w:rsidP="00C002F1">
      <w:pPr>
        <w:spacing w:after="0" w:line="240" w:lineRule="auto"/>
      </w:pPr>
      <w:r>
        <w:separator/>
      </w:r>
    </w:p>
  </w:footnote>
  <w:footnote w:type="continuationSeparator" w:id="0">
    <w:p w14:paraId="239E7226" w14:textId="77777777" w:rsidR="00543DAE" w:rsidRDefault="00543DAE"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6A493067"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4F910A09"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0A3AEAD7"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114FFF58"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45038027"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32581FF3"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79CE8790" w14:textId="0C9EF891" w:rsidR="00C002F1" w:rsidRPr="0008506E" w:rsidRDefault="00543DAE"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EndPr/>
            <w:sdtContent>
              <w:r w:rsidR="009A5FF0">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03339ACC"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6DC644C5" w14:textId="77777777" w:rsidR="00C002F1" w:rsidRPr="0008506E" w:rsidRDefault="00C002F1" w:rsidP="00C002F1">
          <w:pPr>
            <w:pStyle w:val="af3"/>
          </w:pPr>
          <w:r w:rsidRPr="0008506E">
            <w:rPr>
              <w:rFonts w:hint="eastAsia"/>
            </w:rPr>
            <w:t>ページ</w:t>
          </w:r>
        </w:p>
      </w:tc>
    </w:tr>
    <w:tr w:rsidR="00C002F1" w:rsidRPr="0008506E" w14:paraId="3E84B0D7" w14:textId="77777777" w:rsidTr="00C002F1">
      <w:trPr>
        <w:cantSplit/>
        <w:trHeight w:val="413"/>
      </w:trPr>
      <w:tc>
        <w:tcPr>
          <w:tcW w:w="2241" w:type="dxa"/>
          <w:tcBorders>
            <w:left w:val="single" w:sz="12" w:space="0" w:color="auto"/>
            <w:right w:val="single" w:sz="12" w:space="0" w:color="auto"/>
          </w:tcBorders>
          <w:vAlign w:val="center"/>
        </w:tcPr>
        <w:p w14:paraId="14D2D37C" w14:textId="5D25007A" w:rsidR="00C002F1" w:rsidRPr="0008506E" w:rsidRDefault="005A52D7" w:rsidP="00C002F1">
          <w:pPr>
            <w:pStyle w:val="af3"/>
          </w:pPr>
          <w:r>
            <w:rPr>
              <w:rFonts w:hint="eastAsia"/>
            </w:rPr>
            <w:t>エンティティ定義書</w:t>
          </w:r>
        </w:p>
      </w:tc>
      <w:tc>
        <w:tcPr>
          <w:tcW w:w="2551" w:type="dxa"/>
          <w:tcBorders>
            <w:top w:val="nil"/>
            <w:left w:val="single" w:sz="12" w:space="0" w:color="auto"/>
            <w:right w:val="single" w:sz="12" w:space="0" w:color="auto"/>
          </w:tcBorders>
          <w:vAlign w:val="center"/>
        </w:tcPr>
        <w:p w14:paraId="7707FD62"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0890816E" w14:textId="77777777" w:rsidR="00C002F1" w:rsidRPr="0008506E" w:rsidRDefault="001F72D6" w:rsidP="00C002F1">
          <w:pPr>
            <w:pStyle w:val="af3"/>
          </w:pPr>
          <w:r>
            <w:rPr>
              <w:rFonts w:hint="eastAsia"/>
            </w:rPr>
            <w:t>案件情報管理</w:t>
          </w:r>
        </w:p>
      </w:tc>
      <w:tc>
        <w:tcPr>
          <w:tcW w:w="3446" w:type="dxa"/>
          <w:tcBorders>
            <w:top w:val="nil"/>
            <w:left w:val="single" w:sz="12" w:space="0" w:color="auto"/>
            <w:right w:val="single" w:sz="12" w:space="0" w:color="auto"/>
          </w:tcBorders>
          <w:vAlign w:val="center"/>
        </w:tcPr>
        <w:p w14:paraId="2AC210EF" w14:textId="529ACFA6" w:rsidR="00C002F1" w:rsidRPr="00521AB2" w:rsidRDefault="005A52D7" w:rsidP="00C002F1">
          <w:pPr>
            <w:pStyle w:val="af3"/>
          </w:pPr>
          <w:r>
            <w:rPr>
              <w:rFonts w:hint="eastAsia"/>
            </w:rPr>
            <w:t>案件情報添付ファイル</w:t>
          </w:r>
        </w:p>
      </w:tc>
      <w:tc>
        <w:tcPr>
          <w:tcW w:w="1728" w:type="dxa"/>
          <w:tcBorders>
            <w:top w:val="single" w:sz="8" w:space="0" w:color="auto"/>
            <w:left w:val="single" w:sz="12" w:space="0" w:color="auto"/>
            <w:bottom w:val="single" w:sz="12" w:space="0" w:color="auto"/>
            <w:right w:val="single" w:sz="12" w:space="0" w:color="auto"/>
          </w:tcBorders>
          <w:vAlign w:val="center"/>
        </w:tcPr>
        <w:p w14:paraId="72106E99" w14:textId="43B9469D"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7B6FD23F" w14:textId="23E280AD" w:rsidR="00C002F1" w:rsidRPr="0008506E" w:rsidRDefault="00D1515F" w:rsidP="00C002F1">
          <w:pPr>
            <w:pStyle w:val="af3"/>
          </w:pPr>
          <w:r>
            <w:rPr>
              <w:rFonts w:hint="eastAsia"/>
            </w:rPr>
            <w:t>2026/06/22</w:t>
          </w:r>
        </w:p>
      </w:tc>
      <w:tc>
        <w:tcPr>
          <w:tcW w:w="1156" w:type="dxa"/>
          <w:tcBorders>
            <w:top w:val="single" w:sz="8" w:space="0" w:color="auto"/>
            <w:left w:val="single" w:sz="12" w:space="0" w:color="auto"/>
            <w:bottom w:val="single" w:sz="12" w:space="0" w:color="auto"/>
            <w:right w:val="single" w:sz="12" w:space="0" w:color="auto"/>
          </w:tcBorders>
          <w:vAlign w:val="center"/>
        </w:tcPr>
        <w:p w14:paraId="0BE1C608" w14:textId="7951732C" w:rsidR="00C002F1" w:rsidRPr="0008506E" w:rsidRDefault="00D1515F" w:rsidP="00D1515F">
          <w:pPr>
            <w:pStyle w:val="af3"/>
            <w:jc w:val="center"/>
          </w:pPr>
          <w:r>
            <w:rPr>
              <w:rFonts w:hint="eastAsia"/>
            </w:rPr>
            <w:t>SSV/</w:t>
          </w:r>
          <w:r>
            <w:rPr>
              <w:rFonts w:hint="eastAsia"/>
            </w:rPr>
            <w:t>社員B</w:t>
          </w:r>
        </w:p>
      </w:tc>
      <w:tc>
        <w:tcPr>
          <w:tcW w:w="781" w:type="dxa"/>
          <w:tcBorders>
            <w:top w:val="single" w:sz="8" w:space="0" w:color="auto"/>
            <w:left w:val="single" w:sz="12" w:space="0" w:color="auto"/>
            <w:bottom w:val="single" w:sz="12" w:space="0" w:color="auto"/>
            <w:right w:val="single" w:sz="12" w:space="0" w:color="auto"/>
          </w:tcBorders>
          <w:vAlign w:val="center"/>
        </w:tcPr>
        <w:p w14:paraId="6F76E038"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0381028C"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3C85"/>
    <w:multiLevelType w:val="multilevel"/>
    <w:tmpl w:val="3BACB6FA"/>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B167D9F"/>
    <w:multiLevelType w:val="hybridMultilevel"/>
    <w:tmpl w:val="3274F2F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00B40AB"/>
    <w:multiLevelType w:val="multilevel"/>
    <w:tmpl w:val="3BACB6FA"/>
    <w:numStyleLink w:val="1"/>
  </w:abstractNum>
  <w:abstractNum w:abstractNumId="3" w15:restartNumberingAfterBreak="0">
    <w:nsid w:val="758D058B"/>
    <w:multiLevelType w:val="hybridMultilevel"/>
    <w:tmpl w:val="E7123BCA"/>
    <w:lvl w:ilvl="0" w:tplc="DB4A4C42">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40100960">
    <w:abstractNumId w:val="0"/>
  </w:num>
  <w:num w:numId="2" w16cid:durableId="677079582">
    <w:abstractNumId w:val="2"/>
  </w:num>
  <w:num w:numId="3" w16cid:durableId="1132360486">
    <w:abstractNumId w:val="2"/>
  </w:num>
  <w:num w:numId="4" w16cid:durableId="1896310185">
    <w:abstractNumId w:val="2"/>
  </w:num>
  <w:num w:numId="5" w16cid:durableId="891892927">
    <w:abstractNumId w:val="2"/>
  </w:num>
  <w:num w:numId="6" w16cid:durableId="1347555933">
    <w:abstractNumId w:val="2"/>
  </w:num>
  <w:num w:numId="7" w16cid:durableId="709839561">
    <w:abstractNumId w:val="2"/>
  </w:num>
  <w:num w:numId="8" w16cid:durableId="582035669">
    <w:abstractNumId w:val="2"/>
  </w:num>
  <w:num w:numId="9" w16cid:durableId="1732187897">
    <w:abstractNumId w:val="2"/>
  </w:num>
  <w:num w:numId="10" w16cid:durableId="124928254">
    <w:abstractNumId w:val="2"/>
  </w:num>
  <w:num w:numId="11" w16cid:durableId="2131777331">
    <w:abstractNumId w:val="2"/>
  </w:num>
  <w:num w:numId="12" w16cid:durableId="963731790">
    <w:abstractNumId w:val="2"/>
  </w:num>
  <w:num w:numId="13" w16cid:durableId="1534807914">
    <w:abstractNumId w:val="2"/>
  </w:num>
  <w:num w:numId="14" w16cid:durableId="803889070">
    <w:abstractNumId w:val="2"/>
  </w:num>
  <w:num w:numId="15" w16cid:durableId="1422676068">
    <w:abstractNumId w:val="2"/>
  </w:num>
  <w:num w:numId="16" w16cid:durableId="1965185649">
    <w:abstractNumId w:val="2"/>
  </w:num>
  <w:num w:numId="17" w16cid:durableId="1513566435">
    <w:abstractNumId w:val="1"/>
  </w:num>
  <w:num w:numId="18" w16cid:durableId="61112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D7"/>
    <w:rsid w:val="00007051"/>
    <w:rsid w:val="00017BB7"/>
    <w:rsid w:val="000200E7"/>
    <w:rsid w:val="00054A7E"/>
    <w:rsid w:val="00077418"/>
    <w:rsid w:val="000C6956"/>
    <w:rsid w:val="00127BE6"/>
    <w:rsid w:val="0014136E"/>
    <w:rsid w:val="00163224"/>
    <w:rsid w:val="001927B4"/>
    <w:rsid w:val="001A2898"/>
    <w:rsid w:val="001F72D6"/>
    <w:rsid w:val="002220F3"/>
    <w:rsid w:val="00231D94"/>
    <w:rsid w:val="00272650"/>
    <w:rsid w:val="002855F8"/>
    <w:rsid w:val="00290B53"/>
    <w:rsid w:val="003141D5"/>
    <w:rsid w:val="0031621C"/>
    <w:rsid w:val="003A27D7"/>
    <w:rsid w:val="003A3D64"/>
    <w:rsid w:val="003E3220"/>
    <w:rsid w:val="003F423A"/>
    <w:rsid w:val="00407AFF"/>
    <w:rsid w:val="0044279A"/>
    <w:rsid w:val="00464509"/>
    <w:rsid w:val="004808E5"/>
    <w:rsid w:val="00494253"/>
    <w:rsid w:val="004A3AF9"/>
    <w:rsid w:val="0050601C"/>
    <w:rsid w:val="00522E49"/>
    <w:rsid w:val="00543DAE"/>
    <w:rsid w:val="005453A7"/>
    <w:rsid w:val="00585378"/>
    <w:rsid w:val="00591AF4"/>
    <w:rsid w:val="00592264"/>
    <w:rsid w:val="005A52D7"/>
    <w:rsid w:val="005D01D5"/>
    <w:rsid w:val="00612AA4"/>
    <w:rsid w:val="0062431C"/>
    <w:rsid w:val="00634B7F"/>
    <w:rsid w:val="00666088"/>
    <w:rsid w:val="006E2019"/>
    <w:rsid w:val="006F422E"/>
    <w:rsid w:val="00742A54"/>
    <w:rsid w:val="00785F6D"/>
    <w:rsid w:val="0079308C"/>
    <w:rsid w:val="007F0471"/>
    <w:rsid w:val="00807C34"/>
    <w:rsid w:val="0081006E"/>
    <w:rsid w:val="00881349"/>
    <w:rsid w:val="009031F5"/>
    <w:rsid w:val="009176FF"/>
    <w:rsid w:val="00983987"/>
    <w:rsid w:val="009A5FF0"/>
    <w:rsid w:val="009A79BA"/>
    <w:rsid w:val="009E6E5A"/>
    <w:rsid w:val="00A23053"/>
    <w:rsid w:val="00A45A66"/>
    <w:rsid w:val="00A53450"/>
    <w:rsid w:val="00AD1548"/>
    <w:rsid w:val="00AE0E35"/>
    <w:rsid w:val="00B176C0"/>
    <w:rsid w:val="00B43BF6"/>
    <w:rsid w:val="00B92409"/>
    <w:rsid w:val="00C002F1"/>
    <w:rsid w:val="00C73352"/>
    <w:rsid w:val="00C77648"/>
    <w:rsid w:val="00C90597"/>
    <w:rsid w:val="00CB13A9"/>
    <w:rsid w:val="00CC0AAA"/>
    <w:rsid w:val="00CC3927"/>
    <w:rsid w:val="00D1515F"/>
    <w:rsid w:val="00D446BA"/>
    <w:rsid w:val="00D80BA4"/>
    <w:rsid w:val="00DA10B2"/>
    <w:rsid w:val="00DC63FB"/>
    <w:rsid w:val="00DD14CC"/>
    <w:rsid w:val="00DD3A28"/>
    <w:rsid w:val="00E71E3F"/>
    <w:rsid w:val="00E73EE2"/>
    <w:rsid w:val="00EA2841"/>
    <w:rsid w:val="00EA62E1"/>
    <w:rsid w:val="00EB26D5"/>
    <w:rsid w:val="00ED6DE3"/>
    <w:rsid w:val="00F54CEE"/>
    <w:rsid w:val="00F650FB"/>
    <w:rsid w:val="00F8096A"/>
    <w:rsid w:val="00F91E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60DA1E"/>
  <w15:chartTrackingRefBased/>
  <w15:docId w15:val="{7F928618-F728-4962-A838-794B669E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6C0"/>
    <w:pPr>
      <w:widowControl w:val="0"/>
      <w:spacing w:after="120" w:line="240" w:lineRule="exact"/>
    </w:pPr>
    <w:rPr>
      <w:rFonts w:eastAsia="Meiryo UI"/>
      <w:sz w:val="21"/>
    </w:rPr>
  </w:style>
  <w:style w:type="paragraph" w:styleId="10">
    <w:name w:val="heading 1"/>
    <w:basedOn w:val="a"/>
    <w:next w:val="a"/>
    <w:link w:val="11"/>
    <w:uiPriority w:val="9"/>
    <w:qFormat/>
    <w:rsid w:val="003F423A"/>
    <w:pPr>
      <w:keepNext/>
      <w:keepLines/>
      <w:numPr>
        <w:numId w:val="16"/>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3F423A"/>
    <w:pPr>
      <w:keepNext/>
      <w:keepLines/>
      <w:numPr>
        <w:ilvl w:val="1"/>
        <w:numId w:val="16"/>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a"/>
    <w:next w:val="a"/>
    <w:link w:val="30"/>
    <w:uiPriority w:val="9"/>
    <w:unhideWhenUsed/>
    <w:qFormat/>
    <w:rsid w:val="003F423A"/>
    <w:pPr>
      <w:keepNext/>
      <w:keepLines/>
      <w:numPr>
        <w:ilvl w:val="2"/>
        <w:numId w:val="16"/>
      </w:numPr>
      <w:spacing w:before="160" w:after="80" w:line="240" w:lineRule="auto"/>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3F423A"/>
    <w:pPr>
      <w:keepNext/>
      <w:keepLines/>
      <w:numPr>
        <w:ilvl w:val="3"/>
        <w:numId w:val="2"/>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3F423A"/>
    <w:pPr>
      <w:keepNext/>
      <w:keepLines/>
      <w:numPr>
        <w:ilvl w:val="4"/>
        <w:numId w:val="16"/>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semiHidden/>
    <w:unhideWhenUsed/>
    <w:qFormat/>
    <w:rsid w:val="003F423A"/>
    <w:pPr>
      <w:keepNext/>
      <w:keepLines/>
      <w:numPr>
        <w:ilvl w:val="5"/>
        <w:numId w:val="16"/>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C002F1"/>
    <w:rPr>
      <w:rFonts w:asciiTheme="majorHAnsi" w:eastAsia="ＭＳ ゴシック" w:hAnsiTheme="majorHAnsi" w:cstheme="majorBidi"/>
      <w:b/>
      <w:color w:val="000000" w:themeColor="text1"/>
      <w:sz w:val="21"/>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2F1"/>
    <w:pPr>
      <w:spacing w:before="160"/>
      <w:jc w:val="center"/>
    </w:pPr>
    <w:rPr>
      <w:i/>
      <w:iCs/>
      <w:color w:val="404040" w:themeColor="text1" w:themeTint="BF"/>
    </w:rPr>
  </w:style>
  <w:style w:type="character" w:customStyle="1" w:styleId="a8">
    <w:name w:val="引用文 (文字)"/>
    <w:basedOn w:val="a0"/>
    <w:link w:val="a7"/>
    <w:uiPriority w:val="29"/>
    <w:rsid w:val="00C002F1"/>
    <w:rPr>
      <w:i/>
      <w:iCs/>
      <w:color w:val="404040" w:themeColor="text1" w:themeTint="BF"/>
    </w:rPr>
  </w:style>
  <w:style w:type="paragraph" w:styleId="a9">
    <w:name w:val="List Paragraph"/>
    <w:basedOn w:val="a"/>
    <w:uiPriority w:val="34"/>
    <w:qFormat/>
    <w:rsid w:val="00C002F1"/>
    <w:pPr>
      <w:ind w:left="720"/>
      <w:contextualSpacing/>
    </w:p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ED6DE3"/>
    <w:pPr>
      <w:spacing w:after="0" w:line="240" w:lineRule="auto"/>
    </w:pPr>
    <w:rPr>
      <w:rFonts w:eastAsia="Meiryo UI"/>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7">
    <w:name w:val="Revision"/>
    <w:hidden/>
    <w:uiPriority w:val="99"/>
    <w:semiHidden/>
    <w:rsid w:val="006F422E"/>
    <w:pPr>
      <w:spacing w:after="0" w:line="240" w:lineRule="auto"/>
    </w:pPr>
    <w:rPr>
      <w:rFonts w:eastAsia="Meiryo U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25</TotalTime>
  <Pages>3</Pages>
  <Words>453</Words>
  <Characters>477</Characters>
  <Application>Microsoft Office Word</Application>
  <DocSecurity>0</DocSecurity>
  <Lines>95</Lines>
  <Paragraphs>132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社員B</cp:lastModifiedBy>
  <cp:revision>17</cp:revision>
  <dcterms:created xsi:type="dcterms:W3CDTF">2026-05-29T01:15:00Z</dcterms:created>
  <dcterms:modified xsi:type="dcterms:W3CDTF">2026-06-22T03:05:00Z</dcterms:modified>
</cp:coreProperties>
</file>