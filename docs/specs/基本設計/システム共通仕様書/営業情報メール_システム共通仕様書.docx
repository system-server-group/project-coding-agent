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7C63" w14:textId="379BF1CC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1555"/>
        <w:gridCol w:w="13891"/>
      </w:tblGrid>
      <w:tr w:rsidR="005B5C41" w14:paraId="56478C0B" w14:textId="77777777" w:rsidTr="00445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CBAA853" w14:textId="77777777" w:rsidR="005B5C41" w:rsidRDefault="005B5C41" w:rsidP="005B5C41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3891" w:type="dxa"/>
          </w:tcPr>
          <w:p w14:paraId="6FD84121" w14:textId="77777777" w:rsidR="005B5C41" w:rsidRDefault="005B5C41" w:rsidP="005B5C41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5B5C41" w14:paraId="229590EF" w14:textId="77777777" w:rsidTr="00445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1D461FB" w14:textId="035C094B" w:rsidR="005B5C41" w:rsidRDefault="00AA7509" w:rsidP="005B5C41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13891" w:type="dxa"/>
          </w:tcPr>
          <w:p w14:paraId="1BBFA7D0" w14:textId="7CAB242B" w:rsidR="005B5C41" w:rsidRDefault="00445CCF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営業情報メール</w:t>
            </w:r>
          </w:p>
        </w:tc>
      </w:tr>
      <w:tr w:rsidR="005B5C41" w14:paraId="449B9073" w14:textId="77777777" w:rsidTr="003B1987">
        <w:trPr>
          <w:trHeight w:val="2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EE5E768" w14:textId="77777777" w:rsidR="005B5C41" w:rsidRDefault="005B5C41" w:rsidP="005B5C41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3891" w:type="dxa"/>
          </w:tcPr>
          <w:p w14:paraId="554DA5FF" w14:textId="7CDD2AC7" w:rsidR="005B5C41" w:rsidRDefault="00AA275B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案件情報の登録・更新があった時に、</w:t>
            </w:r>
            <w:r w:rsidR="00A2484F">
              <w:rPr>
                <w:rFonts w:hint="eastAsia"/>
              </w:rPr>
              <w:t>任意で</w:t>
            </w:r>
            <w:r>
              <w:rPr>
                <w:rFonts w:hint="eastAsia"/>
              </w:rPr>
              <w:t>送信される通知用メール。</w:t>
            </w:r>
          </w:p>
          <w:p w14:paraId="31B75741" w14:textId="77777777" w:rsidR="00AA275B" w:rsidRDefault="00AA275B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規定のレイアウトに沿って登録・更新した案件情報の内容を記載する。</w:t>
            </w:r>
          </w:p>
          <w:p w14:paraId="303948B9" w14:textId="1B9D1D3C" w:rsidR="00D6624A" w:rsidRDefault="00D6624A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登録と更新では一部の記載内容が異なる。</w:t>
            </w:r>
          </w:p>
          <w:p w14:paraId="34EB5EAB" w14:textId="623524B5" w:rsidR="00AA275B" w:rsidRDefault="00AA275B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実行する環境(開発系／検証系／本番系)によって一部の設定が異なる。</w:t>
            </w:r>
          </w:p>
        </w:tc>
      </w:tr>
      <w:tr w:rsidR="003B1987" w14:paraId="1597F726" w14:textId="77777777" w:rsidTr="003B1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F6453B1" w14:textId="59901407" w:rsidR="003B1987" w:rsidRDefault="003B1987" w:rsidP="005B5C41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3891" w:type="dxa"/>
          </w:tcPr>
          <w:p w14:paraId="43561489" w14:textId="77777777" w:rsidR="003B1987" w:rsidRDefault="003B1987" w:rsidP="0096039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 エンティティ定義書</w:t>
            </w:r>
          </w:p>
          <w:p w14:paraId="2CFD5856" w14:textId="1FECFBDD" w:rsidR="003B1987" w:rsidRDefault="003B1987" w:rsidP="0096039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CE3B39">
              <w:rPr>
                <w:rFonts w:hint="eastAsia"/>
              </w:rPr>
              <w:t>マスタレコード</w:t>
            </w:r>
            <w:r>
              <w:rPr>
                <w:rFonts w:hint="eastAsia"/>
              </w:rPr>
              <w:t xml:space="preserve"> エンティティ定義書</w:t>
            </w:r>
          </w:p>
          <w:p w14:paraId="54810C96" w14:textId="77777777" w:rsidR="002A5CDB" w:rsidRDefault="002A5CDB" w:rsidP="0096039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案件情報登録画面 機能仕様書</w:t>
            </w:r>
          </w:p>
          <w:p w14:paraId="06EB8D4A" w14:textId="4BBF1EC3" w:rsidR="002A5CDB" w:rsidRDefault="002A5CDB" w:rsidP="0096039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</w:t>
            </w:r>
            <w:r w:rsidR="007F34E0">
              <w:rPr>
                <w:rFonts w:hint="eastAsia"/>
              </w:rPr>
              <w:t>更新</w:t>
            </w:r>
            <w:r>
              <w:rPr>
                <w:rFonts w:hint="eastAsia"/>
              </w:rPr>
              <w:t>画面 機能仕様書</w:t>
            </w:r>
          </w:p>
        </w:tc>
      </w:tr>
    </w:tbl>
    <w:p w14:paraId="64D5898F" w14:textId="77777777" w:rsidR="003B1987" w:rsidRDefault="003B1987">
      <w:pPr>
        <w:widowControl/>
        <w:spacing w:line="259" w:lineRule="auto"/>
        <w:rPr>
          <w:rFonts w:asciiTheme="majorHAnsi" w:hAnsiTheme="majorHAnsi" w:cstheme="majorBidi"/>
          <w:b/>
          <w:color w:val="000000" w:themeColor="text1"/>
          <w:sz w:val="28"/>
          <w:szCs w:val="32"/>
        </w:rPr>
      </w:pPr>
      <w:r>
        <w:br w:type="page"/>
      </w:r>
    </w:p>
    <w:p w14:paraId="1F016CD0" w14:textId="647B2F61" w:rsidR="00C002F1" w:rsidRDefault="00AA275B" w:rsidP="005B5C41">
      <w:pPr>
        <w:pStyle w:val="10"/>
      </w:pPr>
      <w:r>
        <w:rPr>
          <w:rFonts w:hint="eastAsia"/>
        </w:rPr>
        <w:lastRenderedPageBreak/>
        <w:t>メール基本設定</w:t>
      </w:r>
    </w:p>
    <w:p w14:paraId="160A9227" w14:textId="55CF1E32" w:rsidR="003B1987" w:rsidRDefault="003B1987" w:rsidP="003B1987">
      <w:pPr>
        <w:pStyle w:val="2"/>
      </w:pPr>
      <w:r>
        <w:rPr>
          <w:rFonts w:hint="eastAsia"/>
        </w:rPr>
        <w:t>環境ごとの設定</w:t>
      </w:r>
    </w:p>
    <w:p w14:paraId="235F05DA" w14:textId="64AFDA06" w:rsidR="003B1987" w:rsidRPr="003B1987" w:rsidRDefault="003B1987" w:rsidP="003B1987">
      <w:pPr>
        <w:pStyle w:val="3"/>
      </w:pPr>
      <w:r>
        <w:rPr>
          <w:rFonts w:hint="eastAsia"/>
        </w:rPr>
        <w:t>開発環境</w:t>
      </w:r>
    </w:p>
    <w:tbl>
      <w:tblPr>
        <w:tblStyle w:val="5-1"/>
        <w:tblW w:w="0" w:type="auto"/>
        <w:tblInd w:w="1050" w:type="dxa"/>
        <w:tblLook w:val="04A0" w:firstRow="1" w:lastRow="0" w:firstColumn="1" w:lastColumn="0" w:noHBand="0" w:noVBand="1"/>
      </w:tblPr>
      <w:tblGrid>
        <w:gridCol w:w="523"/>
        <w:gridCol w:w="2398"/>
        <w:gridCol w:w="5498"/>
        <w:gridCol w:w="5919"/>
      </w:tblGrid>
      <w:tr w:rsidR="003B1987" w14:paraId="46FFE643" w14:textId="77777777" w:rsidTr="00D66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1B4664D" w14:textId="735DABEE" w:rsidR="003B1987" w:rsidRDefault="003B1987" w:rsidP="00AA275B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398" w:type="dxa"/>
          </w:tcPr>
          <w:p w14:paraId="10C58166" w14:textId="073F6288" w:rsidR="003B1987" w:rsidRDefault="003B1987" w:rsidP="00AA275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設定項目</w:t>
            </w:r>
          </w:p>
        </w:tc>
        <w:tc>
          <w:tcPr>
            <w:tcW w:w="5498" w:type="dxa"/>
          </w:tcPr>
          <w:p w14:paraId="0401EF57" w14:textId="6718851D" w:rsidR="003B1987" w:rsidRDefault="003B1987" w:rsidP="00AA275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  <w:tc>
          <w:tcPr>
            <w:tcW w:w="5919" w:type="dxa"/>
          </w:tcPr>
          <w:p w14:paraId="59478271" w14:textId="5333BB40" w:rsidR="003B1987" w:rsidRDefault="003B1987" w:rsidP="00AA275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D6624A" w14:paraId="186518A1" w14:textId="77777777" w:rsidTr="00D66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B999316" w14:textId="66DC32DB" w:rsidR="00D6624A" w:rsidRDefault="00D6624A" w:rsidP="00C34B78">
            <w:pPr>
              <w:pStyle w:val="aa"/>
              <w:numPr>
                <w:ilvl w:val="0"/>
                <w:numId w:val="13"/>
              </w:numPr>
            </w:pPr>
          </w:p>
        </w:tc>
        <w:tc>
          <w:tcPr>
            <w:tcW w:w="2398" w:type="dxa"/>
          </w:tcPr>
          <w:p w14:paraId="6DAC7706" w14:textId="1D7DE7CC" w:rsidR="00D6624A" w:rsidRDefault="00D6624A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SMTPホスト</w:t>
            </w:r>
          </w:p>
        </w:tc>
        <w:tc>
          <w:tcPr>
            <w:tcW w:w="5498" w:type="dxa"/>
          </w:tcPr>
          <w:p w14:paraId="0C5F1EB0" w14:textId="16173D06" w:rsidR="00D6624A" w:rsidRDefault="00D6624A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ローカルホスト</w:t>
            </w:r>
          </w:p>
        </w:tc>
        <w:tc>
          <w:tcPr>
            <w:tcW w:w="5919" w:type="dxa"/>
          </w:tcPr>
          <w:p w14:paraId="38290301" w14:textId="7D6B5F66" w:rsidR="00D6624A" w:rsidRDefault="00D6624A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ダミーのSMTPサーバーをローカルホストで利用する。</w:t>
            </w:r>
          </w:p>
        </w:tc>
      </w:tr>
      <w:tr w:rsidR="00D6624A" w14:paraId="5D576608" w14:textId="77777777" w:rsidTr="00D66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74A8C94" w14:textId="09DB3E47" w:rsidR="00D6624A" w:rsidRDefault="00D6624A" w:rsidP="00C34B78">
            <w:pPr>
              <w:pStyle w:val="aa"/>
              <w:numPr>
                <w:ilvl w:val="0"/>
                <w:numId w:val="13"/>
              </w:numPr>
            </w:pPr>
          </w:p>
        </w:tc>
        <w:tc>
          <w:tcPr>
            <w:tcW w:w="2398" w:type="dxa"/>
          </w:tcPr>
          <w:p w14:paraId="71FFE3C0" w14:textId="1C9EFA29" w:rsidR="00D6624A" w:rsidRDefault="00D6624A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SMTPポート</w:t>
            </w:r>
          </w:p>
        </w:tc>
        <w:tc>
          <w:tcPr>
            <w:tcW w:w="5498" w:type="dxa"/>
          </w:tcPr>
          <w:p w14:paraId="00D142BA" w14:textId="4DEB29DF" w:rsidR="00D6624A" w:rsidRDefault="00D6624A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1025</w:t>
            </w:r>
          </w:p>
        </w:tc>
        <w:tc>
          <w:tcPr>
            <w:tcW w:w="5919" w:type="dxa"/>
          </w:tcPr>
          <w:p w14:paraId="76F9845A" w14:textId="77777777" w:rsidR="00D6624A" w:rsidRDefault="00D6624A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MailHog を使用。送信されたメールは Web UI（http://localhost:8025）で確認できる。</w:t>
            </w:r>
          </w:p>
        </w:tc>
      </w:tr>
      <w:tr w:rsidR="00D6624A" w14:paraId="46F73F91" w14:textId="77777777" w:rsidTr="00D66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36C85AA" w14:textId="36B95114" w:rsidR="00D6624A" w:rsidRDefault="00D6624A" w:rsidP="00C34B78">
            <w:pPr>
              <w:pStyle w:val="aa"/>
              <w:numPr>
                <w:ilvl w:val="0"/>
                <w:numId w:val="13"/>
              </w:numPr>
            </w:pPr>
          </w:p>
        </w:tc>
        <w:tc>
          <w:tcPr>
            <w:tcW w:w="2398" w:type="dxa"/>
          </w:tcPr>
          <w:p w14:paraId="2550B41C" w14:textId="729FF29B" w:rsidR="00D6624A" w:rsidRDefault="00D6624A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SMTP認証</w:t>
            </w:r>
          </w:p>
        </w:tc>
        <w:tc>
          <w:tcPr>
            <w:tcW w:w="5498" w:type="dxa"/>
          </w:tcPr>
          <w:p w14:paraId="241A66DF" w14:textId="35B08D15" w:rsidR="00D6624A" w:rsidRDefault="00D6624A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不要</w:t>
            </w:r>
          </w:p>
        </w:tc>
        <w:tc>
          <w:tcPr>
            <w:tcW w:w="5919" w:type="dxa"/>
          </w:tcPr>
          <w:p w14:paraId="23E9448B" w14:textId="77777777" w:rsidR="00D6624A" w:rsidRDefault="00D6624A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624A" w14:paraId="12C197A9" w14:textId="77777777" w:rsidTr="00D66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FECA704" w14:textId="05B2AF4B" w:rsidR="00D6624A" w:rsidRDefault="00D6624A" w:rsidP="00C34B78">
            <w:pPr>
              <w:pStyle w:val="aa"/>
              <w:numPr>
                <w:ilvl w:val="0"/>
                <w:numId w:val="13"/>
              </w:numPr>
            </w:pPr>
          </w:p>
        </w:tc>
        <w:tc>
          <w:tcPr>
            <w:tcW w:w="2398" w:type="dxa"/>
          </w:tcPr>
          <w:p w14:paraId="44D028DB" w14:textId="0770F2B2" w:rsidR="00D6624A" w:rsidRDefault="00DB3235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プロトコル</w:t>
            </w:r>
          </w:p>
        </w:tc>
        <w:tc>
          <w:tcPr>
            <w:tcW w:w="5498" w:type="dxa"/>
          </w:tcPr>
          <w:p w14:paraId="00BC42B0" w14:textId="514D76FB" w:rsidR="00D6624A" w:rsidRDefault="00DB3235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SMTP</w:t>
            </w:r>
          </w:p>
        </w:tc>
        <w:tc>
          <w:tcPr>
            <w:tcW w:w="5919" w:type="dxa"/>
          </w:tcPr>
          <w:p w14:paraId="51570758" w14:textId="77777777" w:rsidR="00D6624A" w:rsidRDefault="00D6624A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1987" w14:paraId="45DFBA6D" w14:textId="77777777" w:rsidTr="00D66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2316F1B" w14:textId="52FB9B06" w:rsidR="003B1987" w:rsidRDefault="003B1987" w:rsidP="00C34B78">
            <w:pPr>
              <w:pStyle w:val="aa"/>
              <w:numPr>
                <w:ilvl w:val="0"/>
                <w:numId w:val="13"/>
              </w:numPr>
            </w:pPr>
          </w:p>
        </w:tc>
        <w:tc>
          <w:tcPr>
            <w:tcW w:w="2398" w:type="dxa"/>
          </w:tcPr>
          <w:p w14:paraId="1D8045B0" w14:textId="103C7419" w:rsidR="003B1987" w:rsidRDefault="003B1987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送信元アドレス</w:t>
            </w:r>
          </w:p>
        </w:tc>
        <w:tc>
          <w:tcPr>
            <w:tcW w:w="5498" w:type="dxa"/>
          </w:tcPr>
          <w:p w14:paraId="5CFE3379" w14:textId="1586F278" w:rsidR="003B1987" w:rsidRDefault="003B1987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案件情報を登録・更新したユーザのメールアドレス</w:t>
            </w:r>
          </w:p>
        </w:tc>
        <w:tc>
          <w:tcPr>
            <w:tcW w:w="5919" w:type="dxa"/>
          </w:tcPr>
          <w:p w14:paraId="1F098E30" w14:textId="7EB33FC4" w:rsidR="003B1987" w:rsidRDefault="003B1987" w:rsidP="00AA275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1987" w14:paraId="1D7697FE" w14:textId="77777777" w:rsidTr="00D66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32FFC868" w14:textId="2FAD31F6" w:rsidR="003B1987" w:rsidRDefault="003B1987" w:rsidP="00C34B78">
            <w:pPr>
              <w:pStyle w:val="aa"/>
              <w:numPr>
                <w:ilvl w:val="0"/>
                <w:numId w:val="13"/>
              </w:numPr>
            </w:pPr>
          </w:p>
        </w:tc>
        <w:tc>
          <w:tcPr>
            <w:tcW w:w="2398" w:type="dxa"/>
          </w:tcPr>
          <w:p w14:paraId="19B80B56" w14:textId="6B1D624F" w:rsidR="003B1987" w:rsidRDefault="003B1987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宛先アドレス</w:t>
            </w:r>
          </w:p>
        </w:tc>
        <w:tc>
          <w:tcPr>
            <w:tcW w:w="5498" w:type="dxa"/>
          </w:tcPr>
          <w:p w14:paraId="449795A5" w14:textId="08DCFFD9" w:rsidR="003B1987" w:rsidRDefault="003B1987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案件情報を登録・更新したユーザのメールアドレス</w:t>
            </w:r>
          </w:p>
        </w:tc>
        <w:tc>
          <w:tcPr>
            <w:tcW w:w="5919" w:type="dxa"/>
          </w:tcPr>
          <w:p w14:paraId="0654A5A6" w14:textId="77777777" w:rsidR="003B1987" w:rsidRDefault="003B1987" w:rsidP="00AA275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19C0E8" w14:textId="6FF6AEB5" w:rsidR="00AA275B" w:rsidRDefault="00D6624A" w:rsidP="00D6624A">
      <w:pPr>
        <w:pStyle w:val="3"/>
      </w:pPr>
      <w:r>
        <w:rPr>
          <w:rFonts w:hint="eastAsia"/>
        </w:rPr>
        <w:t>検証環境</w:t>
      </w:r>
    </w:p>
    <w:tbl>
      <w:tblPr>
        <w:tblStyle w:val="5-1"/>
        <w:tblW w:w="0" w:type="auto"/>
        <w:tblInd w:w="1050" w:type="dxa"/>
        <w:tblLook w:val="04A0" w:firstRow="1" w:lastRow="0" w:firstColumn="1" w:lastColumn="0" w:noHBand="0" w:noVBand="1"/>
      </w:tblPr>
      <w:tblGrid>
        <w:gridCol w:w="523"/>
        <w:gridCol w:w="2398"/>
        <w:gridCol w:w="5498"/>
        <w:gridCol w:w="5919"/>
      </w:tblGrid>
      <w:tr w:rsidR="00D6624A" w14:paraId="60D8B65B" w14:textId="77777777" w:rsidTr="00B9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065119C" w14:textId="77777777" w:rsidR="00D6624A" w:rsidRDefault="00D6624A" w:rsidP="00B93E06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398" w:type="dxa"/>
          </w:tcPr>
          <w:p w14:paraId="2061724E" w14:textId="77777777" w:rsidR="00D6624A" w:rsidRDefault="00D6624A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設定項目</w:t>
            </w:r>
          </w:p>
        </w:tc>
        <w:tc>
          <w:tcPr>
            <w:tcW w:w="5498" w:type="dxa"/>
          </w:tcPr>
          <w:p w14:paraId="556ACBA3" w14:textId="77777777" w:rsidR="00D6624A" w:rsidRDefault="00D6624A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  <w:tc>
          <w:tcPr>
            <w:tcW w:w="5919" w:type="dxa"/>
          </w:tcPr>
          <w:p w14:paraId="7D1319FB" w14:textId="77777777" w:rsidR="00D6624A" w:rsidRDefault="00D6624A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D6624A" w14:paraId="64FC7C7A" w14:textId="77777777" w:rsidTr="00B9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4D8AAC8" w14:textId="21F875CA" w:rsidR="00D6624A" w:rsidRDefault="00D6624A" w:rsidP="00C34B78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2398" w:type="dxa"/>
          </w:tcPr>
          <w:p w14:paraId="371C9FCF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SMTPホスト</w:t>
            </w:r>
          </w:p>
        </w:tc>
        <w:tc>
          <w:tcPr>
            <w:tcW w:w="5498" w:type="dxa"/>
          </w:tcPr>
          <w:p w14:paraId="602BAA6E" w14:textId="1C845A93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社用SMTPサーバー</w:t>
            </w:r>
          </w:p>
        </w:tc>
        <w:tc>
          <w:tcPr>
            <w:tcW w:w="5919" w:type="dxa"/>
          </w:tcPr>
          <w:p w14:paraId="06361CD3" w14:textId="1C938A0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624A" w14:paraId="2A61359E" w14:textId="77777777" w:rsidTr="00B9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5404C81" w14:textId="267D2BF0" w:rsidR="00D6624A" w:rsidRDefault="00D6624A" w:rsidP="00C34B78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2398" w:type="dxa"/>
          </w:tcPr>
          <w:p w14:paraId="4EC3D830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SMTPポート</w:t>
            </w:r>
          </w:p>
        </w:tc>
        <w:tc>
          <w:tcPr>
            <w:tcW w:w="5498" w:type="dxa"/>
          </w:tcPr>
          <w:p w14:paraId="4A4995C9" w14:textId="3C308A44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587</w:t>
            </w:r>
          </w:p>
        </w:tc>
        <w:tc>
          <w:tcPr>
            <w:tcW w:w="5919" w:type="dxa"/>
          </w:tcPr>
          <w:p w14:paraId="04040C86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624A" w14:paraId="6CAA66E3" w14:textId="77777777" w:rsidTr="00B9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E52A611" w14:textId="06C68013" w:rsidR="00D6624A" w:rsidRDefault="00D6624A" w:rsidP="00C34B78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2398" w:type="dxa"/>
          </w:tcPr>
          <w:p w14:paraId="73B9D8CD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SMTP認証</w:t>
            </w:r>
          </w:p>
        </w:tc>
        <w:tc>
          <w:tcPr>
            <w:tcW w:w="5498" w:type="dxa"/>
          </w:tcPr>
          <w:p w14:paraId="3BBF2FC7" w14:textId="030B741E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必要</w:t>
            </w:r>
          </w:p>
        </w:tc>
        <w:tc>
          <w:tcPr>
            <w:tcW w:w="5919" w:type="dxa"/>
          </w:tcPr>
          <w:p w14:paraId="3098B026" w14:textId="47D307BE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ユーザ/パスワードは別途記載。</w:t>
            </w:r>
          </w:p>
        </w:tc>
      </w:tr>
      <w:tr w:rsidR="00D6624A" w14:paraId="45C983E1" w14:textId="77777777" w:rsidTr="00B9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039FE6F" w14:textId="4BAA30A5" w:rsidR="00D6624A" w:rsidRDefault="00D6624A" w:rsidP="00C34B78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2398" w:type="dxa"/>
          </w:tcPr>
          <w:p w14:paraId="2BE2DECA" w14:textId="0B4905D5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プロトコル</w:t>
            </w:r>
          </w:p>
        </w:tc>
        <w:tc>
          <w:tcPr>
            <w:tcW w:w="5498" w:type="dxa"/>
          </w:tcPr>
          <w:p w14:paraId="3989A587" w14:textId="7E6AE91B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STARTTLS</w:t>
            </w:r>
          </w:p>
        </w:tc>
        <w:tc>
          <w:tcPr>
            <w:tcW w:w="5919" w:type="dxa"/>
          </w:tcPr>
          <w:p w14:paraId="70A00415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624A" w14:paraId="59F4E658" w14:textId="77777777" w:rsidTr="00B9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ED51817" w14:textId="04AFFC10" w:rsidR="00D6624A" w:rsidRDefault="00D6624A" w:rsidP="00C34B78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2398" w:type="dxa"/>
          </w:tcPr>
          <w:p w14:paraId="300A23E4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送信元アドレス</w:t>
            </w:r>
          </w:p>
        </w:tc>
        <w:tc>
          <w:tcPr>
            <w:tcW w:w="5498" w:type="dxa"/>
          </w:tcPr>
          <w:p w14:paraId="100FAD22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案件情報を登録・更新したユーザのメールアドレス</w:t>
            </w:r>
          </w:p>
        </w:tc>
        <w:tc>
          <w:tcPr>
            <w:tcW w:w="5919" w:type="dxa"/>
          </w:tcPr>
          <w:p w14:paraId="4471B9E2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624A" w14:paraId="5CC34C5A" w14:textId="77777777" w:rsidTr="00B9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335B69B" w14:textId="084DB546" w:rsidR="00D6624A" w:rsidRDefault="00D6624A" w:rsidP="00C34B78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2398" w:type="dxa"/>
          </w:tcPr>
          <w:p w14:paraId="5EAB1CB7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宛先アドレス</w:t>
            </w:r>
          </w:p>
        </w:tc>
        <w:tc>
          <w:tcPr>
            <w:tcW w:w="5498" w:type="dxa"/>
          </w:tcPr>
          <w:p w14:paraId="65799276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案件情報を登録・更新したユーザのメールアドレス</w:t>
            </w:r>
          </w:p>
        </w:tc>
        <w:tc>
          <w:tcPr>
            <w:tcW w:w="5919" w:type="dxa"/>
          </w:tcPr>
          <w:p w14:paraId="03F4ADFC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A02875" w14:textId="66E69F35" w:rsidR="00D6624A" w:rsidRDefault="00D6624A" w:rsidP="00D6624A">
      <w:pPr>
        <w:pStyle w:val="3"/>
      </w:pPr>
      <w:r>
        <w:rPr>
          <w:rFonts w:hint="eastAsia"/>
        </w:rPr>
        <w:t>本番環境</w:t>
      </w:r>
    </w:p>
    <w:tbl>
      <w:tblPr>
        <w:tblStyle w:val="5-1"/>
        <w:tblW w:w="0" w:type="auto"/>
        <w:tblInd w:w="1050" w:type="dxa"/>
        <w:tblLook w:val="04A0" w:firstRow="1" w:lastRow="0" w:firstColumn="1" w:lastColumn="0" w:noHBand="0" w:noVBand="1"/>
      </w:tblPr>
      <w:tblGrid>
        <w:gridCol w:w="523"/>
        <w:gridCol w:w="2398"/>
        <w:gridCol w:w="5498"/>
        <w:gridCol w:w="5919"/>
      </w:tblGrid>
      <w:tr w:rsidR="00D6624A" w14:paraId="66FCDA19" w14:textId="77777777" w:rsidTr="00B9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4AC98A5" w14:textId="77777777" w:rsidR="00D6624A" w:rsidRDefault="00D6624A" w:rsidP="00B93E06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398" w:type="dxa"/>
          </w:tcPr>
          <w:p w14:paraId="3C68BB5F" w14:textId="77777777" w:rsidR="00D6624A" w:rsidRDefault="00D6624A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設定項目</w:t>
            </w:r>
          </w:p>
        </w:tc>
        <w:tc>
          <w:tcPr>
            <w:tcW w:w="5498" w:type="dxa"/>
          </w:tcPr>
          <w:p w14:paraId="18E905A7" w14:textId="77777777" w:rsidR="00D6624A" w:rsidRDefault="00D6624A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  <w:tc>
          <w:tcPr>
            <w:tcW w:w="5919" w:type="dxa"/>
          </w:tcPr>
          <w:p w14:paraId="3E8A9EDA" w14:textId="77777777" w:rsidR="00D6624A" w:rsidRDefault="00D6624A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D6624A" w14:paraId="10F3177C" w14:textId="77777777" w:rsidTr="00B9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0D47E72C" w14:textId="58D314C3" w:rsidR="00D6624A" w:rsidRDefault="00D6624A" w:rsidP="00C34B78">
            <w:pPr>
              <w:pStyle w:val="aa"/>
              <w:numPr>
                <w:ilvl w:val="0"/>
                <w:numId w:val="15"/>
              </w:numPr>
            </w:pPr>
          </w:p>
        </w:tc>
        <w:tc>
          <w:tcPr>
            <w:tcW w:w="2398" w:type="dxa"/>
          </w:tcPr>
          <w:p w14:paraId="1A7C40A7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SMTPホスト</w:t>
            </w:r>
          </w:p>
        </w:tc>
        <w:tc>
          <w:tcPr>
            <w:tcW w:w="5498" w:type="dxa"/>
          </w:tcPr>
          <w:p w14:paraId="2BC90CF4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社用SMTPサーバー</w:t>
            </w:r>
          </w:p>
        </w:tc>
        <w:tc>
          <w:tcPr>
            <w:tcW w:w="5919" w:type="dxa"/>
          </w:tcPr>
          <w:p w14:paraId="5B02AEA7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624A" w14:paraId="0E7CA925" w14:textId="77777777" w:rsidTr="00B9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8D8A937" w14:textId="5167E3B1" w:rsidR="00D6624A" w:rsidRDefault="00D6624A" w:rsidP="00C34B78">
            <w:pPr>
              <w:pStyle w:val="aa"/>
              <w:numPr>
                <w:ilvl w:val="0"/>
                <w:numId w:val="15"/>
              </w:numPr>
            </w:pPr>
          </w:p>
        </w:tc>
        <w:tc>
          <w:tcPr>
            <w:tcW w:w="2398" w:type="dxa"/>
          </w:tcPr>
          <w:p w14:paraId="0AE09387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SMTPポート</w:t>
            </w:r>
          </w:p>
        </w:tc>
        <w:tc>
          <w:tcPr>
            <w:tcW w:w="5498" w:type="dxa"/>
          </w:tcPr>
          <w:p w14:paraId="64884EC6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587</w:t>
            </w:r>
          </w:p>
        </w:tc>
        <w:tc>
          <w:tcPr>
            <w:tcW w:w="5919" w:type="dxa"/>
          </w:tcPr>
          <w:p w14:paraId="5C42ECA0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624A" w14:paraId="5780714F" w14:textId="77777777" w:rsidTr="00B9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F719CF2" w14:textId="7E266C71" w:rsidR="00D6624A" w:rsidRDefault="00D6624A" w:rsidP="00C34B78">
            <w:pPr>
              <w:pStyle w:val="aa"/>
              <w:numPr>
                <w:ilvl w:val="0"/>
                <w:numId w:val="15"/>
              </w:numPr>
            </w:pPr>
          </w:p>
        </w:tc>
        <w:tc>
          <w:tcPr>
            <w:tcW w:w="2398" w:type="dxa"/>
          </w:tcPr>
          <w:p w14:paraId="249EEC12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SMTP認証</w:t>
            </w:r>
          </w:p>
        </w:tc>
        <w:tc>
          <w:tcPr>
            <w:tcW w:w="5498" w:type="dxa"/>
          </w:tcPr>
          <w:p w14:paraId="7FD3478D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必要</w:t>
            </w:r>
          </w:p>
        </w:tc>
        <w:tc>
          <w:tcPr>
            <w:tcW w:w="5919" w:type="dxa"/>
          </w:tcPr>
          <w:p w14:paraId="676CE455" w14:textId="05DCEEF3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ユーザ/パスワードは別途記載。</w:t>
            </w:r>
          </w:p>
        </w:tc>
      </w:tr>
      <w:tr w:rsidR="00D6624A" w14:paraId="401E2AE0" w14:textId="77777777" w:rsidTr="00B9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587DB22" w14:textId="0294D79C" w:rsidR="00D6624A" w:rsidRDefault="00D6624A" w:rsidP="00C34B78">
            <w:pPr>
              <w:pStyle w:val="aa"/>
              <w:numPr>
                <w:ilvl w:val="0"/>
                <w:numId w:val="15"/>
              </w:numPr>
            </w:pPr>
          </w:p>
        </w:tc>
        <w:tc>
          <w:tcPr>
            <w:tcW w:w="2398" w:type="dxa"/>
          </w:tcPr>
          <w:p w14:paraId="77EE95B8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プロトコル</w:t>
            </w:r>
          </w:p>
        </w:tc>
        <w:tc>
          <w:tcPr>
            <w:tcW w:w="5498" w:type="dxa"/>
          </w:tcPr>
          <w:p w14:paraId="16F2A31D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STARTTLS</w:t>
            </w:r>
          </w:p>
        </w:tc>
        <w:tc>
          <w:tcPr>
            <w:tcW w:w="5919" w:type="dxa"/>
          </w:tcPr>
          <w:p w14:paraId="75685F55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624A" w14:paraId="4AA6BDEC" w14:textId="77777777" w:rsidTr="00B9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05FBBE6" w14:textId="76C47632" w:rsidR="00D6624A" w:rsidRDefault="00D6624A" w:rsidP="00C34B78">
            <w:pPr>
              <w:pStyle w:val="aa"/>
              <w:numPr>
                <w:ilvl w:val="0"/>
                <w:numId w:val="15"/>
              </w:numPr>
            </w:pPr>
          </w:p>
        </w:tc>
        <w:tc>
          <w:tcPr>
            <w:tcW w:w="2398" w:type="dxa"/>
          </w:tcPr>
          <w:p w14:paraId="53B84F4E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送信元アドレス</w:t>
            </w:r>
          </w:p>
        </w:tc>
        <w:tc>
          <w:tcPr>
            <w:tcW w:w="5498" w:type="dxa"/>
          </w:tcPr>
          <w:p w14:paraId="60C73AA0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案件情報を登録・更新したユーザのメールアドレス</w:t>
            </w:r>
          </w:p>
        </w:tc>
        <w:tc>
          <w:tcPr>
            <w:tcW w:w="5919" w:type="dxa"/>
          </w:tcPr>
          <w:p w14:paraId="5620FD6A" w14:textId="77777777" w:rsidR="00D6624A" w:rsidRDefault="00D6624A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624A" w14:paraId="07DA879B" w14:textId="77777777" w:rsidTr="00B9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9D0EE95" w14:textId="44FA5B68" w:rsidR="00D6624A" w:rsidRDefault="00D6624A" w:rsidP="00C34B78">
            <w:pPr>
              <w:pStyle w:val="aa"/>
              <w:numPr>
                <w:ilvl w:val="0"/>
                <w:numId w:val="15"/>
              </w:numPr>
            </w:pPr>
          </w:p>
        </w:tc>
        <w:tc>
          <w:tcPr>
            <w:tcW w:w="2398" w:type="dxa"/>
          </w:tcPr>
          <w:p w14:paraId="5F5DC0E3" w14:textId="77777777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宛先アドレス</w:t>
            </w:r>
          </w:p>
        </w:tc>
        <w:tc>
          <w:tcPr>
            <w:tcW w:w="5498" w:type="dxa"/>
          </w:tcPr>
          <w:p w14:paraId="2ABDC0EC" w14:textId="1C97D7BB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営業部メールリスト</w:t>
            </w:r>
          </w:p>
        </w:tc>
        <w:tc>
          <w:tcPr>
            <w:tcW w:w="5919" w:type="dxa"/>
          </w:tcPr>
          <w:p w14:paraId="4C9EEC42" w14:textId="1445B27C" w:rsidR="00D6624A" w:rsidRDefault="00D6624A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メールアドレスは別途記載。</w:t>
            </w:r>
          </w:p>
        </w:tc>
      </w:tr>
    </w:tbl>
    <w:p w14:paraId="7D3FF19A" w14:textId="008D71B5" w:rsidR="00C34B78" w:rsidRDefault="00AD1694" w:rsidP="00C34B78">
      <w:pPr>
        <w:pStyle w:val="2"/>
      </w:pPr>
      <w:r>
        <w:rPr>
          <w:rFonts w:hint="eastAsia"/>
        </w:rPr>
        <w:t>メールタイトル</w:t>
      </w:r>
      <w:r w:rsidR="00C34B78">
        <w:rPr>
          <w:rFonts w:hint="eastAsia"/>
        </w:rPr>
        <w:t>設定</w:t>
      </w:r>
    </w:p>
    <w:tbl>
      <w:tblPr>
        <w:tblStyle w:val="5-1"/>
        <w:tblW w:w="0" w:type="auto"/>
        <w:tblInd w:w="1050" w:type="dxa"/>
        <w:tblLook w:val="04A0" w:firstRow="1" w:lastRow="0" w:firstColumn="1" w:lastColumn="0" w:noHBand="0" w:noVBand="1"/>
      </w:tblPr>
      <w:tblGrid>
        <w:gridCol w:w="523"/>
        <w:gridCol w:w="2398"/>
        <w:gridCol w:w="5498"/>
        <w:gridCol w:w="5919"/>
      </w:tblGrid>
      <w:tr w:rsidR="00AD1694" w14:paraId="57C79EDD" w14:textId="77777777" w:rsidTr="00B9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772EBE7" w14:textId="77777777" w:rsidR="00AD1694" w:rsidRDefault="00AD1694" w:rsidP="00B93E06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398" w:type="dxa"/>
          </w:tcPr>
          <w:p w14:paraId="6ED0D16F" w14:textId="1F4C0A53" w:rsidR="00AD1694" w:rsidRDefault="00AD1694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条件</w:t>
            </w:r>
          </w:p>
        </w:tc>
        <w:tc>
          <w:tcPr>
            <w:tcW w:w="5498" w:type="dxa"/>
          </w:tcPr>
          <w:p w14:paraId="5BFF8B54" w14:textId="77777777" w:rsidR="00AD1694" w:rsidRDefault="00AD1694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  <w:tc>
          <w:tcPr>
            <w:tcW w:w="5919" w:type="dxa"/>
          </w:tcPr>
          <w:p w14:paraId="75910707" w14:textId="77777777" w:rsidR="00AD1694" w:rsidRDefault="00AD1694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AD1694" w14:paraId="429D178D" w14:textId="77777777" w:rsidTr="00B9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0265FED" w14:textId="77777777" w:rsidR="00AD1694" w:rsidRDefault="00AD1694" w:rsidP="00B93E06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398" w:type="dxa"/>
          </w:tcPr>
          <w:p w14:paraId="7B3AC031" w14:textId="5A1A909F" w:rsidR="00AD1694" w:rsidRDefault="00AD1694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登録時</w:t>
            </w:r>
          </w:p>
        </w:tc>
        <w:tc>
          <w:tcPr>
            <w:tcW w:w="5498" w:type="dxa"/>
          </w:tcPr>
          <w:p w14:paraId="17EC0161" w14:textId="77777777" w:rsidR="00AD1694" w:rsidRDefault="00AD1694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【営業情報】(新規) {件名}</w:t>
            </w:r>
          </w:p>
        </w:tc>
        <w:tc>
          <w:tcPr>
            <w:tcW w:w="5919" w:type="dxa"/>
          </w:tcPr>
          <w:p w14:paraId="53FD972A" w14:textId="6811D3D2" w:rsidR="00AD1694" w:rsidRPr="00C34B78" w:rsidRDefault="00AD1694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{件名}は本紙3.2.6項参照。</w:t>
            </w:r>
          </w:p>
        </w:tc>
      </w:tr>
      <w:tr w:rsidR="00AD1694" w14:paraId="1B3C758A" w14:textId="77777777" w:rsidTr="00B9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E8037FB" w14:textId="77777777" w:rsidR="00AD1694" w:rsidRDefault="00AD1694" w:rsidP="00AD1694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398" w:type="dxa"/>
          </w:tcPr>
          <w:p w14:paraId="17F08E20" w14:textId="42B78EA6" w:rsidR="00AD1694" w:rsidRDefault="00AD1694" w:rsidP="00AD169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更新時</w:t>
            </w:r>
          </w:p>
        </w:tc>
        <w:tc>
          <w:tcPr>
            <w:tcW w:w="5498" w:type="dxa"/>
          </w:tcPr>
          <w:p w14:paraId="02891182" w14:textId="4AF8AEB6" w:rsidR="00AD1694" w:rsidRDefault="00AD1694" w:rsidP="00AD169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【営業情報】(更新) {件名}</w:t>
            </w:r>
          </w:p>
        </w:tc>
        <w:tc>
          <w:tcPr>
            <w:tcW w:w="5919" w:type="dxa"/>
          </w:tcPr>
          <w:p w14:paraId="5F715E53" w14:textId="79ED273B" w:rsidR="00AD1694" w:rsidRDefault="00AD1694" w:rsidP="00AD169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{件名}は本紙3.2.6項参照。</w:t>
            </w:r>
          </w:p>
        </w:tc>
      </w:tr>
    </w:tbl>
    <w:p w14:paraId="3ABC97C8" w14:textId="70580EE2" w:rsidR="00D6624A" w:rsidRDefault="00D6624A" w:rsidP="00D6624A">
      <w:pPr>
        <w:pStyle w:val="10"/>
      </w:pPr>
      <w:r>
        <w:rPr>
          <w:rFonts w:hint="eastAsia"/>
        </w:rPr>
        <w:t>メールレイアウト</w:t>
      </w:r>
    </w:p>
    <w:p w14:paraId="1536F995" w14:textId="052B581C" w:rsidR="00D6624A" w:rsidRDefault="00C34B78" w:rsidP="00C34B78">
      <w:pPr>
        <w:pStyle w:val="2"/>
      </w:pPr>
      <w:r>
        <w:rPr>
          <w:rFonts w:hint="eastAsia"/>
        </w:rPr>
        <w:t>メール本文テンプレート</w:t>
      </w:r>
    </w:p>
    <w:p w14:paraId="2B6F12C6" w14:textId="6DB97FB6" w:rsidR="00432CA6" w:rsidRDefault="00432CA6" w:rsidP="00432CA6">
      <w:pPr>
        <w:ind w:leftChars="400" w:left="840"/>
      </w:pPr>
      <w:r>
        <w:rPr>
          <w:rFonts w:hint="eastAsia"/>
        </w:rPr>
        <w:t>メールの本文は下記のテンプレートの通りとする。</w:t>
      </w:r>
    </w:p>
    <w:p w14:paraId="04DBD59B" w14:textId="4979AB9B" w:rsidR="00432CA6" w:rsidRPr="00432CA6" w:rsidRDefault="00432CA6" w:rsidP="0096039F">
      <w:pPr>
        <w:ind w:leftChars="400" w:left="840"/>
        <w:rPr>
          <w:rFonts w:hint="eastAsia"/>
        </w:rPr>
      </w:pPr>
      <w:r>
        <w:rPr>
          <w:rFonts w:hint="eastAsia"/>
        </w:rPr>
        <w:t>ただし文中の</w:t>
      </w:r>
      <w:r>
        <w:rPr>
          <w:rFonts w:hint="eastAsia"/>
        </w:rPr>
        <w:t>{}</w:t>
      </w:r>
      <w:r>
        <w:rPr>
          <w:rFonts w:hint="eastAsia"/>
        </w:rPr>
        <w:t>つきの文字はプレースホルダーであり、本紙</w:t>
      </w:r>
      <w:r w:rsidRPr="0096039F">
        <w:rPr>
          <w:u w:val="single"/>
        </w:rPr>
        <w:fldChar w:fldCharType="begin"/>
      </w:r>
      <w:r w:rsidRPr="0096039F">
        <w:rPr>
          <w:u w:val="single"/>
        </w:rPr>
        <w:instrText xml:space="preserve"> </w:instrText>
      </w:r>
      <w:r w:rsidRPr="0096039F">
        <w:rPr>
          <w:rFonts w:hint="eastAsia"/>
          <w:u w:val="single"/>
        </w:rPr>
        <w:instrText>REF _Ref232165588 \w \h</w:instrText>
      </w:r>
      <w:r w:rsidRPr="0096039F">
        <w:rPr>
          <w:u w:val="single"/>
        </w:rPr>
        <w:instrText xml:space="preserve"> </w:instrText>
      </w:r>
      <w:r w:rsidRPr="0096039F">
        <w:rPr>
          <w:u w:val="single"/>
        </w:rPr>
      </w:r>
      <w:r w:rsidRPr="0096039F">
        <w:rPr>
          <w:u w:val="single"/>
        </w:rPr>
        <w:fldChar w:fldCharType="separate"/>
      </w:r>
      <w:r w:rsidRPr="0096039F">
        <w:rPr>
          <w:u w:val="single"/>
        </w:rPr>
        <w:t>3.2</w:t>
      </w:r>
      <w:r w:rsidRPr="0096039F">
        <w:rPr>
          <w:u w:val="single"/>
        </w:rPr>
        <w:fldChar w:fldCharType="end"/>
      </w:r>
      <w:r>
        <w:rPr>
          <w:rFonts w:hint="eastAsia"/>
        </w:rPr>
        <w:t>で指定された値に置き換える。</w:t>
      </w:r>
    </w:p>
    <w:p w14:paraId="656748BD" w14:textId="6985842A" w:rsidR="00B071B9" w:rsidRPr="00B071B9" w:rsidRDefault="00B071B9" w:rsidP="0096039F">
      <w:pPr>
        <w:ind w:leftChars="400" w:left="84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テンプレートの「</w:t>
      </w:r>
      <w:r w:rsidRPr="00317D74">
        <w:rPr>
          <w:rFonts w:hint="eastAsia"/>
        </w:rPr>
        <w:t>ＢＰ募集</w:t>
      </w:r>
      <w:r w:rsidRPr="00317D74">
        <w:rPr>
          <w:rFonts w:hint="eastAsia"/>
        </w:rPr>
        <w:t>(</w:t>
      </w:r>
      <w:r w:rsidRPr="00317D74">
        <w:rPr>
          <w:rFonts w:hint="eastAsia"/>
        </w:rPr>
        <w:t>要否</w:t>
      </w:r>
      <w:r w:rsidRPr="00317D74">
        <w:rPr>
          <w:rFonts w:hint="eastAsia"/>
        </w:rPr>
        <w:t>)</w:t>
      </w:r>
      <w:r>
        <w:rPr>
          <w:rFonts w:hint="eastAsia"/>
        </w:rPr>
        <w:t>」「</w:t>
      </w:r>
      <w:r w:rsidRPr="00317D74">
        <w:rPr>
          <w:rFonts w:hint="eastAsia"/>
        </w:rPr>
        <w:t>ＢＰ募集</w:t>
      </w:r>
      <w:r w:rsidRPr="00317D74">
        <w:rPr>
          <w:rFonts w:hint="eastAsia"/>
        </w:rPr>
        <w:t>(</w:t>
      </w:r>
      <w:r w:rsidRPr="00317D74">
        <w:rPr>
          <w:rFonts w:hint="eastAsia"/>
        </w:rPr>
        <w:t>詳細</w:t>
      </w:r>
      <w:r w:rsidRPr="00317D74">
        <w:rPr>
          <w:rFonts w:hint="eastAsia"/>
        </w:rPr>
        <w:t>)</w:t>
      </w:r>
      <w:r>
        <w:rPr>
          <w:rFonts w:hint="eastAsia"/>
        </w:rPr>
        <w:t>」の「</w:t>
      </w:r>
      <w:r w:rsidRPr="00317D74">
        <w:rPr>
          <w:rFonts w:hint="eastAsia"/>
        </w:rPr>
        <w:t>ＢＰ</w:t>
      </w:r>
      <w:r>
        <w:rPr>
          <w:rFonts w:hint="eastAsia"/>
        </w:rPr>
        <w:t>」は全角。</w:t>
      </w:r>
    </w:p>
    <w:p w14:paraId="415BE0FB" w14:textId="0B4A34DF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t>{</w:t>
      </w:r>
      <w:r>
        <w:rPr>
          <w:rFonts w:hint="eastAsia"/>
        </w:rPr>
        <w:t>ヘッダー文</w:t>
      </w:r>
      <w:r w:rsidRPr="00317D74">
        <w:t>}</w:t>
      </w:r>
    </w:p>
    <w:p w14:paraId="7CD2C70F" w14:textId="7E0BEC16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t>{</w:t>
      </w:r>
      <w:r w:rsidR="007F34E0">
        <w:rPr>
          <w:rFonts w:hint="eastAsia"/>
        </w:rPr>
        <w:t>更新</w:t>
      </w:r>
      <w:r>
        <w:rPr>
          <w:rFonts w:hint="eastAsia"/>
        </w:rPr>
        <w:t>画面URL</w:t>
      </w:r>
      <w:r w:rsidRPr="00317D74">
        <w:t>} {</w:t>
      </w:r>
      <w:r>
        <w:rPr>
          <w:rFonts w:hint="eastAsia"/>
        </w:rPr>
        <w:t>添付ファイル注釈</w:t>
      </w:r>
      <w:r w:rsidRPr="00317D74">
        <w:t>}</w:t>
      </w:r>
    </w:p>
    <w:p w14:paraId="3D2B8E66" w14:textId="77777777" w:rsidR="00C34B78" w:rsidRPr="00C34B78" w:rsidRDefault="00C34B78" w:rsidP="00AD1694">
      <w:pPr>
        <w:pStyle w:val="a7"/>
        <w:ind w:leftChars="400" w:left="1050" w:hanging="210"/>
        <w:rPr>
          <w:b/>
          <w:bCs/>
        </w:rPr>
      </w:pPr>
    </w:p>
    <w:p w14:paraId="4B02B3F3" w14:textId="6AEE7BAB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t>{</w:t>
      </w:r>
      <w:r>
        <w:rPr>
          <w:rFonts w:hint="eastAsia"/>
        </w:rPr>
        <w:t>メール本文</w:t>
      </w:r>
      <w:r w:rsidRPr="00317D74">
        <w:t>}</w:t>
      </w:r>
    </w:p>
    <w:p w14:paraId="41BE4366" w14:textId="77777777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t>---------------------------------------------</w:t>
      </w:r>
    </w:p>
    <w:p w14:paraId="3B2C7CE4" w14:textId="77777777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● 案件情報</w:t>
      </w:r>
    </w:p>
    <w:p w14:paraId="34C012B1" w14:textId="77777777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</w:p>
    <w:p w14:paraId="4799DE4D" w14:textId="5015631F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【管理コード】  {</w:t>
      </w:r>
      <w:r>
        <w:rPr>
          <w:rFonts w:hint="eastAsia"/>
        </w:rPr>
        <w:t>管理コード</w:t>
      </w:r>
      <w:r w:rsidRPr="00317D74">
        <w:rPr>
          <w:rFonts w:hint="eastAsia"/>
        </w:rPr>
        <w:t>}</w:t>
      </w:r>
    </w:p>
    <w:p w14:paraId="74F20D2E" w14:textId="40163832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【件名】    {</w:t>
      </w:r>
      <w:r>
        <w:rPr>
          <w:rFonts w:hint="eastAsia"/>
        </w:rPr>
        <w:t>件名</w:t>
      </w:r>
      <w:r w:rsidRPr="00317D74">
        <w:rPr>
          <w:rFonts w:hint="eastAsia"/>
        </w:rPr>
        <w:t>}</w:t>
      </w:r>
    </w:p>
    <w:p w14:paraId="04F09C6B" w14:textId="1057CD1C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【取引先】  {</w:t>
      </w:r>
      <w:r>
        <w:rPr>
          <w:rFonts w:hint="eastAsia"/>
        </w:rPr>
        <w:t>取引先</w:t>
      </w:r>
      <w:r w:rsidRPr="00317D74">
        <w:rPr>
          <w:rFonts w:hint="eastAsia"/>
        </w:rPr>
        <w:t>}</w:t>
      </w:r>
    </w:p>
    <w:p w14:paraId="1DAD6E58" w14:textId="7F91FC5C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【商流】    {</w:t>
      </w:r>
      <w:r>
        <w:rPr>
          <w:rFonts w:hint="eastAsia"/>
        </w:rPr>
        <w:t>商流</w:t>
      </w:r>
      <w:r w:rsidRPr="00317D74">
        <w:rPr>
          <w:rFonts w:hint="eastAsia"/>
        </w:rPr>
        <w:t>}</w:t>
      </w:r>
    </w:p>
    <w:p w14:paraId="216EE5A9" w14:textId="3AC27F39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【案件概要】    {</w:t>
      </w:r>
      <w:r>
        <w:rPr>
          <w:rFonts w:hint="eastAsia"/>
        </w:rPr>
        <w:t>案件概要</w:t>
      </w:r>
      <w:r w:rsidRPr="00317D74">
        <w:rPr>
          <w:rFonts w:hint="eastAsia"/>
        </w:rPr>
        <w:t>}</w:t>
      </w:r>
    </w:p>
    <w:p w14:paraId="366D4702" w14:textId="50CA0EBA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【工程】    {</w:t>
      </w:r>
      <w:r>
        <w:rPr>
          <w:rFonts w:hint="eastAsia"/>
        </w:rPr>
        <w:t>工程</w:t>
      </w:r>
      <w:r w:rsidRPr="00317D74">
        <w:rPr>
          <w:rFonts w:hint="eastAsia"/>
        </w:rPr>
        <w:t>}</w:t>
      </w:r>
    </w:p>
    <w:p w14:paraId="1949DD90" w14:textId="4CDE5B75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【開始日】  {</w:t>
      </w:r>
      <w:r>
        <w:rPr>
          <w:rFonts w:hint="eastAsia"/>
        </w:rPr>
        <w:t>開始日</w:t>
      </w:r>
      <w:r w:rsidRPr="00317D74">
        <w:rPr>
          <w:rFonts w:hint="eastAsia"/>
        </w:rPr>
        <w:t>}</w:t>
      </w:r>
    </w:p>
    <w:p w14:paraId="41C59BE1" w14:textId="2DA44D55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lastRenderedPageBreak/>
        <w:t>【終了日】  {</w:t>
      </w:r>
      <w:r>
        <w:rPr>
          <w:rFonts w:hint="eastAsia"/>
        </w:rPr>
        <w:t>終了日</w:t>
      </w:r>
      <w:r w:rsidRPr="00317D74">
        <w:rPr>
          <w:rFonts w:hint="eastAsia"/>
        </w:rPr>
        <w:t>}</w:t>
      </w:r>
    </w:p>
    <w:p w14:paraId="54F9D3EA" w14:textId="5029EE78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【スキル】  {</w:t>
      </w:r>
      <w:r>
        <w:rPr>
          <w:rFonts w:hint="eastAsia"/>
        </w:rPr>
        <w:t>スキル</w:t>
      </w:r>
      <w:r w:rsidRPr="00317D74">
        <w:rPr>
          <w:rFonts w:hint="eastAsia"/>
        </w:rPr>
        <w:t>}</w:t>
      </w:r>
    </w:p>
    <w:p w14:paraId="0F43954C" w14:textId="276AFD27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【人数】    {</w:t>
      </w:r>
      <w:r>
        <w:rPr>
          <w:rFonts w:hint="eastAsia"/>
        </w:rPr>
        <w:t>人数</w:t>
      </w:r>
      <w:r w:rsidRPr="00317D74">
        <w:rPr>
          <w:rFonts w:hint="eastAsia"/>
        </w:rPr>
        <w:t>}</w:t>
      </w:r>
    </w:p>
    <w:p w14:paraId="2EC33D8E" w14:textId="6F03A8DD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【残数】    {</w:t>
      </w:r>
      <w:r>
        <w:rPr>
          <w:rFonts w:hint="eastAsia"/>
        </w:rPr>
        <w:t>残数</w:t>
      </w:r>
      <w:r w:rsidRPr="00317D74">
        <w:rPr>
          <w:rFonts w:hint="eastAsia"/>
        </w:rPr>
        <w:t>}</w:t>
      </w:r>
    </w:p>
    <w:p w14:paraId="131D4C3A" w14:textId="08592864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【ＢＰ募集(要否)】  {</w:t>
      </w:r>
      <w:r>
        <w:rPr>
          <w:rFonts w:hint="eastAsia"/>
        </w:rPr>
        <w:t>BP募集(要否)</w:t>
      </w:r>
      <w:r w:rsidRPr="00317D74">
        <w:rPr>
          <w:rFonts w:hint="eastAsia"/>
        </w:rPr>
        <w:t>}</w:t>
      </w:r>
    </w:p>
    <w:p w14:paraId="6602062A" w14:textId="1D7BDFE8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【ＢＰ募集(詳細)】  {</w:t>
      </w:r>
      <w:r>
        <w:rPr>
          <w:rFonts w:hint="eastAsia"/>
        </w:rPr>
        <w:t>BP募集(詳細)</w:t>
      </w:r>
      <w:r w:rsidRPr="00317D74">
        <w:rPr>
          <w:rFonts w:hint="eastAsia"/>
        </w:rPr>
        <w:t>}</w:t>
      </w:r>
    </w:p>
    <w:p w14:paraId="76B362D4" w14:textId="1C21E725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【作業場所】    {</w:t>
      </w:r>
      <w:r>
        <w:rPr>
          <w:rFonts w:hint="eastAsia"/>
        </w:rPr>
        <w:t>作業場所</w:t>
      </w:r>
      <w:r w:rsidRPr="00317D74">
        <w:rPr>
          <w:rFonts w:hint="eastAsia"/>
        </w:rPr>
        <w:t>}</w:t>
      </w:r>
    </w:p>
    <w:p w14:paraId="5AE35C98" w14:textId="3BF0AC4D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【見込単価】    {</w:t>
      </w:r>
      <w:r>
        <w:rPr>
          <w:rFonts w:hint="eastAsia"/>
        </w:rPr>
        <w:t>見込単価</w:t>
      </w:r>
      <w:r w:rsidRPr="00317D74">
        <w:rPr>
          <w:rFonts w:hint="eastAsia"/>
        </w:rPr>
        <w:t>}</w:t>
      </w:r>
    </w:p>
    <w:p w14:paraId="5F641D8A" w14:textId="14754F00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【契約種別】    {</w:t>
      </w:r>
      <w:r>
        <w:rPr>
          <w:rFonts w:hint="eastAsia"/>
        </w:rPr>
        <w:t>契約種別</w:t>
      </w:r>
      <w:r w:rsidRPr="00317D74">
        <w:rPr>
          <w:rFonts w:hint="eastAsia"/>
        </w:rPr>
        <w:t>}</w:t>
      </w:r>
    </w:p>
    <w:p w14:paraId="1ECE2DAC" w14:textId="3742D48D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【ステータス】  {</w:t>
      </w:r>
      <w:r>
        <w:rPr>
          <w:rFonts w:hint="eastAsia"/>
        </w:rPr>
        <w:t>ステータス</w:t>
      </w:r>
      <w:r w:rsidRPr="00317D74">
        <w:rPr>
          <w:rFonts w:hint="eastAsia"/>
        </w:rPr>
        <w:t>}</w:t>
      </w:r>
    </w:p>
    <w:p w14:paraId="66BAE098" w14:textId="48785CF7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【備考】    {</w:t>
      </w:r>
      <w:r>
        <w:rPr>
          <w:rFonts w:hint="eastAsia"/>
        </w:rPr>
        <w:t>備考</w:t>
      </w:r>
      <w:r w:rsidRPr="00317D74">
        <w:rPr>
          <w:rFonts w:hint="eastAsia"/>
        </w:rPr>
        <w:t>}</w:t>
      </w:r>
    </w:p>
    <w:p w14:paraId="2A472181" w14:textId="36D0841E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【登録日時】    {</w:t>
      </w:r>
      <w:r>
        <w:rPr>
          <w:rFonts w:hint="eastAsia"/>
        </w:rPr>
        <w:t>登録日時</w:t>
      </w:r>
      <w:r w:rsidRPr="00317D74">
        <w:rPr>
          <w:rFonts w:hint="eastAsia"/>
        </w:rPr>
        <w:t>}</w:t>
      </w:r>
    </w:p>
    <w:p w14:paraId="05DD1620" w14:textId="32F55EC9" w:rsidR="00C34B78" w:rsidRPr="00317D74" w:rsidRDefault="00C34B78" w:rsidP="00AD1694">
      <w:pPr>
        <w:pStyle w:val="a7"/>
        <w:ind w:leftChars="400" w:left="1050" w:hanging="210"/>
        <w:rPr>
          <w:b/>
          <w:bCs/>
        </w:rPr>
      </w:pPr>
      <w:r w:rsidRPr="00317D74">
        <w:rPr>
          <w:rFonts w:hint="eastAsia"/>
        </w:rPr>
        <w:t>【登録部署】    {</w:t>
      </w:r>
      <w:r>
        <w:rPr>
          <w:rFonts w:hint="eastAsia"/>
        </w:rPr>
        <w:t>登録部署</w:t>
      </w:r>
      <w:r w:rsidRPr="00317D74">
        <w:rPr>
          <w:rFonts w:hint="eastAsia"/>
        </w:rPr>
        <w:t>}</w:t>
      </w:r>
    </w:p>
    <w:p w14:paraId="0DA68F50" w14:textId="0DA31DF1" w:rsidR="00C34B78" w:rsidRPr="00AA245D" w:rsidRDefault="00C34B78" w:rsidP="00AD1694">
      <w:pPr>
        <w:pStyle w:val="a7"/>
        <w:ind w:leftChars="400" w:left="1050" w:hanging="210"/>
        <w:rPr>
          <w:b/>
          <w:bCs/>
        </w:rPr>
      </w:pPr>
      <w:r w:rsidRPr="00AA245D">
        <w:rPr>
          <w:rFonts w:hint="eastAsia"/>
        </w:rPr>
        <w:t>【登録者】  {</w:t>
      </w:r>
      <w:r>
        <w:rPr>
          <w:rFonts w:hint="eastAsia"/>
        </w:rPr>
        <w:t>登録者</w:t>
      </w:r>
      <w:r w:rsidRPr="00AA245D">
        <w:rPr>
          <w:rFonts w:hint="eastAsia"/>
        </w:rPr>
        <w:t>}</w:t>
      </w:r>
    </w:p>
    <w:p w14:paraId="2683DACB" w14:textId="49D4A0B1" w:rsidR="00C34B78" w:rsidRPr="00C34B78" w:rsidRDefault="00C34B78" w:rsidP="00AD1694">
      <w:pPr>
        <w:pStyle w:val="a7"/>
        <w:ind w:leftChars="400" w:left="1050" w:hanging="210"/>
      </w:pPr>
      <w:r w:rsidRPr="00AA245D">
        <w:t>---------------------------------------------</w:t>
      </w:r>
    </w:p>
    <w:p w14:paraId="4107719D" w14:textId="6A1C5674" w:rsidR="00C34B78" w:rsidRDefault="00C34B78" w:rsidP="00C34B78">
      <w:pPr>
        <w:pStyle w:val="2"/>
      </w:pPr>
      <w:bookmarkStart w:id="0" w:name="_Ref232165588"/>
      <w:r>
        <w:rPr>
          <w:rFonts w:hint="eastAsia"/>
        </w:rPr>
        <w:t>テンプレートのプレースホルダー</w:t>
      </w:r>
      <w:bookmarkEnd w:id="0"/>
    </w:p>
    <w:p w14:paraId="08BAA757" w14:textId="30691208" w:rsidR="00DB3235" w:rsidRDefault="00DB3235" w:rsidP="002A5CDB">
      <w:pPr>
        <w:pStyle w:val="3"/>
      </w:pPr>
      <w:r>
        <w:rPr>
          <w:rFonts w:hint="eastAsia"/>
        </w:rPr>
        <w:t>共通出力様式</w:t>
      </w:r>
    </w:p>
    <w:tbl>
      <w:tblPr>
        <w:tblStyle w:val="5-1"/>
        <w:tblW w:w="14642" w:type="dxa"/>
        <w:tblInd w:w="804" w:type="dxa"/>
        <w:tblLook w:val="04A0" w:firstRow="1" w:lastRow="0" w:firstColumn="1" w:lastColumn="0" w:noHBand="0" w:noVBand="1"/>
      </w:tblPr>
      <w:tblGrid>
        <w:gridCol w:w="614"/>
        <w:gridCol w:w="6809"/>
        <w:gridCol w:w="7219"/>
        <w:tblGridChange w:id="1">
          <w:tblGrid>
            <w:gridCol w:w="614"/>
            <w:gridCol w:w="6809"/>
            <w:gridCol w:w="7219"/>
          </w:tblGrid>
        </w:tblGridChange>
      </w:tblGrid>
      <w:tr w:rsidR="00DB3235" w14:paraId="4D5F1B7F" w14:textId="77777777" w:rsidTr="0096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</w:tcPr>
          <w:p w14:paraId="4B505371" w14:textId="77777777" w:rsidR="00DB3235" w:rsidRDefault="00DB3235" w:rsidP="00B93E06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6809" w:type="dxa"/>
          </w:tcPr>
          <w:p w14:paraId="639DE89F" w14:textId="77777777" w:rsidR="00DB3235" w:rsidRDefault="00DB3235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  <w:tc>
          <w:tcPr>
            <w:tcW w:w="7219" w:type="dxa"/>
          </w:tcPr>
          <w:p w14:paraId="3BF1FC0C" w14:textId="77777777" w:rsidR="00DB3235" w:rsidRDefault="00DB3235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DB3235" w14:paraId="67BFE687" w14:textId="77777777" w:rsidTr="0096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</w:tcPr>
          <w:p w14:paraId="54AEA762" w14:textId="77777777" w:rsidR="00DB3235" w:rsidRDefault="00DB3235" w:rsidP="00B93E06">
            <w:pPr>
              <w:pStyle w:val="aa"/>
              <w:numPr>
                <w:ilvl w:val="0"/>
                <w:numId w:val="22"/>
              </w:numPr>
            </w:pPr>
          </w:p>
        </w:tc>
        <w:tc>
          <w:tcPr>
            <w:tcW w:w="6809" w:type="dxa"/>
          </w:tcPr>
          <w:p w14:paraId="4B58490C" w14:textId="77777777" w:rsidR="00DB3235" w:rsidRDefault="00DB3235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案件情報の該当項目に値がない場合は空欄とする。</w:t>
            </w:r>
          </w:p>
        </w:tc>
        <w:tc>
          <w:tcPr>
            <w:tcW w:w="7219" w:type="dxa"/>
          </w:tcPr>
          <w:p w14:paraId="14F72129" w14:textId="77777777" w:rsidR="00DB3235" w:rsidRDefault="00DB3235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CA6" w14:paraId="61ECE723" w14:textId="77777777" w:rsidTr="00960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</w:tcPr>
          <w:p w14:paraId="1B195720" w14:textId="77777777" w:rsidR="00432CA6" w:rsidRDefault="00432CA6" w:rsidP="00B93E06">
            <w:pPr>
              <w:pStyle w:val="aa"/>
              <w:numPr>
                <w:ilvl w:val="0"/>
                <w:numId w:val="22"/>
              </w:numPr>
            </w:pPr>
          </w:p>
        </w:tc>
        <w:tc>
          <w:tcPr>
            <w:tcW w:w="6809" w:type="dxa"/>
          </w:tcPr>
          <w:p w14:paraId="3630268A" w14:textId="6272EF01" w:rsidR="00432CA6" w:rsidRDefault="00432CA6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改行文字は改行として表示する。</w:t>
            </w:r>
          </w:p>
        </w:tc>
        <w:tc>
          <w:tcPr>
            <w:tcW w:w="7219" w:type="dxa"/>
          </w:tcPr>
          <w:p w14:paraId="704353A5" w14:textId="5CD345B2" w:rsidR="00432CA6" w:rsidRDefault="00432CA6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案件概要、備考が該当。</w:t>
            </w:r>
          </w:p>
        </w:tc>
      </w:tr>
      <w:tr w:rsidR="00432CA6" w14:paraId="1BC327A4" w14:textId="77777777" w:rsidTr="0096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</w:tcPr>
          <w:p w14:paraId="15B70236" w14:textId="77777777" w:rsidR="00432CA6" w:rsidRDefault="00432CA6" w:rsidP="00B93E06">
            <w:pPr>
              <w:pStyle w:val="aa"/>
              <w:numPr>
                <w:ilvl w:val="0"/>
                <w:numId w:val="22"/>
              </w:numPr>
            </w:pPr>
          </w:p>
        </w:tc>
        <w:tc>
          <w:tcPr>
            <w:tcW w:w="6809" w:type="dxa"/>
          </w:tcPr>
          <w:p w14:paraId="28DC81B9" w14:textId="03BB6456" w:rsidR="00432CA6" w:rsidRDefault="00432CA6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日付はYYYY年MM月DD日形式で表示する。</w:t>
            </w:r>
          </w:p>
        </w:tc>
        <w:tc>
          <w:tcPr>
            <w:tcW w:w="7219" w:type="dxa"/>
          </w:tcPr>
          <w:p w14:paraId="2E696136" w14:textId="1E423090" w:rsidR="00432CA6" w:rsidRDefault="00432CA6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開始日、終了日が該当。</w:t>
            </w:r>
          </w:p>
        </w:tc>
      </w:tr>
      <w:tr w:rsidR="00432CA6" w14:paraId="20B65131" w14:textId="77777777" w:rsidTr="0043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</w:tcPr>
          <w:p w14:paraId="7A1B530D" w14:textId="77777777" w:rsidR="00432CA6" w:rsidRDefault="00432CA6" w:rsidP="00432CA6">
            <w:pPr>
              <w:pStyle w:val="aa"/>
              <w:numPr>
                <w:ilvl w:val="0"/>
                <w:numId w:val="22"/>
              </w:numPr>
            </w:pPr>
          </w:p>
        </w:tc>
        <w:tc>
          <w:tcPr>
            <w:tcW w:w="6809" w:type="dxa"/>
          </w:tcPr>
          <w:p w14:paraId="054E03C0" w14:textId="33F21189" w:rsidR="00432CA6" w:rsidRDefault="00432CA6" w:rsidP="00432CA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日時は</w:t>
            </w:r>
            <w:r>
              <w:rPr>
                <w:rFonts w:hint="eastAsia"/>
              </w:rPr>
              <w:t>YYYY年MM月DD日 hh時mm分ss秒形式で表示する。</w:t>
            </w:r>
          </w:p>
        </w:tc>
        <w:tc>
          <w:tcPr>
            <w:tcW w:w="7219" w:type="dxa"/>
          </w:tcPr>
          <w:p w14:paraId="1CF29121" w14:textId="1816D8B2" w:rsidR="00432CA6" w:rsidRDefault="00432CA6" w:rsidP="00432CA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登録日時が該当。</w:t>
            </w:r>
          </w:p>
        </w:tc>
      </w:tr>
    </w:tbl>
    <w:p w14:paraId="6FF187D8" w14:textId="356FC603" w:rsidR="002A5CDB" w:rsidRPr="002A5CDB" w:rsidRDefault="0096039F" w:rsidP="0096039F">
      <w:pPr>
        <w:pStyle w:val="3"/>
      </w:pPr>
      <w:r>
        <w:rPr>
          <w:rFonts w:hint="eastAsia"/>
        </w:rPr>
        <w:t>ヘッダー文</w:t>
      </w:r>
    </w:p>
    <w:tbl>
      <w:tblPr>
        <w:tblStyle w:val="5-1"/>
        <w:tblW w:w="14606" w:type="dxa"/>
        <w:tblInd w:w="840" w:type="dxa"/>
        <w:tblLook w:val="04A0" w:firstRow="1" w:lastRow="0" w:firstColumn="1" w:lastColumn="0" w:noHBand="0" w:noVBand="1"/>
      </w:tblPr>
      <w:tblGrid>
        <w:gridCol w:w="573"/>
        <w:gridCol w:w="6804"/>
        <w:gridCol w:w="7229"/>
      </w:tblGrid>
      <w:tr w:rsidR="00203B8D" w14:paraId="744E17CD" w14:textId="77777777" w:rsidTr="0096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14:paraId="25C1D61F" w14:textId="3A7A8D91" w:rsidR="00203B8D" w:rsidRDefault="00203B8D" w:rsidP="00203B8D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6804" w:type="dxa"/>
          </w:tcPr>
          <w:p w14:paraId="18401F48" w14:textId="71BF69D4" w:rsidR="00203B8D" w:rsidRDefault="00203B8D" w:rsidP="00203B8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条件</w:t>
            </w:r>
          </w:p>
        </w:tc>
        <w:tc>
          <w:tcPr>
            <w:tcW w:w="7229" w:type="dxa"/>
          </w:tcPr>
          <w:p w14:paraId="6EFCD396" w14:textId="511AFB4F" w:rsidR="00203B8D" w:rsidRDefault="00203B8D" w:rsidP="00203B8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</w:tr>
      <w:tr w:rsidR="00203B8D" w14:paraId="4992FC46" w14:textId="77777777" w:rsidTr="0096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14:paraId="72F40C7B" w14:textId="231CF4DF" w:rsidR="00203B8D" w:rsidRDefault="00203B8D" w:rsidP="00203B8D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6804" w:type="dxa"/>
          </w:tcPr>
          <w:p w14:paraId="178FB203" w14:textId="5A9CAD0F" w:rsidR="00203B8D" w:rsidRDefault="00203B8D" w:rsidP="00203B8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登録時</w:t>
            </w:r>
          </w:p>
        </w:tc>
        <w:tc>
          <w:tcPr>
            <w:tcW w:w="7229" w:type="dxa"/>
          </w:tcPr>
          <w:p w14:paraId="7EACE325" w14:textId="2D76A661" w:rsidR="00203B8D" w:rsidRDefault="00203B8D" w:rsidP="00203B8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「案件情報が新規登録されました」</w:t>
            </w:r>
          </w:p>
        </w:tc>
      </w:tr>
      <w:tr w:rsidR="00203B8D" w14:paraId="49BAF872" w14:textId="77777777" w:rsidTr="00960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14:paraId="26E4F0C2" w14:textId="2F740B54" w:rsidR="00203B8D" w:rsidRDefault="00203B8D" w:rsidP="00203B8D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6804" w:type="dxa"/>
          </w:tcPr>
          <w:p w14:paraId="37F50876" w14:textId="3F783F47" w:rsidR="00203B8D" w:rsidRDefault="00203B8D" w:rsidP="00203B8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更新時</w:t>
            </w:r>
          </w:p>
        </w:tc>
        <w:tc>
          <w:tcPr>
            <w:tcW w:w="7229" w:type="dxa"/>
          </w:tcPr>
          <w:p w14:paraId="4E52635E" w14:textId="054518D9" w:rsidR="00203B8D" w:rsidRDefault="00203B8D" w:rsidP="00203B8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「案件情報が更新されました」</w:t>
            </w:r>
          </w:p>
        </w:tc>
      </w:tr>
    </w:tbl>
    <w:p w14:paraId="039BE1C9" w14:textId="57154607" w:rsidR="002A5CDB" w:rsidRPr="002A5CDB" w:rsidRDefault="0096039F" w:rsidP="0096039F">
      <w:pPr>
        <w:pStyle w:val="3"/>
      </w:pPr>
      <w:r>
        <w:rPr>
          <w:rFonts w:hint="eastAsia"/>
        </w:rPr>
        <w:t>更新画面</w:t>
      </w:r>
      <w:r>
        <w:t>URL</w:t>
      </w:r>
    </w:p>
    <w:p w14:paraId="7E7C1EF9" w14:textId="4D15AC21" w:rsidR="005B5C41" w:rsidRDefault="00203B8D" w:rsidP="0096039F">
      <w:pPr>
        <w:ind w:leftChars="500" w:left="1050"/>
      </w:pPr>
      <w:r>
        <w:rPr>
          <w:rFonts w:hint="eastAsia"/>
        </w:rPr>
        <w:t>該当する案件情報</w:t>
      </w:r>
      <w:r w:rsidR="007F34E0">
        <w:rPr>
          <w:rFonts w:hint="eastAsia"/>
        </w:rPr>
        <w:t>更新</w:t>
      </w:r>
      <w:r>
        <w:rPr>
          <w:rFonts w:hint="eastAsia"/>
        </w:rPr>
        <w:t>画面</w:t>
      </w:r>
      <w:r w:rsidR="002A5CDB">
        <w:rPr>
          <w:rFonts w:hint="eastAsia"/>
        </w:rPr>
        <w:t>の</w:t>
      </w:r>
      <w:r w:rsidR="002A5CDB">
        <w:rPr>
          <w:rFonts w:hint="eastAsia"/>
        </w:rPr>
        <w:t>URL</w:t>
      </w:r>
      <w:r w:rsidR="002A5CDB">
        <w:rPr>
          <w:rFonts w:hint="eastAsia"/>
        </w:rPr>
        <w:t>。</w:t>
      </w:r>
    </w:p>
    <w:p w14:paraId="7A3CB2B5" w14:textId="6CF0D6C4" w:rsidR="002A5CDB" w:rsidRPr="002A5CDB" w:rsidRDefault="0096039F" w:rsidP="0096039F">
      <w:pPr>
        <w:pStyle w:val="3"/>
      </w:pPr>
      <w:r>
        <w:rPr>
          <w:rFonts w:hint="eastAsia"/>
        </w:rPr>
        <w:t>添付ファイル注釈</w:t>
      </w:r>
    </w:p>
    <w:tbl>
      <w:tblPr>
        <w:tblStyle w:val="5-1"/>
        <w:tblW w:w="14606" w:type="dxa"/>
        <w:tblInd w:w="840" w:type="dxa"/>
        <w:tblLook w:val="04A0" w:firstRow="1" w:lastRow="0" w:firstColumn="1" w:lastColumn="0" w:noHBand="0" w:noVBand="1"/>
      </w:tblPr>
      <w:tblGrid>
        <w:gridCol w:w="573"/>
        <w:gridCol w:w="6804"/>
        <w:gridCol w:w="7229"/>
      </w:tblGrid>
      <w:tr w:rsidR="00203B8D" w14:paraId="651383DD" w14:textId="77777777" w:rsidTr="0096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14:paraId="1480ECC2" w14:textId="77777777" w:rsidR="00203B8D" w:rsidRDefault="00203B8D" w:rsidP="00B93E06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6804" w:type="dxa"/>
          </w:tcPr>
          <w:p w14:paraId="3107937D" w14:textId="77777777" w:rsidR="00203B8D" w:rsidRDefault="00203B8D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条件</w:t>
            </w:r>
          </w:p>
        </w:tc>
        <w:tc>
          <w:tcPr>
            <w:tcW w:w="7229" w:type="dxa"/>
          </w:tcPr>
          <w:p w14:paraId="0AB1E10E" w14:textId="77777777" w:rsidR="00203B8D" w:rsidRDefault="00203B8D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</w:tr>
      <w:tr w:rsidR="00203B8D" w14:paraId="03E09D38" w14:textId="77777777" w:rsidTr="0096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14:paraId="38B6B4D0" w14:textId="77777777" w:rsidR="00203B8D" w:rsidRDefault="00203B8D" w:rsidP="00203B8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6804" w:type="dxa"/>
          </w:tcPr>
          <w:p w14:paraId="54436F3F" w14:textId="6FAD877F" w:rsidR="00203B8D" w:rsidRDefault="00203B8D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案件情報に紐づいた添付ファイルがある場合</w:t>
            </w:r>
          </w:p>
        </w:tc>
        <w:tc>
          <w:tcPr>
            <w:tcW w:w="7229" w:type="dxa"/>
          </w:tcPr>
          <w:p w14:paraId="3A0F9C01" w14:textId="5D1DDA46" w:rsidR="00203B8D" w:rsidRDefault="00203B8D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「(添付ファイルの登録あり)」</w:t>
            </w:r>
          </w:p>
        </w:tc>
      </w:tr>
      <w:tr w:rsidR="00203B8D" w14:paraId="02E18F5B" w14:textId="77777777" w:rsidTr="00960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14:paraId="5AFC326D" w14:textId="77777777" w:rsidR="00203B8D" w:rsidRDefault="00203B8D" w:rsidP="00203B8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6804" w:type="dxa"/>
          </w:tcPr>
          <w:p w14:paraId="18276B92" w14:textId="397EB183" w:rsidR="00203B8D" w:rsidRDefault="00203B8D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案件情報に紐づいた添付ファイルがない場合</w:t>
            </w:r>
          </w:p>
        </w:tc>
        <w:tc>
          <w:tcPr>
            <w:tcW w:w="7229" w:type="dxa"/>
          </w:tcPr>
          <w:p w14:paraId="3B569010" w14:textId="1B374600" w:rsidR="00203B8D" w:rsidRDefault="00203B8D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「」(空欄)</w:t>
            </w:r>
          </w:p>
        </w:tc>
      </w:tr>
    </w:tbl>
    <w:p w14:paraId="4B933F1B" w14:textId="71A008B8" w:rsidR="002A5CDB" w:rsidRDefault="002A5CDB" w:rsidP="00203B8D">
      <w:pPr>
        <w:pStyle w:val="3"/>
      </w:pPr>
      <w:r>
        <w:rPr>
          <w:rFonts w:hint="eastAsia"/>
        </w:rPr>
        <w:t>メール本文</w:t>
      </w:r>
    </w:p>
    <w:p w14:paraId="249FA863" w14:textId="01C01877" w:rsidR="002A5CDB" w:rsidRDefault="002A5CDB" w:rsidP="0096039F">
      <w:pPr>
        <w:ind w:leftChars="500" w:left="1050"/>
      </w:pPr>
      <w:r>
        <w:rPr>
          <w:rFonts w:hint="eastAsia"/>
        </w:rPr>
        <w:t>登録・更新時に案件情報とは別途入力される【メール本文】の値。</w:t>
      </w:r>
    </w:p>
    <w:p w14:paraId="16E33277" w14:textId="41CE31D7" w:rsidR="002A5CDB" w:rsidRPr="002A5CDB" w:rsidRDefault="002A5CDB" w:rsidP="0096039F">
      <w:pPr>
        <w:ind w:leftChars="500" w:left="1050"/>
      </w:pPr>
      <w:r>
        <w:rPr>
          <w:rFonts w:hint="eastAsia"/>
        </w:rPr>
        <w:t>詳細は</w:t>
      </w:r>
      <w:r w:rsidRPr="0096039F">
        <w:rPr>
          <w:rFonts w:hint="eastAsia"/>
          <w:u w:val="single"/>
        </w:rPr>
        <w:t>案件情報登録画面</w:t>
      </w:r>
      <w:r w:rsidRPr="0096039F">
        <w:rPr>
          <w:u w:val="single"/>
        </w:rPr>
        <w:t xml:space="preserve"> </w:t>
      </w:r>
      <w:r w:rsidRPr="0096039F">
        <w:rPr>
          <w:rFonts w:hint="eastAsia"/>
          <w:u w:val="single"/>
        </w:rPr>
        <w:t>機能仕様書</w:t>
      </w:r>
      <w:r>
        <w:rPr>
          <w:rFonts w:hint="eastAsia"/>
        </w:rPr>
        <w:t>および</w:t>
      </w:r>
      <w:r w:rsidRPr="0096039F">
        <w:rPr>
          <w:rFonts w:hint="eastAsia"/>
          <w:u w:val="single"/>
        </w:rPr>
        <w:t>案件情報</w:t>
      </w:r>
      <w:r w:rsidR="00B071B9">
        <w:rPr>
          <w:rFonts w:hint="eastAsia"/>
          <w:u w:val="single"/>
        </w:rPr>
        <w:t>更新</w:t>
      </w:r>
      <w:r w:rsidRPr="0096039F">
        <w:rPr>
          <w:rFonts w:hint="eastAsia"/>
          <w:u w:val="single"/>
        </w:rPr>
        <w:t>画面</w:t>
      </w:r>
      <w:r w:rsidRPr="0096039F">
        <w:rPr>
          <w:u w:val="single"/>
        </w:rPr>
        <w:t xml:space="preserve"> </w:t>
      </w:r>
      <w:r w:rsidRPr="0096039F">
        <w:rPr>
          <w:rFonts w:hint="eastAsia"/>
          <w:u w:val="single"/>
        </w:rPr>
        <w:t>機能仕様書</w:t>
      </w:r>
      <w:r>
        <w:rPr>
          <w:rFonts w:hint="eastAsia"/>
        </w:rPr>
        <w:t>参照。</w:t>
      </w:r>
    </w:p>
    <w:p w14:paraId="152F29F1" w14:textId="1EEE3E2D" w:rsidR="002A5CDB" w:rsidRDefault="0096039F" w:rsidP="0096039F">
      <w:pPr>
        <w:pStyle w:val="3"/>
      </w:pPr>
      <w:r>
        <w:rPr>
          <w:rFonts w:hint="eastAsia"/>
        </w:rPr>
        <w:t>管理コード</w:t>
      </w:r>
    </w:p>
    <w:p w14:paraId="3B645640" w14:textId="7E4FF309" w:rsidR="002A5CDB" w:rsidRDefault="002A5CDB" w:rsidP="0096039F">
      <w:pPr>
        <w:ind w:leftChars="500" w:left="1050"/>
      </w:pPr>
      <w:r>
        <w:rPr>
          <w:rFonts w:hint="eastAsia"/>
        </w:rPr>
        <w:t>登録・</w:t>
      </w:r>
      <w:r w:rsidR="004B6E7B">
        <w:rPr>
          <w:rFonts w:hint="eastAsia"/>
        </w:rPr>
        <w:t>更新</w:t>
      </w:r>
      <w:r>
        <w:rPr>
          <w:rFonts w:hint="eastAsia"/>
        </w:rPr>
        <w:t>した案件情報の管理コード。</w:t>
      </w:r>
    </w:p>
    <w:p w14:paraId="5AE77108" w14:textId="7FEA9FCB" w:rsidR="002A5CDB" w:rsidRDefault="002A5CDB" w:rsidP="002A5CDB">
      <w:pPr>
        <w:pStyle w:val="3"/>
      </w:pPr>
      <w:r>
        <w:rPr>
          <w:rFonts w:hint="eastAsia"/>
        </w:rPr>
        <w:t>件名</w:t>
      </w:r>
    </w:p>
    <w:p w14:paraId="4B16BC0E" w14:textId="5B6A7E80" w:rsidR="002A5CDB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2A5CDB">
        <w:rPr>
          <w:rFonts w:hint="eastAsia"/>
        </w:rPr>
        <w:t>した案件情報の件名。</w:t>
      </w:r>
    </w:p>
    <w:p w14:paraId="3217D10D" w14:textId="50280FB0" w:rsidR="002A5CDB" w:rsidRDefault="002A5CDB" w:rsidP="002A5CDB">
      <w:pPr>
        <w:pStyle w:val="3"/>
      </w:pPr>
      <w:r>
        <w:rPr>
          <w:rFonts w:hint="eastAsia"/>
        </w:rPr>
        <w:t>取引先</w:t>
      </w:r>
    </w:p>
    <w:p w14:paraId="050D1CDD" w14:textId="2297A2DA" w:rsidR="002A5CDB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2A5CDB">
        <w:rPr>
          <w:rFonts w:hint="eastAsia"/>
        </w:rPr>
        <w:t>した案件情報の取引先。</w:t>
      </w:r>
    </w:p>
    <w:p w14:paraId="695D993B" w14:textId="0A2337C9" w:rsidR="002A5CDB" w:rsidRDefault="002A5CDB" w:rsidP="002A5CDB">
      <w:pPr>
        <w:pStyle w:val="3"/>
      </w:pPr>
      <w:r>
        <w:rPr>
          <w:rFonts w:hint="eastAsia"/>
        </w:rPr>
        <w:t>商流</w:t>
      </w:r>
    </w:p>
    <w:p w14:paraId="2AB5A34B" w14:textId="129DDDC7" w:rsidR="002A5CDB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2A5CDB">
        <w:rPr>
          <w:rFonts w:hint="eastAsia"/>
        </w:rPr>
        <w:t>した案件情報の商流。</w:t>
      </w:r>
    </w:p>
    <w:p w14:paraId="4E6DF2DD" w14:textId="1D66A421" w:rsidR="002A5CDB" w:rsidRDefault="002A5CDB" w:rsidP="002A5CDB">
      <w:pPr>
        <w:pStyle w:val="3"/>
      </w:pPr>
      <w:r>
        <w:rPr>
          <w:rFonts w:hint="eastAsia"/>
        </w:rPr>
        <w:t>案件概要</w:t>
      </w:r>
    </w:p>
    <w:p w14:paraId="1A1EE7FC" w14:textId="5581D83B" w:rsidR="002A5CDB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2A5CDB">
        <w:rPr>
          <w:rFonts w:hint="eastAsia"/>
        </w:rPr>
        <w:t>した案件情報の案件概要。</w:t>
      </w:r>
    </w:p>
    <w:p w14:paraId="2C3EDB47" w14:textId="76BA0A71" w:rsidR="00870F49" w:rsidRDefault="0096039F" w:rsidP="0096039F">
      <w:pPr>
        <w:pStyle w:val="3"/>
      </w:pPr>
      <w:r>
        <w:rPr>
          <w:rFonts w:hint="eastAsia"/>
        </w:rPr>
        <w:t>工程</w:t>
      </w:r>
    </w:p>
    <w:p w14:paraId="026F1028" w14:textId="52588C36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した案件情報の工程。</w:t>
      </w:r>
    </w:p>
    <w:p w14:paraId="2B765325" w14:textId="4DEDD21B" w:rsidR="00870F49" w:rsidRDefault="00870F49" w:rsidP="00870F49">
      <w:pPr>
        <w:pStyle w:val="3"/>
      </w:pPr>
      <w:r>
        <w:rPr>
          <w:rFonts w:hint="eastAsia"/>
        </w:rPr>
        <w:t>開始日</w:t>
      </w:r>
    </w:p>
    <w:p w14:paraId="01EDC2A8" w14:textId="0AE5B636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した案件情報の開始日。</w:t>
      </w:r>
    </w:p>
    <w:p w14:paraId="15233329" w14:textId="741932B4" w:rsidR="00870F49" w:rsidRDefault="00870F49" w:rsidP="00870F49">
      <w:pPr>
        <w:pStyle w:val="3"/>
      </w:pPr>
      <w:r>
        <w:rPr>
          <w:rFonts w:hint="eastAsia"/>
        </w:rPr>
        <w:lastRenderedPageBreak/>
        <w:t>終了日</w:t>
      </w:r>
    </w:p>
    <w:p w14:paraId="62CE68D5" w14:textId="770CD44D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した案件情報の終了日。</w:t>
      </w:r>
    </w:p>
    <w:p w14:paraId="0456799A" w14:textId="26D35D6F" w:rsidR="00870F49" w:rsidRDefault="00870F49" w:rsidP="00870F49">
      <w:pPr>
        <w:pStyle w:val="3"/>
      </w:pPr>
      <w:r>
        <w:rPr>
          <w:rFonts w:hint="eastAsia"/>
        </w:rPr>
        <w:t>スキル</w:t>
      </w:r>
    </w:p>
    <w:p w14:paraId="73055A85" w14:textId="3577A171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した案件情報のスキル。</w:t>
      </w:r>
    </w:p>
    <w:p w14:paraId="3F4CD3C0" w14:textId="236AE403" w:rsidR="00870F49" w:rsidRDefault="00870F49" w:rsidP="00870F49">
      <w:pPr>
        <w:pStyle w:val="3"/>
      </w:pPr>
      <w:r>
        <w:rPr>
          <w:rFonts w:hint="eastAsia"/>
        </w:rPr>
        <w:t>人数</w:t>
      </w:r>
    </w:p>
    <w:p w14:paraId="66B33B29" w14:textId="4878DBAB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した案件情報の人数。</w:t>
      </w:r>
    </w:p>
    <w:p w14:paraId="3C632995" w14:textId="63F32DD8" w:rsidR="00870F49" w:rsidRDefault="00870F49" w:rsidP="00870F49">
      <w:pPr>
        <w:pStyle w:val="3"/>
      </w:pPr>
      <w:r>
        <w:rPr>
          <w:rFonts w:hint="eastAsia"/>
        </w:rPr>
        <w:t>残数</w:t>
      </w:r>
    </w:p>
    <w:p w14:paraId="460A976F" w14:textId="35A5E0AB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した案件情報の残数。</w:t>
      </w:r>
    </w:p>
    <w:p w14:paraId="4656715D" w14:textId="0CE697CA" w:rsidR="00870F49" w:rsidRDefault="00870F49" w:rsidP="00870F49">
      <w:pPr>
        <w:pStyle w:val="3"/>
      </w:pPr>
      <w:r>
        <w:rPr>
          <w:rFonts w:hint="eastAsia"/>
        </w:rPr>
        <w:t>BP募集(要否)</w:t>
      </w:r>
    </w:p>
    <w:p w14:paraId="3A89B43B" w14:textId="6051CB7B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</w:t>
      </w:r>
      <w:r w:rsidR="00870F49">
        <w:rPr>
          <w:rFonts w:hint="eastAsia"/>
        </w:rPr>
        <w:t>BP</w:t>
      </w:r>
      <w:r w:rsidR="00870F49">
        <w:rPr>
          <w:rFonts w:hint="eastAsia"/>
        </w:rPr>
        <w:t>募集</w:t>
      </w:r>
      <w:r w:rsidR="00870F49">
        <w:rPr>
          <w:rFonts w:hint="eastAsia"/>
        </w:rPr>
        <w:t>(</w:t>
      </w:r>
      <w:r w:rsidR="00870F49">
        <w:rPr>
          <w:rFonts w:hint="eastAsia"/>
        </w:rPr>
        <w:t>要否</w:t>
      </w:r>
      <w:r w:rsidR="00870F49">
        <w:rPr>
          <w:rFonts w:hint="eastAsia"/>
        </w:rPr>
        <w:t>)</w:t>
      </w:r>
      <w:r w:rsidR="00870F49">
        <w:rPr>
          <w:rFonts w:hint="eastAsia"/>
        </w:rPr>
        <w:t>。</w:t>
      </w:r>
    </w:p>
    <w:p w14:paraId="641E39B3" w14:textId="07B17346" w:rsidR="00870F49" w:rsidRDefault="00870F49" w:rsidP="00870F49">
      <w:pPr>
        <w:pStyle w:val="3"/>
      </w:pPr>
      <w:r>
        <w:rPr>
          <w:rFonts w:hint="eastAsia"/>
        </w:rPr>
        <w:t>BP募集(詳細)</w:t>
      </w:r>
    </w:p>
    <w:p w14:paraId="6A59C9F4" w14:textId="16981F90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</w:t>
      </w:r>
      <w:r w:rsidR="00870F49">
        <w:rPr>
          <w:rFonts w:hint="eastAsia"/>
        </w:rPr>
        <w:t>BP</w:t>
      </w:r>
      <w:r w:rsidR="00870F49">
        <w:rPr>
          <w:rFonts w:hint="eastAsia"/>
        </w:rPr>
        <w:t>募集</w:t>
      </w:r>
      <w:r w:rsidR="00870F49">
        <w:rPr>
          <w:rFonts w:hint="eastAsia"/>
        </w:rPr>
        <w:t>(</w:t>
      </w:r>
      <w:r w:rsidR="00870F49">
        <w:rPr>
          <w:rFonts w:hint="eastAsia"/>
        </w:rPr>
        <w:t>詳細</w:t>
      </w:r>
      <w:r w:rsidR="00870F49">
        <w:rPr>
          <w:rFonts w:hint="eastAsia"/>
        </w:rPr>
        <w:t>)</w:t>
      </w:r>
      <w:r w:rsidR="00870F49">
        <w:rPr>
          <w:rFonts w:hint="eastAsia"/>
        </w:rPr>
        <w:t>。</w:t>
      </w:r>
    </w:p>
    <w:p w14:paraId="3FF2EE8E" w14:textId="6852678B" w:rsidR="00870F49" w:rsidRDefault="00870F49" w:rsidP="00870F49">
      <w:pPr>
        <w:pStyle w:val="3"/>
      </w:pPr>
      <w:r>
        <w:rPr>
          <w:rFonts w:hint="eastAsia"/>
        </w:rPr>
        <w:t>作業場所</w:t>
      </w:r>
    </w:p>
    <w:p w14:paraId="44CBC37F" w14:textId="3E1CAF48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した案件情報の作業場所。</w:t>
      </w:r>
    </w:p>
    <w:p w14:paraId="12D89104" w14:textId="117CEDB5" w:rsidR="00870F49" w:rsidRDefault="00870F49" w:rsidP="00870F49">
      <w:pPr>
        <w:pStyle w:val="3"/>
      </w:pPr>
      <w:r>
        <w:rPr>
          <w:rFonts w:hint="eastAsia"/>
        </w:rPr>
        <w:t>見込単価</w:t>
      </w:r>
    </w:p>
    <w:p w14:paraId="36ED8EEE" w14:textId="795FF309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した案件情報の見込単価。</w:t>
      </w:r>
    </w:p>
    <w:p w14:paraId="12A00E79" w14:textId="77ED372C" w:rsidR="00870F49" w:rsidRDefault="0096039F" w:rsidP="0096039F">
      <w:pPr>
        <w:pStyle w:val="3"/>
      </w:pPr>
      <w:r>
        <w:rPr>
          <w:rFonts w:hint="eastAsia"/>
        </w:rPr>
        <w:t>契約種別</w:t>
      </w:r>
    </w:p>
    <w:p w14:paraId="2157E177" w14:textId="003114BE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した案件情報の契約種別。</w:t>
      </w:r>
    </w:p>
    <w:p w14:paraId="0196D618" w14:textId="791A839D" w:rsidR="00870F49" w:rsidRDefault="00870F49" w:rsidP="00870F49">
      <w:pPr>
        <w:pStyle w:val="3"/>
      </w:pPr>
      <w:r>
        <w:rPr>
          <w:rFonts w:hint="eastAsia"/>
        </w:rPr>
        <w:t>ステータス</w:t>
      </w:r>
    </w:p>
    <w:p w14:paraId="4C8BADCC" w14:textId="6417AE1A" w:rsidR="00870F49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870F49">
        <w:rPr>
          <w:rFonts w:hint="eastAsia"/>
        </w:rPr>
        <w:t>した案件情報のステータス。</w:t>
      </w:r>
    </w:p>
    <w:p w14:paraId="4751CE53" w14:textId="65A98676" w:rsidR="00870F49" w:rsidRPr="00870F49" w:rsidRDefault="00BF2E3C" w:rsidP="00870F49">
      <w:pPr>
        <w:pStyle w:val="3"/>
      </w:pPr>
      <w:r>
        <w:rPr>
          <w:rFonts w:hint="eastAsia"/>
        </w:rPr>
        <w:t>備考</w:t>
      </w:r>
    </w:p>
    <w:p w14:paraId="4FFCA8A6" w14:textId="54495883" w:rsidR="00BF2E3C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BF2E3C">
        <w:rPr>
          <w:rFonts w:hint="eastAsia"/>
        </w:rPr>
        <w:t>した案件情報の備考。</w:t>
      </w:r>
    </w:p>
    <w:p w14:paraId="49A1EE8A" w14:textId="723E2850" w:rsidR="00203B8D" w:rsidRDefault="00BF2E3C" w:rsidP="00BF2E3C">
      <w:pPr>
        <w:pStyle w:val="3"/>
      </w:pPr>
      <w:r>
        <w:rPr>
          <w:rFonts w:hint="eastAsia"/>
        </w:rPr>
        <w:t>登録日時</w:t>
      </w:r>
    </w:p>
    <w:p w14:paraId="0D725920" w14:textId="46D370F0" w:rsidR="00BF2E3C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BF2E3C">
        <w:rPr>
          <w:rFonts w:hint="eastAsia"/>
        </w:rPr>
        <w:t>した案件情報の登録日時。</w:t>
      </w:r>
    </w:p>
    <w:p w14:paraId="0CEFC425" w14:textId="0BE14DF9" w:rsidR="00BF2E3C" w:rsidRDefault="00BF2E3C" w:rsidP="00BF2E3C">
      <w:pPr>
        <w:pStyle w:val="3"/>
      </w:pPr>
      <w:r>
        <w:rPr>
          <w:rFonts w:hint="eastAsia"/>
        </w:rPr>
        <w:t>登録部署</w:t>
      </w:r>
    </w:p>
    <w:p w14:paraId="045E5C14" w14:textId="0276E4B7" w:rsidR="00BF2E3C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BF2E3C">
        <w:rPr>
          <w:rFonts w:hint="eastAsia"/>
        </w:rPr>
        <w:t>した案件情報の登録部署。</w:t>
      </w:r>
    </w:p>
    <w:p w14:paraId="23BAD579" w14:textId="56315E56" w:rsidR="00BF2E3C" w:rsidRDefault="00BF2E3C" w:rsidP="00BF2E3C">
      <w:pPr>
        <w:pStyle w:val="3"/>
      </w:pPr>
      <w:r>
        <w:rPr>
          <w:rFonts w:hint="eastAsia"/>
        </w:rPr>
        <w:lastRenderedPageBreak/>
        <w:t>登録者</w:t>
      </w:r>
    </w:p>
    <w:p w14:paraId="1D0CC041" w14:textId="40C0BC05" w:rsidR="00BF2E3C" w:rsidRPr="00BF2E3C" w:rsidRDefault="004B6E7B" w:rsidP="0096039F">
      <w:pPr>
        <w:ind w:leftChars="500" w:left="1050"/>
      </w:pPr>
      <w:r>
        <w:rPr>
          <w:rFonts w:hint="eastAsia"/>
        </w:rPr>
        <w:t>登録・更新</w:t>
      </w:r>
      <w:r w:rsidR="00BF2E3C">
        <w:rPr>
          <w:rFonts w:hint="eastAsia"/>
        </w:rPr>
        <w:t>した案件情報の登録者。</w:t>
      </w:r>
    </w:p>
    <w:sectPr w:rsidR="00BF2E3C" w:rsidRPr="00BF2E3C" w:rsidSect="0059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1E73" w14:textId="77777777" w:rsidR="002E27FE" w:rsidRDefault="002E27FE" w:rsidP="00C002F1">
      <w:pPr>
        <w:spacing w:after="0" w:line="240" w:lineRule="auto"/>
      </w:pPr>
      <w:r>
        <w:separator/>
      </w:r>
    </w:p>
  </w:endnote>
  <w:endnote w:type="continuationSeparator" w:id="0">
    <w:p w14:paraId="44D46DA5" w14:textId="77777777" w:rsidR="002E27FE" w:rsidRDefault="002E27FE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96E4" w14:textId="77777777" w:rsidR="002111C3" w:rsidRDefault="002111C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1052" w14:textId="77777777" w:rsidR="002111C3" w:rsidRDefault="002111C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25B96" w14:textId="77777777" w:rsidR="002111C3" w:rsidRDefault="002111C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D0B07" w14:textId="77777777" w:rsidR="002E27FE" w:rsidRDefault="002E27FE" w:rsidP="00C002F1">
      <w:pPr>
        <w:spacing w:after="0" w:line="240" w:lineRule="auto"/>
      </w:pPr>
      <w:r>
        <w:separator/>
      </w:r>
    </w:p>
  </w:footnote>
  <w:footnote w:type="continuationSeparator" w:id="0">
    <w:p w14:paraId="30E19CC1" w14:textId="77777777" w:rsidR="002E27FE" w:rsidRDefault="002E27FE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CA60" w14:textId="77777777" w:rsidR="002111C3" w:rsidRDefault="002111C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66493498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4A04BA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5A4268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56672B6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64BAB6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FFA53F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1753A7A" w14:textId="1DF81753" w:rsidR="00C002F1" w:rsidRPr="0008506E" w:rsidRDefault="002E27FE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432CA6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10FD3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5D8B94B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1C647AD7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1739236" w14:textId="48FA3EE0" w:rsidR="00C002F1" w:rsidRPr="0008506E" w:rsidRDefault="007D3293" w:rsidP="00C002F1">
          <w:pPr>
            <w:pStyle w:val="af3"/>
          </w:pPr>
          <w:r>
            <w:rPr>
              <w:rFonts w:hint="eastAsia"/>
            </w:rPr>
            <w:t>システム共通仕様書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9BCDB76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D3C2067" w14:textId="0CBE9F87" w:rsidR="00C002F1" w:rsidRPr="0008506E" w:rsidRDefault="00A01BB0" w:rsidP="00C002F1">
          <w:pPr>
            <w:pStyle w:val="af3"/>
          </w:pPr>
          <w:r>
            <w:rPr>
              <w:rFonts w:hint="eastAsia"/>
            </w:rPr>
            <w:t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6B3BD6C" w14:textId="5865143B" w:rsidR="00C002F1" w:rsidRPr="00521AB2" w:rsidRDefault="00445CCF" w:rsidP="00C002F1">
          <w:pPr>
            <w:pStyle w:val="af3"/>
          </w:pPr>
          <w:r>
            <w:rPr>
              <w:rFonts w:hint="eastAsia"/>
            </w:rPr>
            <w:t>営業情報メール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76C64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A271A9" w14:textId="77777777" w:rsidR="00C002F1" w:rsidRPr="0008506E" w:rsidRDefault="00C002F1" w:rsidP="00C002F1">
          <w:pPr>
            <w:pStyle w:val="af3"/>
          </w:pPr>
          <w:r>
            <w:t xml:space="preserve">2026/08/25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EF1345" w14:textId="77777777" w:rsidR="00C002F1" w:rsidRPr="0008506E" w:rsidRDefault="00C002F1" w:rsidP="00C002F1">
          <w:pPr>
            <w:pStyle w:val="af3"/>
          </w:pPr>
          <w: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C324B8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55C95555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869D8" w14:textId="77777777" w:rsidR="002111C3" w:rsidRDefault="002111C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0A4D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6463C85"/>
    <w:multiLevelType w:val="multilevel"/>
    <w:tmpl w:val="9FBA0B0C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AE56BA9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B802C1F"/>
    <w:multiLevelType w:val="hybridMultilevel"/>
    <w:tmpl w:val="02EA11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BA4261B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C423963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DA20286"/>
    <w:multiLevelType w:val="hybridMultilevel"/>
    <w:tmpl w:val="09F6796A"/>
    <w:lvl w:ilvl="0" w:tplc="37AAFD1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217F3590"/>
    <w:multiLevelType w:val="hybridMultilevel"/>
    <w:tmpl w:val="071E7A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225003E7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CF97B4D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CC22BEC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3EC71830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440F4652"/>
    <w:multiLevelType w:val="hybridMultilevel"/>
    <w:tmpl w:val="02EA1130"/>
    <w:lvl w:ilvl="0" w:tplc="FCAE397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44DE2EDE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47D737F5"/>
    <w:multiLevelType w:val="hybridMultilevel"/>
    <w:tmpl w:val="DC5A152E"/>
    <w:lvl w:ilvl="0" w:tplc="6ABC2DD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970238E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49F32C3C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4F7871EA"/>
    <w:multiLevelType w:val="hybridMultilevel"/>
    <w:tmpl w:val="071E7A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53646773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547F4F84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56082ED1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600B40AB"/>
    <w:multiLevelType w:val="multilevel"/>
    <w:tmpl w:val="F49C9932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624956B9"/>
    <w:multiLevelType w:val="hybridMultilevel"/>
    <w:tmpl w:val="27E605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66D11F64"/>
    <w:multiLevelType w:val="hybridMultilevel"/>
    <w:tmpl w:val="02EA11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71CF56C5"/>
    <w:multiLevelType w:val="hybridMultilevel"/>
    <w:tmpl w:val="2BC0E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36F442C"/>
    <w:multiLevelType w:val="hybridMultilevel"/>
    <w:tmpl w:val="38CC63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40100960">
    <w:abstractNumId w:val="1"/>
  </w:num>
  <w:num w:numId="2" w16cid:durableId="677079582">
    <w:abstractNumId w:val="21"/>
  </w:num>
  <w:num w:numId="3" w16cid:durableId="1132360486">
    <w:abstractNumId w:val="21"/>
  </w:num>
  <w:num w:numId="4" w16cid:durableId="1896310185">
    <w:abstractNumId w:val="21"/>
  </w:num>
  <w:num w:numId="5" w16cid:durableId="891892927">
    <w:abstractNumId w:val="21"/>
  </w:num>
  <w:num w:numId="6" w16cid:durableId="1347555933">
    <w:abstractNumId w:val="21"/>
  </w:num>
  <w:num w:numId="7" w16cid:durableId="709839561">
    <w:abstractNumId w:val="21"/>
  </w:num>
  <w:num w:numId="8" w16cid:durableId="582035669">
    <w:abstractNumId w:val="21"/>
  </w:num>
  <w:num w:numId="9" w16cid:durableId="1732187897">
    <w:abstractNumId w:val="21"/>
  </w:num>
  <w:num w:numId="10" w16cid:durableId="124928254">
    <w:abstractNumId w:val="21"/>
  </w:num>
  <w:num w:numId="11" w16cid:durableId="2131777331">
    <w:abstractNumId w:val="21"/>
  </w:num>
  <w:num w:numId="12" w16cid:durableId="1844126601">
    <w:abstractNumId w:val="25"/>
  </w:num>
  <w:num w:numId="13" w16cid:durableId="1909338406">
    <w:abstractNumId w:val="14"/>
  </w:num>
  <w:num w:numId="14" w16cid:durableId="997610702">
    <w:abstractNumId w:val="6"/>
  </w:num>
  <w:num w:numId="15" w16cid:durableId="1136680842">
    <w:abstractNumId w:val="12"/>
  </w:num>
  <w:num w:numId="16" w16cid:durableId="105077128">
    <w:abstractNumId w:val="23"/>
  </w:num>
  <w:num w:numId="17" w16cid:durableId="1523085585">
    <w:abstractNumId w:val="3"/>
  </w:num>
  <w:num w:numId="18" w16cid:durableId="1555695927">
    <w:abstractNumId w:val="7"/>
  </w:num>
  <w:num w:numId="19" w16cid:durableId="1676223483">
    <w:abstractNumId w:val="17"/>
  </w:num>
  <w:num w:numId="20" w16cid:durableId="684552095">
    <w:abstractNumId w:val="24"/>
  </w:num>
  <w:num w:numId="21" w16cid:durableId="1334527687">
    <w:abstractNumId w:val="8"/>
  </w:num>
  <w:num w:numId="22" w16cid:durableId="1940405775">
    <w:abstractNumId w:val="2"/>
  </w:num>
  <w:num w:numId="23" w16cid:durableId="995451902">
    <w:abstractNumId w:val="19"/>
  </w:num>
  <w:num w:numId="24" w16cid:durableId="1496723448">
    <w:abstractNumId w:val="5"/>
  </w:num>
  <w:num w:numId="25" w16cid:durableId="748574961">
    <w:abstractNumId w:val="13"/>
  </w:num>
  <w:num w:numId="26" w16cid:durableId="1048605430">
    <w:abstractNumId w:val="22"/>
  </w:num>
  <w:num w:numId="27" w16cid:durableId="595358509">
    <w:abstractNumId w:val="16"/>
  </w:num>
  <w:num w:numId="28" w16cid:durableId="653531500">
    <w:abstractNumId w:val="15"/>
  </w:num>
  <w:num w:numId="29" w16cid:durableId="686057042">
    <w:abstractNumId w:val="11"/>
  </w:num>
  <w:num w:numId="30" w16cid:durableId="1905800753">
    <w:abstractNumId w:val="18"/>
  </w:num>
  <w:num w:numId="31" w16cid:durableId="1268196449">
    <w:abstractNumId w:val="0"/>
  </w:num>
  <w:num w:numId="32" w16cid:durableId="20329612">
    <w:abstractNumId w:val="9"/>
  </w:num>
  <w:num w:numId="33" w16cid:durableId="984311221">
    <w:abstractNumId w:val="20"/>
  </w:num>
  <w:num w:numId="34" w16cid:durableId="815611739">
    <w:abstractNumId w:val="10"/>
  </w:num>
  <w:num w:numId="35" w16cid:durableId="257446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CF"/>
    <w:rsid w:val="00007051"/>
    <w:rsid w:val="000200E7"/>
    <w:rsid w:val="00054A7E"/>
    <w:rsid w:val="00075043"/>
    <w:rsid w:val="00097686"/>
    <w:rsid w:val="000A7D47"/>
    <w:rsid w:val="00104DD6"/>
    <w:rsid w:val="0014136E"/>
    <w:rsid w:val="00163224"/>
    <w:rsid w:val="0016445F"/>
    <w:rsid w:val="001927B4"/>
    <w:rsid w:val="001A2898"/>
    <w:rsid w:val="001B2E2C"/>
    <w:rsid w:val="001F72D6"/>
    <w:rsid w:val="00203B8D"/>
    <w:rsid w:val="002111C3"/>
    <w:rsid w:val="00231D94"/>
    <w:rsid w:val="00272650"/>
    <w:rsid w:val="002855F8"/>
    <w:rsid w:val="002A5CDB"/>
    <w:rsid w:val="002C38F7"/>
    <w:rsid w:val="002E27FE"/>
    <w:rsid w:val="003A27D7"/>
    <w:rsid w:val="003A3D64"/>
    <w:rsid w:val="003B1987"/>
    <w:rsid w:val="003E3220"/>
    <w:rsid w:val="003F2FE0"/>
    <w:rsid w:val="00407AFF"/>
    <w:rsid w:val="00432CA6"/>
    <w:rsid w:val="00445CCF"/>
    <w:rsid w:val="004808E5"/>
    <w:rsid w:val="004A5975"/>
    <w:rsid w:val="004B6E7B"/>
    <w:rsid w:val="00540773"/>
    <w:rsid w:val="00585378"/>
    <w:rsid w:val="00591AF4"/>
    <w:rsid w:val="00592264"/>
    <w:rsid w:val="005B5C41"/>
    <w:rsid w:val="005D01D5"/>
    <w:rsid w:val="00666088"/>
    <w:rsid w:val="006E2019"/>
    <w:rsid w:val="00785F6D"/>
    <w:rsid w:val="007D3293"/>
    <w:rsid w:val="007F0471"/>
    <w:rsid w:val="007F34E0"/>
    <w:rsid w:val="0080153A"/>
    <w:rsid w:val="00807C34"/>
    <w:rsid w:val="0081006E"/>
    <w:rsid w:val="00870F49"/>
    <w:rsid w:val="008F56A4"/>
    <w:rsid w:val="0096039F"/>
    <w:rsid w:val="00983987"/>
    <w:rsid w:val="009A79BA"/>
    <w:rsid w:val="009E6E5A"/>
    <w:rsid w:val="00A01BB0"/>
    <w:rsid w:val="00A2484F"/>
    <w:rsid w:val="00AA275B"/>
    <w:rsid w:val="00AA475D"/>
    <w:rsid w:val="00AA7509"/>
    <w:rsid w:val="00AD1694"/>
    <w:rsid w:val="00AE0E35"/>
    <w:rsid w:val="00B071B9"/>
    <w:rsid w:val="00B43BF6"/>
    <w:rsid w:val="00BF2E3C"/>
    <w:rsid w:val="00C002F1"/>
    <w:rsid w:val="00C0791A"/>
    <w:rsid w:val="00C34B78"/>
    <w:rsid w:val="00C73352"/>
    <w:rsid w:val="00CB13A9"/>
    <w:rsid w:val="00CC0AAA"/>
    <w:rsid w:val="00CC3927"/>
    <w:rsid w:val="00CE3B39"/>
    <w:rsid w:val="00CF51F9"/>
    <w:rsid w:val="00D6624A"/>
    <w:rsid w:val="00D80BA4"/>
    <w:rsid w:val="00DA10B2"/>
    <w:rsid w:val="00DB3235"/>
    <w:rsid w:val="00DC051E"/>
    <w:rsid w:val="00DC63FB"/>
    <w:rsid w:val="00DD3A28"/>
    <w:rsid w:val="00E32161"/>
    <w:rsid w:val="00E71E3F"/>
    <w:rsid w:val="00E73EE2"/>
    <w:rsid w:val="00EA62E1"/>
    <w:rsid w:val="00ED6DE3"/>
    <w:rsid w:val="00F650FB"/>
    <w:rsid w:val="00F9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9E0CC3"/>
  <w15:chartTrackingRefBased/>
  <w15:docId w15:val="{B1C8355B-85C6-4156-94C2-B6149DE6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7B4"/>
    <w:pPr>
      <w:widowControl w:val="0"/>
      <w:spacing w:line="22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5B5C41"/>
    <w:pPr>
      <w:keepNext/>
      <w:keepLines/>
      <w:numPr>
        <w:numId w:val="2"/>
      </w:numPr>
      <w:spacing w:before="280" w:after="80" w:line="320" w:lineRule="exact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5C41"/>
    <w:pPr>
      <w:keepNext/>
      <w:keepLines/>
      <w:numPr>
        <w:ilvl w:val="1"/>
        <w:numId w:val="2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75043"/>
    <w:pPr>
      <w:keepNext/>
      <w:keepLines/>
      <w:numPr>
        <w:ilvl w:val="2"/>
        <w:numId w:val="2"/>
      </w:numPr>
      <w:spacing w:before="160" w:after="80" w:line="240" w:lineRule="exact"/>
      <w:outlineLvl w:val="2"/>
    </w:pPr>
    <w:rPr>
      <w:rFonts w:ascii="Meiryo U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5B5C41"/>
    <w:pPr>
      <w:keepNext/>
      <w:keepLines/>
      <w:numPr>
        <w:ilvl w:val="3"/>
        <w:numId w:val="2"/>
      </w:numPr>
      <w:spacing w:before="80" w:after="40" w:line="280" w:lineRule="exact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6E2019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019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5B5C41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5B5C41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075043"/>
    <w:rPr>
      <w:rFonts w:ascii="Meiryo U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5B5C41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69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20" w:after="80"/>
      <w:ind w:left="100" w:hangingChars="100" w:hanging="100"/>
    </w:pPr>
    <w:rPr>
      <w:rFonts w:ascii="Meiryo UI"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D1694"/>
    <w:rPr>
      <w:rFonts w:ascii="Meiryo UI" w:eastAsia="Meiryo UI"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C34B7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5B5C41"/>
    <w:pPr>
      <w:spacing w:after="0" w:line="240" w:lineRule="auto"/>
    </w:pPr>
    <w:rPr>
      <w:rFonts w:ascii="Meiryo UI"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B071B9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DEFD8A-C2FC-4468-84C9-3A60E810F1A9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088153d3-9bf2-41fa-874a-aa81e38934d4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Sims画面レイアウト.dotx</Template>
  <TotalTime>222</TotalTime>
  <Pages>7</Pages>
  <Words>1081</Words>
  <Characters>1287</Characters>
  <Application>Microsoft Office Word</Application>
  <DocSecurity>0</DocSecurity>
  <Lines>143</Lines>
  <Paragraphs>215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18</cp:revision>
  <dcterms:created xsi:type="dcterms:W3CDTF">2026-05-26T05:33:00Z</dcterms:created>
  <dcterms:modified xsi:type="dcterms:W3CDTF">2026-06-12T05:15:00Z</dcterms:modified>
</cp:coreProperties>
</file>