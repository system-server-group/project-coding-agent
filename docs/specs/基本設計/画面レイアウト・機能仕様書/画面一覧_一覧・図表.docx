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5A16" w14:textId="30CD7C67" w:rsidR="004043C2" w:rsidRPr="004043C2" w:rsidRDefault="004043C2" w:rsidP="004043C2">
      <w:pPr>
        <w:pStyle w:val="10"/>
      </w:pPr>
      <w:r>
        <w:rPr>
          <w:rFonts w:hint="eastAsia"/>
        </w:rPr>
        <w:t>画面一覧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550"/>
        <w:gridCol w:w="2280"/>
        <w:gridCol w:w="2268"/>
        <w:gridCol w:w="6521"/>
        <w:gridCol w:w="3827"/>
      </w:tblGrid>
      <w:tr w:rsidR="0027592C" w14:paraId="040EC4E6" w14:textId="77777777" w:rsidTr="00E73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3CA103AA" w14:textId="77777777" w:rsidR="0027592C" w:rsidRDefault="0027592C" w:rsidP="00554B3D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280" w:type="dxa"/>
          </w:tcPr>
          <w:p w14:paraId="08166C66" w14:textId="77777777" w:rsidR="0027592C" w:rsidRDefault="0027592C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機能グループ</w:t>
            </w:r>
          </w:p>
        </w:tc>
        <w:tc>
          <w:tcPr>
            <w:tcW w:w="2268" w:type="dxa"/>
          </w:tcPr>
          <w:p w14:paraId="5F493E26" w14:textId="77777777" w:rsidR="0027592C" w:rsidRDefault="0027592C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画面名</w:t>
            </w:r>
          </w:p>
        </w:tc>
        <w:tc>
          <w:tcPr>
            <w:tcW w:w="6521" w:type="dxa"/>
          </w:tcPr>
          <w:p w14:paraId="17E22162" w14:textId="77777777" w:rsidR="0027592C" w:rsidRDefault="0027592C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役割</w:t>
            </w:r>
          </w:p>
        </w:tc>
        <w:tc>
          <w:tcPr>
            <w:tcW w:w="3827" w:type="dxa"/>
          </w:tcPr>
          <w:p w14:paraId="66F94667" w14:textId="77777777" w:rsidR="0027592C" w:rsidRDefault="0027592C" w:rsidP="00554B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27592C" w14:paraId="6BE91422" w14:textId="77777777" w:rsidTr="00E7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45A4591C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4CFB71CB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共通基盤</w:t>
            </w:r>
          </w:p>
        </w:tc>
        <w:tc>
          <w:tcPr>
            <w:tcW w:w="2268" w:type="dxa"/>
          </w:tcPr>
          <w:p w14:paraId="654964CA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エラー画面</w:t>
            </w:r>
          </w:p>
        </w:tc>
        <w:tc>
          <w:tcPr>
            <w:tcW w:w="6521" w:type="dxa"/>
          </w:tcPr>
          <w:p w14:paraId="4BAC96BD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発生したエラーの内容をユーザに通知する画面。</w:t>
            </w:r>
          </w:p>
        </w:tc>
        <w:tc>
          <w:tcPr>
            <w:tcW w:w="3827" w:type="dxa"/>
          </w:tcPr>
          <w:p w14:paraId="49D783D3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592C" w14:paraId="7F49CA55" w14:textId="77777777" w:rsidTr="00E7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67B65E6D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5A516206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案件情報管理</w:t>
            </w:r>
          </w:p>
        </w:tc>
        <w:tc>
          <w:tcPr>
            <w:tcW w:w="2268" w:type="dxa"/>
          </w:tcPr>
          <w:p w14:paraId="7F2A65A1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案件情報一覧画面</w:t>
            </w:r>
          </w:p>
        </w:tc>
        <w:tc>
          <w:tcPr>
            <w:tcW w:w="6521" w:type="dxa"/>
          </w:tcPr>
          <w:p w14:paraId="1889CF72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案件情報を検索し、検索結果を一覧表示する画面。</w:t>
            </w:r>
          </w:p>
        </w:tc>
        <w:tc>
          <w:tcPr>
            <w:tcW w:w="3827" w:type="dxa"/>
          </w:tcPr>
          <w:p w14:paraId="28E89FDE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592C" w14:paraId="6C2B6CA9" w14:textId="77777777" w:rsidTr="00E7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4CE4120B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649510E0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案件情報管理</w:t>
            </w:r>
          </w:p>
        </w:tc>
        <w:tc>
          <w:tcPr>
            <w:tcW w:w="2268" w:type="dxa"/>
          </w:tcPr>
          <w:p w14:paraId="45B55C42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案件情報登録画面</w:t>
            </w:r>
          </w:p>
        </w:tc>
        <w:tc>
          <w:tcPr>
            <w:tcW w:w="6521" w:type="dxa"/>
          </w:tcPr>
          <w:p w14:paraId="59A1259E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案件情報を新規登録する画面。</w:t>
            </w:r>
          </w:p>
        </w:tc>
        <w:tc>
          <w:tcPr>
            <w:tcW w:w="3827" w:type="dxa"/>
          </w:tcPr>
          <w:p w14:paraId="098FC955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592C" w14:paraId="5E18D16B" w14:textId="77777777" w:rsidTr="00E7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8F484BB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3794E528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案件情報管理</w:t>
            </w:r>
          </w:p>
        </w:tc>
        <w:tc>
          <w:tcPr>
            <w:tcW w:w="2268" w:type="dxa"/>
          </w:tcPr>
          <w:p w14:paraId="66280699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案件情報更新画面</w:t>
            </w:r>
          </w:p>
        </w:tc>
        <w:tc>
          <w:tcPr>
            <w:tcW w:w="6521" w:type="dxa"/>
          </w:tcPr>
          <w:p w14:paraId="2891F7F8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既存の案件情報の閲覧および更新を行う画面。</w:t>
            </w:r>
          </w:p>
        </w:tc>
        <w:tc>
          <w:tcPr>
            <w:tcW w:w="3827" w:type="dxa"/>
          </w:tcPr>
          <w:p w14:paraId="70EA0D9A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表示する案件情報の管理コードをURLで指定する。</w:t>
            </w:r>
          </w:p>
        </w:tc>
      </w:tr>
      <w:tr w:rsidR="0027592C" w14:paraId="726D899C" w14:textId="77777777" w:rsidTr="00E7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7926D51A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61CA417A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マスタ管理</w:t>
            </w:r>
          </w:p>
        </w:tc>
        <w:tc>
          <w:tcPr>
            <w:tcW w:w="2268" w:type="dxa"/>
          </w:tcPr>
          <w:p w14:paraId="273EC90D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会社マスタ管理画面</w:t>
            </w:r>
          </w:p>
        </w:tc>
        <w:tc>
          <w:tcPr>
            <w:tcW w:w="6521" w:type="dxa"/>
          </w:tcPr>
          <w:p w14:paraId="2EB3C87F" w14:textId="557E9FAE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会社マスタの洗い替えを行う画面。</w:t>
            </w:r>
          </w:p>
        </w:tc>
        <w:tc>
          <w:tcPr>
            <w:tcW w:w="3827" w:type="dxa"/>
          </w:tcPr>
          <w:p w14:paraId="2606EAE1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592C" w14:paraId="2F2AD432" w14:textId="77777777" w:rsidTr="00E7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6F4517A3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48A8ACB2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マスタ管理</w:t>
            </w:r>
          </w:p>
        </w:tc>
        <w:tc>
          <w:tcPr>
            <w:tcW w:w="2268" w:type="dxa"/>
          </w:tcPr>
          <w:p w14:paraId="09F5F279" w14:textId="07B5943D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ユーザマスタ管理画面</w:t>
            </w:r>
          </w:p>
        </w:tc>
        <w:tc>
          <w:tcPr>
            <w:tcW w:w="6521" w:type="dxa"/>
          </w:tcPr>
          <w:p w14:paraId="3B63BC36" w14:textId="7DB5A2CE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ユーザの追加・更新・削除を行う画面。</w:t>
            </w:r>
          </w:p>
        </w:tc>
        <w:tc>
          <w:tcPr>
            <w:tcW w:w="3827" w:type="dxa"/>
          </w:tcPr>
          <w:p w14:paraId="5B5A3833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592C" w14:paraId="699B7DCF" w14:textId="77777777" w:rsidTr="00E7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191B4993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46E243D9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マスタ管理</w:t>
            </w:r>
          </w:p>
        </w:tc>
        <w:tc>
          <w:tcPr>
            <w:tcW w:w="2268" w:type="dxa"/>
          </w:tcPr>
          <w:p w14:paraId="7151C58E" w14:textId="2ECA31B6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部署マスタ管理画面</w:t>
            </w:r>
          </w:p>
        </w:tc>
        <w:tc>
          <w:tcPr>
            <w:tcW w:w="6521" w:type="dxa"/>
          </w:tcPr>
          <w:p w14:paraId="6914BDBD" w14:textId="75C0BA3D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部署マスタの洗い替えを行う画面。</w:t>
            </w:r>
          </w:p>
        </w:tc>
        <w:tc>
          <w:tcPr>
            <w:tcW w:w="3827" w:type="dxa"/>
          </w:tcPr>
          <w:p w14:paraId="09610222" w14:textId="77777777" w:rsidR="0027592C" w:rsidRDefault="0027592C" w:rsidP="00554B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592C" w14:paraId="3528593B" w14:textId="77777777" w:rsidTr="00E7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D365587" w14:textId="77777777" w:rsidR="0027592C" w:rsidRDefault="0027592C" w:rsidP="00554B3D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280" w:type="dxa"/>
          </w:tcPr>
          <w:p w14:paraId="787BE206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共通基盤</w:t>
            </w:r>
          </w:p>
        </w:tc>
        <w:tc>
          <w:tcPr>
            <w:tcW w:w="2268" w:type="dxa"/>
          </w:tcPr>
          <w:p w14:paraId="439AF30B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ログイン画面</w:t>
            </w:r>
          </w:p>
        </w:tc>
        <w:tc>
          <w:tcPr>
            <w:tcW w:w="6521" w:type="dxa"/>
          </w:tcPr>
          <w:p w14:paraId="2A6AD85F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システムへのログインを実施する画面。</w:t>
            </w:r>
          </w:p>
          <w:p w14:paraId="5FFB7326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ログアウト時もログイン画面に遷移する。</w:t>
            </w:r>
          </w:p>
        </w:tc>
        <w:tc>
          <w:tcPr>
            <w:tcW w:w="3827" w:type="dxa"/>
          </w:tcPr>
          <w:p w14:paraId="1C4599C2" w14:textId="77777777" w:rsidR="0027592C" w:rsidRDefault="0027592C" w:rsidP="00554B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未ログインのユーザがドメインURLにアクセスした場合に表示される。</w:t>
            </w:r>
          </w:p>
        </w:tc>
      </w:tr>
    </w:tbl>
    <w:p w14:paraId="3EDF6E8E" w14:textId="2DFAABBF" w:rsidR="004043C2" w:rsidRPr="004043C2" w:rsidRDefault="004043C2" w:rsidP="0027592C">
      <w:pPr>
        <w:rPr>
          <w:rFonts w:hint="eastAsia"/>
        </w:rPr>
      </w:pPr>
    </w:p>
    <w:sectPr w:rsidR="004043C2" w:rsidRPr="004043C2" w:rsidSect="0059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36CB5" w14:textId="77777777" w:rsidR="006B40DA" w:rsidRDefault="006B40DA" w:rsidP="00C002F1">
      <w:pPr>
        <w:spacing w:after="0" w:line="240" w:lineRule="auto"/>
      </w:pPr>
      <w:r>
        <w:separator/>
      </w:r>
    </w:p>
  </w:endnote>
  <w:endnote w:type="continuationSeparator" w:id="0">
    <w:p w14:paraId="21E55010" w14:textId="77777777" w:rsidR="006B40DA" w:rsidRDefault="006B40DA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C955" w14:textId="77777777" w:rsidR="00723294" w:rsidRDefault="0072329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DCF5" w14:textId="77777777" w:rsidR="00723294" w:rsidRDefault="0072329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FA865" w14:textId="77777777" w:rsidR="00723294" w:rsidRDefault="0072329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D9146" w14:textId="77777777" w:rsidR="006B40DA" w:rsidRDefault="006B40DA" w:rsidP="00C002F1">
      <w:pPr>
        <w:spacing w:after="0" w:line="240" w:lineRule="auto"/>
      </w:pPr>
      <w:r>
        <w:separator/>
      </w:r>
    </w:p>
  </w:footnote>
  <w:footnote w:type="continuationSeparator" w:id="0">
    <w:p w14:paraId="52F6CD5D" w14:textId="77777777" w:rsidR="006B40DA" w:rsidRDefault="006B40DA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0CE3C" w14:textId="77777777" w:rsidR="00723294" w:rsidRDefault="0072329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5BE68E04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2E8406A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52FC05F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97CA387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D9A35A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008353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25ED21CB" w14:textId="710D1B17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9E6D90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5363ACC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C7A539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0968EBC8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6E32371" w14:textId="27EA02C6" w:rsidR="00C002F1" w:rsidRPr="0008506E" w:rsidRDefault="009E6D90" w:rsidP="00C002F1">
          <w:pPr>
            <w:pStyle w:val="af3"/>
          </w:pPr>
          <w:r>
            <w:rPr>
              <w:rFonts w:hint="eastAsia"/>
            </w:rPr>
            <w:t>一覧・図表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2D386C9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7E6939A" w14:textId="20D58609" w:rsidR="00C002F1" w:rsidRPr="0008506E" w:rsidRDefault="004043C2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3B958D4" w14:textId="6E7AA0C7" w:rsidR="00C002F1" w:rsidRPr="00521AB2" w:rsidRDefault="004043C2" w:rsidP="00C002F1">
          <w:pPr>
            <w:pStyle w:val="af3"/>
          </w:pPr>
          <w:r>
            <w:rPr>
              <w:rFonts w:hint="eastAsia"/>
            </w:rPr>
            <w:t>画面一覧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91ADB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C1D9C8" w14:textId="5E6B5676" w:rsidR="00C002F1" w:rsidRPr="0008506E" w:rsidRDefault="00723294" w:rsidP="00C002F1">
          <w:pPr>
            <w:pStyle w:val="af3"/>
          </w:pPr>
          <w:r>
            <w:rPr>
              <w:rFonts w:hint="eastAsia"/>
            </w:rPr>
            <w:t>2026/08/27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CCD679" w14:textId="2C4B657A" w:rsidR="00C002F1" w:rsidRPr="0008506E" w:rsidRDefault="00723294" w:rsidP="00723294">
          <w:pPr>
            <w:pStyle w:val="af3"/>
            <w:jc w:val="center"/>
          </w:pPr>
          <w:r>
            <w:rPr>
              <w:rFonts w:hint="eastAsia"/>
            </w:rPr>
            <w:t>SSV/</w:t>
          </w:r>
          <w:r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4CD3DE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1929FC00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32E6" w14:textId="77777777" w:rsidR="00723294" w:rsidRDefault="0072329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2" w15:restartNumberingAfterBreak="0">
    <w:nsid w:val="5C8643CF"/>
    <w:multiLevelType w:val="hybridMultilevel"/>
    <w:tmpl w:val="610430BC"/>
    <w:lvl w:ilvl="0" w:tplc="502AEA9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00B40AB"/>
    <w:multiLevelType w:val="multilevel"/>
    <w:tmpl w:val="E562738A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9480585">
    <w:abstractNumId w:val="1"/>
  </w:num>
  <w:num w:numId="18" w16cid:durableId="1207450767">
    <w:abstractNumId w:val="3"/>
  </w:num>
  <w:num w:numId="19" w16cid:durableId="1898858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C2"/>
    <w:rsid w:val="00007051"/>
    <w:rsid w:val="000200E7"/>
    <w:rsid w:val="00043F18"/>
    <w:rsid w:val="00054A7E"/>
    <w:rsid w:val="00127BE6"/>
    <w:rsid w:val="0014136E"/>
    <w:rsid w:val="00163224"/>
    <w:rsid w:val="001927B4"/>
    <w:rsid w:val="001A2898"/>
    <w:rsid w:val="001C5F25"/>
    <w:rsid w:val="001F72D6"/>
    <w:rsid w:val="00203E1D"/>
    <w:rsid w:val="002220F3"/>
    <w:rsid w:val="00231D94"/>
    <w:rsid w:val="00272650"/>
    <w:rsid w:val="0027592C"/>
    <w:rsid w:val="002855F8"/>
    <w:rsid w:val="00290B53"/>
    <w:rsid w:val="002A4ECB"/>
    <w:rsid w:val="002D4E40"/>
    <w:rsid w:val="0036607C"/>
    <w:rsid w:val="003A27D7"/>
    <w:rsid w:val="003A3D64"/>
    <w:rsid w:val="003E3220"/>
    <w:rsid w:val="003F423A"/>
    <w:rsid w:val="004043C2"/>
    <w:rsid w:val="004044C2"/>
    <w:rsid w:val="00407AFF"/>
    <w:rsid w:val="004451B2"/>
    <w:rsid w:val="00464509"/>
    <w:rsid w:val="004808E5"/>
    <w:rsid w:val="0050601C"/>
    <w:rsid w:val="00522E49"/>
    <w:rsid w:val="00585378"/>
    <w:rsid w:val="00591AF4"/>
    <w:rsid w:val="00592264"/>
    <w:rsid w:val="005C4EB3"/>
    <w:rsid w:val="005D01D5"/>
    <w:rsid w:val="0062431C"/>
    <w:rsid w:val="00666088"/>
    <w:rsid w:val="00684CB6"/>
    <w:rsid w:val="006B40DA"/>
    <w:rsid w:val="006D69D3"/>
    <w:rsid w:val="006E2019"/>
    <w:rsid w:val="006F7511"/>
    <w:rsid w:val="00723294"/>
    <w:rsid w:val="00770D29"/>
    <w:rsid w:val="00785F6D"/>
    <w:rsid w:val="007B0048"/>
    <w:rsid w:val="007F0471"/>
    <w:rsid w:val="00807C34"/>
    <w:rsid w:val="0081006E"/>
    <w:rsid w:val="00892291"/>
    <w:rsid w:val="008A56C2"/>
    <w:rsid w:val="0094477B"/>
    <w:rsid w:val="00983987"/>
    <w:rsid w:val="009A79BA"/>
    <w:rsid w:val="009E6D90"/>
    <w:rsid w:val="009E6E5A"/>
    <w:rsid w:val="00A63CAE"/>
    <w:rsid w:val="00AB6EE8"/>
    <w:rsid w:val="00AE0E35"/>
    <w:rsid w:val="00B176C0"/>
    <w:rsid w:val="00B6023C"/>
    <w:rsid w:val="00BA1B8A"/>
    <w:rsid w:val="00C002F1"/>
    <w:rsid w:val="00C1367F"/>
    <w:rsid w:val="00C73352"/>
    <w:rsid w:val="00CB13A9"/>
    <w:rsid w:val="00CC0AAA"/>
    <w:rsid w:val="00CC3927"/>
    <w:rsid w:val="00D36273"/>
    <w:rsid w:val="00D80BA4"/>
    <w:rsid w:val="00DA10B2"/>
    <w:rsid w:val="00DC63FB"/>
    <w:rsid w:val="00DD3A28"/>
    <w:rsid w:val="00E6092A"/>
    <w:rsid w:val="00E71E3F"/>
    <w:rsid w:val="00E73EE2"/>
    <w:rsid w:val="00E73F85"/>
    <w:rsid w:val="00EA62E1"/>
    <w:rsid w:val="00ED6DE3"/>
    <w:rsid w:val="00F24806"/>
    <w:rsid w:val="00F650FB"/>
    <w:rsid w:val="00F91E8B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7F078B"/>
  <w15:chartTrackingRefBased/>
  <w15:docId w15:val="{9AABB501-EBEE-4825-8767-A6666931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1C5F25"/>
    <w:pPr>
      <w:keepNext/>
      <w:keepLines/>
      <w:numPr>
        <w:numId w:val="18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5"/>
    <w:pPr>
      <w:keepNext/>
      <w:keepLines/>
      <w:numPr>
        <w:ilvl w:val="1"/>
        <w:numId w:val="18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5F2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C5F25"/>
    <w:pPr>
      <w:keepNext/>
      <w:keepLines/>
      <w:numPr>
        <w:ilvl w:val="3"/>
        <w:numId w:val="18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1C5F25"/>
    <w:pPr>
      <w:keepNext/>
      <w:keepLines/>
      <w:numPr>
        <w:ilvl w:val="4"/>
        <w:numId w:val="18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25"/>
    <w:pPr>
      <w:keepNext/>
      <w:keepLines/>
      <w:numPr>
        <w:ilvl w:val="5"/>
        <w:numId w:val="18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1C5F25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6D69D3"/>
    <w:pPr>
      <w:spacing w:after="120" w:line="240" w:lineRule="exact"/>
    </w:pPr>
    <w:rPr>
      <w:rFonts w:ascii="Meiryo UI" w:eastAsia="Meiryo UI"/>
      <w:sz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48D25F-AD73-4028-A445-F01746BEEE8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1840b57-2d79-4b05-8c2a-7c558d17c070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8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社員A</cp:lastModifiedBy>
  <cp:revision>9</cp:revision>
  <dcterms:created xsi:type="dcterms:W3CDTF">2026-06-11T04:08:00Z</dcterms:created>
  <dcterms:modified xsi:type="dcterms:W3CDTF">2026-08-27T07:26:00Z</dcterms:modified>
</cp:coreProperties>
</file>