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6259" w14:textId="4B217941" w:rsidR="006D69D3" w:rsidRDefault="00AD63B4" w:rsidP="00AD63B4">
      <w:pPr>
        <w:pStyle w:val="10"/>
      </w:pPr>
      <w:r>
        <w:rPr>
          <w:rFonts w:hint="eastAsia"/>
        </w:rPr>
        <w:t>CRUD</w:t>
      </w:r>
      <w:r>
        <w:rPr>
          <w:rFonts w:hint="eastAsia"/>
        </w:rPr>
        <w:t>図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565"/>
        <w:gridCol w:w="2564"/>
        <w:gridCol w:w="2564"/>
        <w:gridCol w:w="2564"/>
        <w:gridCol w:w="2564"/>
        <w:gridCol w:w="2567"/>
      </w:tblGrid>
      <w:tr w:rsidR="00AD63B4" w14:paraId="6A2173ED" w14:textId="77777777" w:rsidTr="00956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AD4DF8F" w14:textId="77777777" w:rsidR="00AD63B4" w:rsidRDefault="00AD63B4" w:rsidP="00956B52">
            <w:pPr>
              <w:pStyle w:val="aa"/>
            </w:pPr>
          </w:p>
        </w:tc>
        <w:tc>
          <w:tcPr>
            <w:tcW w:w="833" w:type="pct"/>
          </w:tcPr>
          <w:p w14:paraId="23912939" w14:textId="77777777" w:rsidR="00AD63B4" w:rsidRDefault="00AD63B4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</w:t>
            </w:r>
          </w:p>
        </w:tc>
        <w:tc>
          <w:tcPr>
            <w:tcW w:w="833" w:type="pct"/>
          </w:tcPr>
          <w:p w14:paraId="12E732FF" w14:textId="77777777" w:rsidR="00AD63B4" w:rsidRDefault="00AD63B4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案件情報添付ファイル</w:t>
            </w:r>
          </w:p>
        </w:tc>
        <w:tc>
          <w:tcPr>
            <w:tcW w:w="833" w:type="pct"/>
          </w:tcPr>
          <w:p w14:paraId="4A9C1875" w14:textId="77777777" w:rsidR="00AD63B4" w:rsidRDefault="00AD63B4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会社マスタレコード</w:t>
            </w:r>
          </w:p>
        </w:tc>
        <w:tc>
          <w:tcPr>
            <w:tcW w:w="833" w:type="pct"/>
          </w:tcPr>
          <w:p w14:paraId="616326B4" w14:textId="77777777" w:rsidR="00AD63B4" w:rsidRDefault="00AD63B4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ユーザマスタレコード</w:t>
            </w:r>
          </w:p>
        </w:tc>
        <w:tc>
          <w:tcPr>
            <w:tcW w:w="834" w:type="pct"/>
          </w:tcPr>
          <w:p w14:paraId="33D0BE4E" w14:textId="77777777" w:rsidR="00AD63B4" w:rsidRDefault="00AD63B4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部署マスタレコード</w:t>
            </w:r>
          </w:p>
        </w:tc>
      </w:tr>
      <w:tr w:rsidR="003F5B94" w14:paraId="48FC370A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20627C1" w14:textId="671137B8" w:rsidR="003F5B94" w:rsidRDefault="003F5B94" w:rsidP="00956B52">
            <w:pPr>
              <w:pStyle w:val="aa"/>
            </w:pPr>
            <w:r>
              <w:rPr>
                <w:rFonts w:hint="eastAsia"/>
              </w:rPr>
              <w:t>共通レイアウト</w:t>
            </w:r>
          </w:p>
        </w:tc>
        <w:tc>
          <w:tcPr>
            <w:tcW w:w="833" w:type="pct"/>
          </w:tcPr>
          <w:p w14:paraId="7130167D" w14:textId="77777777" w:rsidR="003F5B94" w:rsidRDefault="003F5B94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5CDBB185" w14:textId="77777777" w:rsidR="003F5B94" w:rsidRDefault="003F5B94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73361BBF" w14:textId="77777777" w:rsidR="003F5B94" w:rsidRDefault="003F5B94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7DD365D2" w14:textId="57194E12" w:rsidR="003F5B94" w:rsidRDefault="003F5B94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4" w:type="pct"/>
          </w:tcPr>
          <w:p w14:paraId="31F617CF" w14:textId="618E941E" w:rsidR="003F5B94" w:rsidRDefault="003F5B94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</w:tr>
      <w:tr w:rsidR="00AC7C99" w14:paraId="2EE58C4B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06930C7" w14:textId="77777777" w:rsidR="00AC7C99" w:rsidRDefault="00AC7C99" w:rsidP="00AC7C99">
            <w:pPr>
              <w:pStyle w:val="aa"/>
            </w:pPr>
            <w:r>
              <w:rPr>
                <w:rFonts w:hint="eastAsia"/>
              </w:rPr>
              <w:t>案件情報一覧</w:t>
            </w:r>
          </w:p>
        </w:tc>
        <w:tc>
          <w:tcPr>
            <w:tcW w:w="833" w:type="pct"/>
          </w:tcPr>
          <w:p w14:paraId="7E81086C" w14:textId="26E5CAAA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3" w:type="pct"/>
          </w:tcPr>
          <w:p w14:paraId="372D1809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57FFF466" w14:textId="589CAF2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3" w:type="pct"/>
          </w:tcPr>
          <w:p w14:paraId="114FD2CF" w14:textId="0DF84B61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4" w:type="pct"/>
          </w:tcPr>
          <w:p w14:paraId="3E571C4D" w14:textId="09708469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</w:tr>
      <w:tr w:rsidR="00AC7C99" w14:paraId="651BDE36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249EFA1" w14:textId="77777777" w:rsidR="00AC7C99" w:rsidRDefault="00AC7C99" w:rsidP="00AC7C99">
            <w:pPr>
              <w:pStyle w:val="aa"/>
            </w:pPr>
            <w:r>
              <w:rPr>
                <w:rFonts w:hint="eastAsia"/>
              </w:rPr>
              <w:t>案件情報登録</w:t>
            </w:r>
          </w:p>
        </w:tc>
        <w:tc>
          <w:tcPr>
            <w:tcW w:w="833" w:type="pct"/>
          </w:tcPr>
          <w:p w14:paraId="297AD32C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  <w:tc>
          <w:tcPr>
            <w:tcW w:w="833" w:type="pct"/>
          </w:tcPr>
          <w:p w14:paraId="68041719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</w:p>
        </w:tc>
        <w:tc>
          <w:tcPr>
            <w:tcW w:w="833" w:type="pct"/>
          </w:tcPr>
          <w:p w14:paraId="7FF70B4C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3" w:type="pct"/>
          </w:tcPr>
          <w:p w14:paraId="43794E0F" w14:textId="7F96EBE6" w:rsidR="00AC7C99" w:rsidRDefault="003F5B94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4" w:type="pct"/>
          </w:tcPr>
          <w:p w14:paraId="1FB45B36" w14:textId="7C1E8FCB" w:rsidR="00AC7C99" w:rsidRDefault="003F5B94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</w:tr>
      <w:tr w:rsidR="00AC7C99" w14:paraId="41E4A025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928B546" w14:textId="77777777" w:rsidR="00AC7C99" w:rsidRDefault="00AC7C99" w:rsidP="00AC7C99">
            <w:pPr>
              <w:pStyle w:val="aa"/>
            </w:pPr>
            <w:r>
              <w:rPr>
                <w:rFonts w:hint="eastAsia"/>
              </w:rPr>
              <w:t>案件情報更新</w:t>
            </w:r>
          </w:p>
        </w:tc>
        <w:tc>
          <w:tcPr>
            <w:tcW w:w="833" w:type="pct"/>
          </w:tcPr>
          <w:p w14:paraId="29BF41B5" w14:textId="4879084A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</w:t>
            </w:r>
            <w:r w:rsidR="000516B9">
              <w:rPr>
                <w:rFonts w:hint="eastAsia"/>
              </w:rPr>
              <w:t>R</w:t>
            </w:r>
            <w:r>
              <w:rPr>
                <w:rFonts w:hint="eastAsia"/>
              </w:rPr>
              <w:t>U</w:t>
            </w:r>
          </w:p>
        </w:tc>
        <w:tc>
          <w:tcPr>
            <w:tcW w:w="833" w:type="pct"/>
          </w:tcPr>
          <w:p w14:paraId="29487939" w14:textId="5DDCA913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CR　D</w:t>
            </w:r>
          </w:p>
        </w:tc>
        <w:tc>
          <w:tcPr>
            <w:tcW w:w="833" w:type="pct"/>
          </w:tcPr>
          <w:p w14:paraId="5C5F4996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3" w:type="pct"/>
          </w:tcPr>
          <w:p w14:paraId="4E96DD14" w14:textId="1D2F9C07" w:rsidR="00AC7C99" w:rsidRDefault="003F5B94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4" w:type="pct"/>
          </w:tcPr>
          <w:p w14:paraId="0CAC1D17" w14:textId="6EACD42D" w:rsidR="00AC7C99" w:rsidRDefault="003F5B94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</w:tr>
      <w:tr w:rsidR="00AC7C99" w14:paraId="69C6B251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AE08C65" w14:textId="77777777" w:rsidR="00AC7C99" w:rsidRDefault="00AC7C99" w:rsidP="00AC7C99">
            <w:pPr>
              <w:pStyle w:val="aa"/>
            </w:pPr>
            <w:r>
              <w:rPr>
                <w:rFonts w:hint="eastAsia"/>
              </w:rPr>
              <w:t>会社マスタ管理</w:t>
            </w:r>
          </w:p>
        </w:tc>
        <w:tc>
          <w:tcPr>
            <w:tcW w:w="833" w:type="pct"/>
          </w:tcPr>
          <w:p w14:paraId="1377008C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575CA618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185CB925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CR　D</w:t>
            </w:r>
          </w:p>
        </w:tc>
        <w:tc>
          <w:tcPr>
            <w:tcW w:w="833" w:type="pct"/>
          </w:tcPr>
          <w:p w14:paraId="38376C6D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41475CFA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7C99" w14:paraId="4A8296E1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6B3C2EB" w14:textId="77777777" w:rsidR="00AC7C99" w:rsidRDefault="00AC7C99" w:rsidP="00AC7C99">
            <w:pPr>
              <w:pStyle w:val="aa"/>
            </w:pPr>
            <w:r>
              <w:rPr>
                <w:rFonts w:hint="eastAsia"/>
              </w:rPr>
              <w:t>ユーザマスタ管理</w:t>
            </w:r>
          </w:p>
        </w:tc>
        <w:tc>
          <w:tcPr>
            <w:tcW w:w="833" w:type="pct"/>
          </w:tcPr>
          <w:p w14:paraId="39495DA8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4E9AB6EB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20683AC0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59A2A85F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CRUD</w:t>
            </w:r>
          </w:p>
        </w:tc>
        <w:tc>
          <w:tcPr>
            <w:tcW w:w="834" w:type="pct"/>
          </w:tcPr>
          <w:p w14:paraId="50222F6F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</w:tr>
      <w:tr w:rsidR="00AC7C99" w14:paraId="432274EE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EE3229D" w14:textId="77777777" w:rsidR="00AC7C99" w:rsidRDefault="00AC7C99" w:rsidP="00AC7C99">
            <w:pPr>
              <w:pStyle w:val="aa"/>
            </w:pPr>
            <w:r>
              <w:rPr>
                <w:rFonts w:hint="eastAsia"/>
              </w:rPr>
              <w:t>部署マスタ管理</w:t>
            </w:r>
          </w:p>
        </w:tc>
        <w:tc>
          <w:tcPr>
            <w:tcW w:w="833" w:type="pct"/>
          </w:tcPr>
          <w:p w14:paraId="3AB39197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15E51C4F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117BBCFF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530E4240" w14:textId="77777777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4" w:type="pct"/>
          </w:tcPr>
          <w:p w14:paraId="65107341" w14:textId="336C997F" w:rsidR="00AC7C99" w:rsidRDefault="00AC7C99" w:rsidP="00AC7C9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CR　</w:t>
            </w:r>
            <w:r w:rsidR="00AD7125">
              <w:rPr>
                <w:rFonts w:hint="eastAsia"/>
              </w:rPr>
              <w:t>(</w:t>
            </w:r>
            <w:r>
              <w:rPr>
                <w:rFonts w:hint="eastAsia"/>
              </w:rPr>
              <w:t>D</w:t>
            </w:r>
            <w:r w:rsidR="00AD7125">
              <w:rPr>
                <w:rFonts w:hint="eastAsia"/>
              </w:rPr>
              <w:t>)</w:t>
            </w:r>
          </w:p>
        </w:tc>
      </w:tr>
      <w:tr w:rsidR="00AC7C99" w14:paraId="3B4C1D98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BECB304" w14:textId="77777777" w:rsidR="00AC7C99" w:rsidRDefault="00AC7C99" w:rsidP="00AC7C99">
            <w:pPr>
              <w:pStyle w:val="aa"/>
            </w:pPr>
            <w:r>
              <w:rPr>
                <w:rFonts w:hint="eastAsia"/>
              </w:rPr>
              <w:t>ログイン</w:t>
            </w:r>
          </w:p>
        </w:tc>
        <w:tc>
          <w:tcPr>
            <w:tcW w:w="833" w:type="pct"/>
          </w:tcPr>
          <w:p w14:paraId="629C7126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26ADB0B3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70607A19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3" w:type="pct"/>
          </w:tcPr>
          <w:p w14:paraId="4038FE54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　R</w:t>
            </w:r>
          </w:p>
        </w:tc>
        <w:tc>
          <w:tcPr>
            <w:tcW w:w="834" w:type="pct"/>
          </w:tcPr>
          <w:p w14:paraId="6581B00F" w14:textId="77777777" w:rsidR="00AC7C99" w:rsidRDefault="00AC7C99" w:rsidP="00AC7C9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3432A3" w14:textId="1819D094" w:rsidR="00D931FA" w:rsidRDefault="00AD7125" w:rsidP="00AD63B4">
      <w:pPr>
        <w:rPr>
          <w:rFonts w:hint="eastAsia"/>
        </w:rPr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="00D931FA">
        <w:rPr>
          <w:rFonts w:hint="eastAsia"/>
        </w:rPr>
        <w:t xml:space="preserve">C: </w:t>
      </w:r>
      <w:r w:rsidR="00D931FA">
        <w:rPr>
          <w:rFonts w:hint="eastAsia"/>
        </w:rPr>
        <w:t>登録</w:t>
      </w:r>
      <w:r w:rsidR="00D931FA">
        <w:rPr>
          <w:rFonts w:hint="eastAsia"/>
        </w:rPr>
        <w:t xml:space="preserve"> R: </w:t>
      </w:r>
      <w:r w:rsidR="00D931FA">
        <w:rPr>
          <w:rFonts w:hint="eastAsia"/>
        </w:rPr>
        <w:t>読取</w:t>
      </w:r>
      <w:r w:rsidR="00D931FA">
        <w:rPr>
          <w:rFonts w:hint="eastAsia"/>
        </w:rPr>
        <w:t xml:space="preserve"> U: </w:t>
      </w:r>
      <w:r w:rsidR="00D931FA">
        <w:rPr>
          <w:rFonts w:hint="eastAsia"/>
        </w:rPr>
        <w:t>更新</w:t>
      </w:r>
      <w:r w:rsidR="00D931FA">
        <w:rPr>
          <w:rFonts w:hint="eastAsia"/>
        </w:rPr>
        <w:t xml:space="preserve"> D: </w:t>
      </w:r>
      <w:r w:rsidR="00D931FA">
        <w:rPr>
          <w:rFonts w:hint="eastAsia"/>
        </w:rPr>
        <w:t>削除</w:t>
      </w:r>
    </w:p>
    <w:p w14:paraId="458B44A2" w14:textId="59CAD927" w:rsidR="00AD63B4" w:rsidRPr="00AD63B4" w:rsidRDefault="00D931FA" w:rsidP="00AD63B4"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="00AD7125">
        <w:rPr>
          <w:rFonts w:hint="eastAsia"/>
        </w:rPr>
        <w:t>部署マスタ管理における部署マスタレコードの削除については、</w:t>
      </w:r>
      <w:r w:rsidR="00AD7125" w:rsidRPr="00AD7125">
        <w:rPr>
          <w:rFonts w:hint="eastAsia"/>
          <w:u w:val="single"/>
        </w:rPr>
        <w:t>部署マスタ管理機能</w:t>
      </w:r>
      <w:r w:rsidR="00AD7125" w:rsidRPr="00AD7125">
        <w:rPr>
          <w:rFonts w:hint="eastAsia"/>
          <w:u w:val="single"/>
        </w:rPr>
        <w:t xml:space="preserve"> </w:t>
      </w:r>
      <w:r w:rsidR="00AD7125" w:rsidRPr="00AD7125">
        <w:rPr>
          <w:rFonts w:hint="eastAsia"/>
          <w:u w:val="single"/>
        </w:rPr>
        <w:t>機能仕様書</w:t>
      </w:r>
      <w:r w:rsidR="00AD7125">
        <w:rPr>
          <w:rFonts w:hint="eastAsia"/>
        </w:rPr>
        <w:t>参照。</w:t>
      </w:r>
    </w:p>
    <w:sectPr w:rsidR="00AD63B4" w:rsidRPr="00AD63B4" w:rsidSect="00592264">
      <w:headerReference w:type="default" r:id="rId8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64BCE" w14:textId="77777777" w:rsidR="004A4847" w:rsidRDefault="004A4847" w:rsidP="00C002F1">
      <w:pPr>
        <w:spacing w:after="0" w:line="240" w:lineRule="auto"/>
      </w:pPr>
      <w:r>
        <w:separator/>
      </w:r>
    </w:p>
  </w:endnote>
  <w:endnote w:type="continuationSeparator" w:id="0">
    <w:p w14:paraId="39476A0F" w14:textId="77777777" w:rsidR="004A4847" w:rsidRDefault="004A4847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90B5" w14:textId="77777777" w:rsidR="004A4847" w:rsidRDefault="004A4847" w:rsidP="00C002F1">
      <w:pPr>
        <w:spacing w:after="0" w:line="240" w:lineRule="auto"/>
      </w:pPr>
      <w:r>
        <w:separator/>
      </w:r>
    </w:p>
  </w:footnote>
  <w:footnote w:type="continuationSeparator" w:id="0">
    <w:p w14:paraId="45311995" w14:textId="77777777" w:rsidR="004A4847" w:rsidRDefault="004A4847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420B901C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38C821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3628535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559D3FC2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CA3D8D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4C237A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29DEA896" w14:textId="7A6B0C7B" w:rsidR="00C002F1" w:rsidRPr="0008506E" w:rsidRDefault="004A4847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E415AA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DF659EF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4EE4FEB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5AD96A86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A46AC5" w14:textId="0044468D" w:rsidR="00C002F1" w:rsidRPr="0008506E" w:rsidRDefault="001A6FA9" w:rsidP="00C002F1">
          <w:pPr>
            <w:pStyle w:val="af3"/>
          </w:pPr>
          <w:r>
            <w:rPr>
              <w:rFonts w:hint="eastAsia"/>
            </w:rPr>
            <w:t>一覧・図表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A0F749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03B7EB1" w14:textId="2864433A" w:rsidR="00C002F1" w:rsidRPr="0008506E" w:rsidRDefault="00243FD9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578179A" w14:textId="37F15895" w:rsidR="00C002F1" w:rsidRPr="00243FD9" w:rsidRDefault="00243FD9" w:rsidP="00C002F1">
          <w:pPr>
            <w:pStyle w:val="af3"/>
          </w:pPr>
          <w:r>
            <w:rPr>
              <w:rFonts w:hint="eastAsia"/>
            </w:rPr>
            <w:t>CRUD</w:t>
          </w:r>
          <w:r>
            <w:rPr>
              <w:rFonts w:hint="eastAsia"/>
            </w:rPr>
            <w:t>図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2E5DD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D2D45A" w14:textId="77777777" w:rsidR="00C002F1" w:rsidRPr="0008506E" w:rsidRDefault="00C002F1" w:rsidP="00C002F1">
          <w:pPr>
            <w:pStyle w:val="af3"/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29530A" w14:textId="77777777" w:rsidR="00C002F1" w:rsidRPr="0008506E" w:rsidRDefault="00C002F1" w:rsidP="00C002F1">
          <w:pPr>
            <w:pStyle w:val="af3"/>
          </w:pP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63985F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61D873D0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2" w15:restartNumberingAfterBreak="0">
    <w:nsid w:val="600B40AB"/>
    <w:multiLevelType w:val="multilevel"/>
    <w:tmpl w:val="E562738A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40100960">
    <w:abstractNumId w:val="0"/>
  </w:num>
  <w:num w:numId="2" w16cid:durableId="677079582">
    <w:abstractNumId w:val="2"/>
  </w:num>
  <w:num w:numId="3" w16cid:durableId="1132360486">
    <w:abstractNumId w:val="2"/>
  </w:num>
  <w:num w:numId="4" w16cid:durableId="1896310185">
    <w:abstractNumId w:val="2"/>
  </w:num>
  <w:num w:numId="5" w16cid:durableId="891892927">
    <w:abstractNumId w:val="2"/>
  </w:num>
  <w:num w:numId="6" w16cid:durableId="1347555933">
    <w:abstractNumId w:val="2"/>
  </w:num>
  <w:num w:numId="7" w16cid:durableId="709839561">
    <w:abstractNumId w:val="2"/>
  </w:num>
  <w:num w:numId="8" w16cid:durableId="582035669">
    <w:abstractNumId w:val="2"/>
  </w:num>
  <w:num w:numId="9" w16cid:durableId="1732187897">
    <w:abstractNumId w:val="2"/>
  </w:num>
  <w:num w:numId="10" w16cid:durableId="124928254">
    <w:abstractNumId w:val="2"/>
  </w:num>
  <w:num w:numId="11" w16cid:durableId="2131777331">
    <w:abstractNumId w:val="2"/>
  </w:num>
  <w:num w:numId="12" w16cid:durableId="963731790">
    <w:abstractNumId w:val="2"/>
  </w:num>
  <w:num w:numId="13" w16cid:durableId="1534807914">
    <w:abstractNumId w:val="2"/>
  </w:num>
  <w:num w:numId="14" w16cid:durableId="803889070">
    <w:abstractNumId w:val="2"/>
  </w:num>
  <w:num w:numId="15" w16cid:durableId="1422676068">
    <w:abstractNumId w:val="2"/>
  </w:num>
  <w:num w:numId="16" w16cid:durableId="1965185649">
    <w:abstractNumId w:val="2"/>
  </w:num>
  <w:num w:numId="17" w16cid:durableId="19480585">
    <w:abstractNumId w:val="1"/>
  </w:num>
  <w:num w:numId="18" w16cid:durableId="1207450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D9"/>
    <w:rsid w:val="000001BB"/>
    <w:rsid w:val="00007051"/>
    <w:rsid w:val="000200E7"/>
    <w:rsid w:val="000516B9"/>
    <w:rsid w:val="00054A7E"/>
    <w:rsid w:val="00071ADF"/>
    <w:rsid w:val="000E7BB4"/>
    <w:rsid w:val="00127BE6"/>
    <w:rsid w:val="0014136E"/>
    <w:rsid w:val="00163224"/>
    <w:rsid w:val="00191279"/>
    <w:rsid w:val="001927B4"/>
    <w:rsid w:val="001A2898"/>
    <w:rsid w:val="001A6FA9"/>
    <w:rsid w:val="001C5F25"/>
    <w:rsid w:val="001F72D6"/>
    <w:rsid w:val="00203E1D"/>
    <w:rsid w:val="002220F3"/>
    <w:rsid w:val="00231D94"/>
    <w:rsid w:val="00243FD9"/>
    <w:rsid w:val="00272650"/>
    <w:rsid w:val="002855F8"/>
    <w:rsid w:val="00290B53"/>
    <w:rsid w:val="002A4ECB"/>
    <w:rsid w:val="002D4E40"/>
    <w:rsid w:val="003A27D7"/>
    <w:rsid w:val="003A3D64"/>
    <w:rsid w:val="003E3220"/>
    <w:rsid w:val="003F423A"/>
    <w:rsid w:val="003F5B94"/>
    <w:rsid w:val="004044C2"/>
    <w:rsid w:val="00407AFF"/>
    <w:rsid w:val="004279E6"/>
    <w:rsid w:val="004451B2"/>
    <w:rsid w:val="00464509"/>
    <w:rsid w:val="00476F79"/>
    <w:rsid w:val="004808E5"/>
    <w:rsid w:val="004A4847"/>
    <w:rsid w:val="0050601C"/>
    <w:rsid w:val="00522E49"/>
    <w:rsid w:val="00585378"/>
    <w:rsid w:val="00591AF4"/>
    <w:rsid w:val="00592264"/>
    <w:rsid w:val="005D01D5"/>
    <w:rsid w:val="00666088"/>
    <w:rsid w:val="00684CB6"/>
    <w:rsid w:val="006D69D3"/>
    <w:rsid w:val="006E2019"/>
    <w:rsid w:val="006F7511"/>
    <w:rsid w:val="00785F6D"/>
    <w:rsid w:val="007F0471"/>
    <w:rsid w:val="00807C34"/>
    <w:rsid w:val="0081006E"/>
    <w:rsid w:val="008A56C2"/>
    <w:rsid w:val="0094477B"/>
    <w:rsid w:val="00983987"/>
    <w:rsid w:val="009A79BA"/>
    <w:rsid w:val="009E6E5A"/>
    <w:rsid w:val="00A63CAE"/>
    <w:rsid w:val="00AB6EE8"/>
    <w:rsid w:val="00AC7C99"/>
    <w:rsid w:val="00AD63B4"/>
    <w:rsid w:val="00AD7125"/>
    <w:rsid w:val="00AE0E35"/>
    <w:rsid w:val="00B176C0"/>
    <w:rsid w:val="00BA1B8A"/>
    <w:rsid w:val="00C002F1"/>
    <w:rsid w:val="00C73352"/>
    <w:rsid w:val="00CB13A9"/>
    <w:rsid w:val="00CC0AAA"/>
    <w:rsid w:val="00CC3927"/>
    <w:rsid w:val="00D80BA4"/>
    <w:rsid w:val="00D931FA"/>
    <w:rsid w:val="00DA10B2"/>
    <w:rsid w:val="00DC63FB"/>
    <w:rsid w:val="00DD3A28"/>
    <w:rsid w:val="00E415AA"/>
    <w:rsid w:val="00E71E3F"/>
    <w:rsid w:val="00E73EE2"/>
    <w:rsid w:val="00EA2841"/>
    <w:rsid w:val="00EA62E1"/>
    <w:rsid w:val="00ED6DE3"/>
    <w:rsid w:val="00F04739"/>
    <w:rsid w:val="00F650FB"/>
    <w:rsid w:val="00F91E8B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D9432A"/>
  <w15:chartTrackingRefBased/>
  <w15:docId w15:val="{64C35F97-2A53-450B-AC6D-B58A298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1C5F25"/>
    <w:pPr>
      <w:keepNext/>
      <w:keepLines/>
      <w:numPr>
        <w:numId w:val="18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5"/>
    <w:pPr>
      <w:keepNext/>
      <w:keepLines/>
      <w:numPr>
        <w:ilvl w:val="1"/>
        <w:numId w:val="18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5F2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1C5F25"/>
    <w:pPr>
      <w:keepNext/>
      <w:keepLines/>
      <w:numPr>
        <w:ilvl w:val="3"/>
        <w:numId w:val="18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1C5F25"/>
    <w:pPr>
      <w:keepNext/>
      <w:keepLines/>
      <w:numPr>
        <w:ilvl w:val="4"/>
        <w:numId w:val="18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F25"/>
    <w:pPr>
      <w:keepNext/>
      <w:keepLines/>
      <w:numPr>
        <w:ilvl w:val="5"/>
        <w:numId w:val="18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1C5F25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aliases w:val="テーブル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aliases w:val="テーブル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6D69D3"/>
    <w:pPr>
      <w:spacing w:after="120" w:line="240" w:lineRule="exact"/>
    </w:pPr>
    <w:rPr>
      <w:rFonts w:ascii="Meiryo UI" w:eastAsia="Meiryo UI"/>
      <w:sz w:val="2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48D25F-AD73-4028-A445-F01746BEEE8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1840b57-2d79-4b05-8c2a-7c558d17c07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27</TotalTime>
  <Pages>1</Pages>
  <Words>138</Words>
  <Characters>151</Characters>
  <Application>Microsoft Office Word</Application>
  <DocSecurity>0</DocSecurity>
  <Lines>50</Lines>
  <Paragraphs>48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10</cp:revision>
  <dcterms:created xsi:type="dcterms:W3CDTF">2026-06-09T03:54:00Z</dcterms:created>
  <dcterms:modified xsi:type="dcterms:W3CDTF">2026-06-12T06:22:00Z</dcterms:modified>
</cp:coreProperties>
</file>