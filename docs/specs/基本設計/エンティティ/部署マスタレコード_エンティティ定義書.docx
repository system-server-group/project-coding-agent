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090B1" w14:textId="77777777" w:rsidR="00DA10B2" w:rsidRDefault="00C002F1" w:rsidP="00C002F1">
      <w:pPr>
        <w:pStyle w:val="10"/>
      </w:pPr>
      <w:r>
        <w:rPr>
          <w:rFonts w:hint="eastAsia"/>
        </w:rPr>
        <w:t>基本仕様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3398"/>
        <w:gridCol w:w="11990"/>
      </w:tblGrid>
      <w:tr w:rsidR="008A56C2" w14:paraId="50D079E9" w14:textId="77777777" w:rsidTr="008A5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4DABB935" w14:textId="77777777" w:rsidR="008A56C2" w:rsidRDefault="008A56C2" w:rsidP="008A56C2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3896" w:type="pct"/>
          </w:tcPr>
          <w:p w14:paraId="4FECF71A" w14:textId="77777777" w:rsidR="008A56C2" w:rsidRDefault="008A56C2" w:rsidP="008A56C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8A56C2" w14:paraId="6F761602" w14:textId="77777777" w:rsidTr="008A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68E1B4D6" w14:textId="10A40D54" w:rsidR="008A56C2" w:rsidRDefault="00001309" w:rsidP="008A56C2">
            <w:pPr>
              <w:pStyle w:val="aa"/>
            </w:pPr>
            <w:r>
              <w:rPr>
                <w:rFonts w:hint="eastAsia"/>
              </w:rPr>
              <w:t>名称</w:t>
            </w:r>
          </w:p>
        </w:tc>
        <w:tc>
          <w:tcPr>
            <w:tcW w:w="3896" w:type="pct"/>
          </w:tcPr>
          <w:p w14:paraId="35E363BD" w14:textId="6FC788C8" w:rsidR="008A56C2" w:rsidRDefault="00CB10A8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371B56">
              <w:rPr>
                <w:rFonts w:hint="eastAsia"/>
              </w:rPr>
              <w:t>マスタレコード</w:t>
            </w:r>
          </w:p>
        </w:tc>
      </w:tr>
      <w:tr w:rsidR="008A56C2" w14:paraId="40154858" w14:textId="77777777" w:rsidTr="00311A7B">
        <w:trPr>
          <w:trHeight w:val="10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20374E74" w14:textId="77777777" w:rsidR="008A56C2" w:rsidRDefault="008A56C2" w:rsidP="008A56C2">
            <w:pPr>
              <w:pStyle w:val="aa"/>
            </w:pPr>
            <w:r>
              <w:rPr>
                <w:rFonts w:hint="eastAsia"/>
              </w:rPr>
              <w:t>概要</w:t>
            </w:r>
          </w:p>
        </w:tc>
        <w:tc>
          <w:tcPr>
            <w:tcW w:w="3896" w:type="pct"/>
          </w:tcPr>
          <w:p w14:paraId="730FA14D" w14:textId="65BFC8D6" w:rsidR="008A56C2" w:rsidRDefault="00CB10A8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371B56">
              <w:rPr>
                <w:rFonts w:hint="eastAsia"/>
              </w:rPr>
              <w:t>マスタに登録される一つのデータを表すエンティティ。</w:t>
            </w:r>
          </w:p>
          <w:p w14:paraId="04C97835" w14:textId="4229A924" w:rsidR="00371B56" w:rsidRDefault="00311A7B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部署の情報を記録する。</w:t>
            </w:r>
          </w:p>
        </w:tc>
      </w:tr>
      <w:tr w:rsidR="008A56C2" w14:paraId="7F5F12AE" w14:textId="77777777" w:rsidTr="00311A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0B852F90" w14:textId="77777777" w:rsidR="008A56C2" w:rsidRDefault="008A56C2" w:rsidP="008A56C2">
            <w:pPr>
              <w:pStyle w:val="aa"/>
            </w:pPr>
            <w:r>
              <w:rPr>
                <w:rFonts w:hint="eastAsia"/>
              </w:rPr>
              <w:t>関連文書</w:t>
            </w:r>
          </w:p>
        </w:tc>
        <w:tc>
          <w:tcPr>
            <w:tcW w:w="3896" w:type="pct"/>
          </w:tcPr>
          <w:p w14:paraId="0F7E67C1" w14:textId="4326E501" w:rsidR="00371B56" w:rsidRDefault="00DD6D2D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</w:tbl>
    <w:p w14:paraId="45FAFE44" w14:textId="21EB41B9" w:rsidR="00371B56" w:rsidRDefault="00371B56" w:rsidP="00371B56"/>
    <w:p w14:paraId="5945149F" w14:textId="77777777" w:rsidR="00371B56" w:rsidRDefault="00371B56">
      <w:pPr>
        <w:widowControl/>
        <w:spacing w:after="160" w:line="259" w:lineRule="auto"/>
      </w:pPr>
      <w:r>
        <w:br w:type="page"/>
      </w:r>
    </w:p>
    <w:p w14:paraId="590EA560" w14:textId="291FE9DE" w:rsidR="008A56C2" w:rsidRDefault="00371B56" w:rsidP="00371B56">
      <w:pPr>
        <w:pStyle w:val="10"/>
      </w:pPr>
      <w:r>
        <w:rPr>
          <w:rFonts w:hint="eastAsia"/>
        </w:rPr>
        <w:lastRenderedPageBreak/>
        <w:t>エンティティ定義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08"/>
        <w:gridCol w:w="1578"/>
        <w:gridCol w:w="1448"/>
        <w:gridCol w:w="4141"/>
        <w:gridCol w:w="1499"/>
        <w:gridCol w:w="1668"/>
        <w:gridCol w:w="785"/>
        <w:gridCol w:w="416"/>
        <w:gridCol w:w="3345"/>
      </w:tblGrid>
      <w:tr w:rsidR="00371B56" w:rsidRPr="005C33C2" w14:paraId="3E5935B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18750D47" w14:textId="77777777" w:rsidR="00371B56" w:rsidRPr="005C33C2" w:rsidRDefault="00371B56">
            <w:pPr>
              <w:pStyle w:val="aa"/>
              <w:rPr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No</w:t>
            </w:r>
          </w:p>
        </w:tc>
        <w:tc>
          <w:tcPr>
            <w:tcW w:w="525" w:type="pct"/>
          </w:tcPr>
          <w:p w14:paraId="5D8B191C" w14:textId="77777777" w:rsidR="00371B56" w:rsidRPr="005C33C2" w:rsidRDefault="00371B5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属性名</w:t>
            </w:r>
          </w:p>
        </w:tc>
        <w:tc>
          <w:tcPr>
            <w:tcW w:w="483" w:type="pct"/>
          </w:tcPr>
          <w:p w14:paraId="3C4F297A" w14:textId="77777777" w:rsidR="00371B56" w:rsidRPr="005C33C2" w:rsidRDefault="00371B5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型</w:t>
            </w:r>
          </w:p>
        </w:tc>
        <w:tc>
          <w:tcPr>
            <w:tcW w:w="1358" w:type="pct"/>
          </w:tcPr>
          <w:p w14:paraId="43F71326" w14:textId="77777777" w:rsidR="00371B56" w:rsidRPr="005C33C2" w:rsidRDefault="00371B5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説明</w:t>
            </w:r>
          </w:p>
        </w:tc>
        <w:tc>
          <w:tcPr>
            <w:tcW w:w="499" w:type="pct"/>
          </w:tcPr>
          <w:p w14:paraId="78A66CDF" w14:textId="77777777" w:rsidR="00371B56" w:rsidRPr="005C33C2" w:rsidRDefault="00371B5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最小値／桁数</w:t>
            </w:r>
          </w:p>
        </w:tc>
        <w:tc>
          <w:tcPr>
            <w:tcW w:w="468" w:type="pct"/>
          </w:tcPr>
          <w:p w14:paraId="23AB9F93" w14:textId="77777777" w:rsidR="00371B56" w:rsidRPr="00DB1099" w:rsidRDefault="00371B5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最大</w:t>
            </w:r>
            <w:r>
              <w:rPr>
                <w:rFonts w:hint="eastAsia"/>
                <w:sz w:val="20"/>
                <w:szCs w:val="22"/>
              </w:rPr>
              <w:t>値／</w:t>
            </w:r>
            <w:r w:rsidRPr="005C33C2">
              <w:rPr>
                <w:rFonts w:hint="eastAsia"/>
                <w:sz w:val="20"/>
                <w:szCs w:val="22"/>
              </w:rPr>
              <w:t>桁数</w:t>
            </w:r>
          </w:p>
        </w:tc>
        <w:tc>
          <w:tcPr>
            <w:tcW w:w="267" w:type="pct"/>
          </w:tcPr>
          <w:p w14:paraId="0A1587EC" w14:textId="77777777" w:rsidR="00371B56" w:rsidRDefault="00371B5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単位</w:t>
            </w:r>
          </w:p>
          <w:p w14:paraId="770C2114" w14:textId="77777777" w:rsidR="00371B56" w:rsidRPr="006120EA" w:rsidRDefault="00371B5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・精度</w:t>
            </w:r>
          </w:p>
        </w:tc>
        <w:tc>
          <w:tcPr>
            <w:tcW w:w="135" w:type="pct"/>
          </w:tcPr>
          <w:p w14:paraId="275DECE2" w14:textId="77777777" w:rsidR="00371B56" w:rsidRPr="005C33C2" w:rsidRDefault="00371B5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必須</w:t>
            </w:r>
          </w:p>
        </w:tc>
        <w:tc>
          <w:tcPr>
            <w:tcW w:w="1099" w:type="pct"/>
          </w:tcPr>
          <w:p w14:paraId="5955743D" w14:textId="77777777" w:rsidR="00371B56" w:rsidRPr="005C33C2" w:rsidRDefault="00371B5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備考</w:t>
            </w:r>
          </w:p>
        </w:tc>
      </w:tr>
      <w:tr w:rsidR="00371B56" w:rsidRPr="005C33C2" w14:paraId="06D984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7F6E29A8" w14:textId="77777777" w:rsidR="00371B56" w:rsidRPr="005C33C2" w:rsidRDefault="00371B56" w:rsidP="00371B56">
            <w:pPr>
              <w:pStyle w:val="aa"/>
              <w:numPr>
                <w:ilvl w:val="0"/>
                <w:numId w:val="18"/>
              </w:numPr>
              <w:rPr>
                <w:sz w:val="20"/>
                <w:szCs w:val="22"/>
              </w:rPr>
            </w:pPr>
          </w:p>
        </w:tc>
        <w:tc>
          <w:tcPr>
            <w:tcW w:w="525" w:type="pct"/>
          </w:tcPr>
          <w:p w14:paraId="4041081E" w14:textId="5B050519" w:rsidR="00371B56" w:rsidRPr="005C33C2" w:rsidRDefault="00CB10A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部署</w:t>
            </w:r>
            <w:r w:rsidR="00371B56">
              <w:rPr>
                <w:rFonts w:hint="eastAsia"/>
                <w:sz w:val="20"/>
                <w:szCs w:val="22"/>
              </w:rPr>
              <w:t>ID</w:t>
            </w:r>
          </w:p>
        </w:tc>
        <w:tc>
          <w:tcPr>
            <w:tcW w:w="483" w:type="pct"/>
          </w:tcPr>
          <w:p w14:paraId="19E14AEE" w14:textId="77777777" w:rsidR="00371B56" w:rsidRPr="005C33C2" w:rsidRDefault="00371B5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整数</w:t>
            </w:r>
          </w:p>
        </w:tc>
        <w:tc>
          <w:tcPr>
            <w:tcW w:w="1358" w:type="pct"/>
          </w:tcPr>
          <w:p w14:paraId="730452BE" w14:textId="6A898647" w:rsidR="00371B56" w:rsidRPr="005C33C2" w:rsidRDefault="00CB10A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部署</w:t>
            </w:r>
            <w:r w:rsidR="00371B56">
              <w:rPr>
                <w:rFonts w:hint="eastAsia"/>
                <w:sz w:val="20"/>
                <w:szCs w:val="22"/>
              </w:rPr>
              <w:t>マスタレコード</w:t>
            </w:r>
            <w:r w:rsidR="00371B56" w:rsidRPr="005C33C2">
              <w:rPr>
                <w:rFonts w:hint="eastAsia"/>
                <w:sz w:val="20"/>
                <w:szCs w:val="22"/>
              </w:rPr>
              <w:t>を一意に特定する番号</w:t>
            </w:r>
            <w:r w:rsidR="00BF4558">
              <w:rPr>
                <w:rFonts w:hint="eastAsia"/>
                <w:sz w:val="20"/>
                <w:szCs w:val="22"/>
              </w:rPr>
              <w:t>。</w:t>
            </w:r>
          </w:p>
        </w:tc>
        <w:tc>
          <w:tcPr>
            <w:tcW w:w="499" w:type="pct"/>
          </w:tcPr>
          <w:p w14:paraId="07E72B67" w14:textId="77777777" w:rsidR="00371B56" w:rsidRPr="005C33C2" w:rsidRDefault="00371B5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</w:p>
        </w:tc>
        <w:tc>
          <w:tcPr>
            <w:tcW w:w="468" w:type="pct"/>
          </w:tcPr>
          <w:p w14:paraId="4A78C2F1" w14:textId="77777777" w:rsidR="00371B56" w:rsidRPr="005C33C2" w:rsidRDefault="00371B5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DB1099">
              <w:rPr>
                <w:sz w:val="20"/>
                <w:szCs w:val="22"/>
              </w:rPr>
              <w:t>2,147,483,647</w:t>
            </w:r>
          </w:p>
        </w:tc>
        <w:tc>
          <w:tcPr>
            <w:tcW w:w="267" w:type="pct"/>
          </w:tcPr>
          <w:p w14:paraId="15DB7E0E" w14:textId="77777777" w:rsidR="00371B56" w:rsidRPr="005C33C2" w:rsidRDefault="00371B5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―</w:t>
            </w:r>
          </w:p>
        </w:tc>
        <w:tc>
          <w:tcPr>
            <w:tcW w:w="135" w:type="pct"/>
          </w:tcPr>
          <w:p w14:paraId="207FA525" w14:textId="77777777" w:rsidR="00371B56" w:rsidRPr="005C33C2" w:rsidRDefault="00371B5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○</w:t>
            </w:r>
          </w:p>
        </w:tc>
        <w:tc>
          <w:tcPr>
            <w:tcW w:w="1099" w:type="pct"/>
          </w:tcPr>
          <w:p w14:paraId="5BEF4FE9" w14:textId="77777777" w:rsidR="00371B56" w:rsidRPr="005C33C2" w:rsidRDefault="00371B5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―</w:t>
            </w:r>
          </w:p>
        </w:tc>
      </w:tr>
      <w:tr w:rsidR="00371B56" w:rsidRPr="005C33C2" w14:paraId="48CEC07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61C94AB2" w14:textId="77777777" w:rsidR="00371B56" w:rsidRPr="005C33C2" w:rsidRDefault="00371B56" w:rsidP="00371B56">
            <w:pPr>
              <w:pStyle w:val="aa"/>
              <w:numPr>
                <w:ilvl w:val="0"/>
                <w:numId w:val="18"/>
              </w:numPr>
              <w:rPr>
                <w:sz w:val="20"/>
                <w:szCs w:val="22"/>
              </w:rPr>
            </w:pPr>
          </w:p>
        </w:tc>
        <w:tc>
          <w:tcPr>
            <w:tcW w:w="525" w:type="pct"/>
          </w:tcPr>
          <w:p w14:paraId="024389C6" w14:textId="74163E38" w:rsidR="00371B56" w:rsidRPr="005C33C2" w:rsidRDefault="00CB10A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部署</w:t>
            </w:r>
            <w:r w:rsidR="00371B56">
              <w:rPr>
                <w:rFonts w:hint="eastAsia"/>
                <w:sz w:val="20"/>
                <w:szCs w:val="22"/>
              </w:rPr>
              <w:t>名</w:t>
            </w:r>
          </w:p>
        </w:tc>
        <w:tc>
          <w:tcPr>
            <w:tcW w:w="483" w:type="pct"/>
          </w:tcPr>
          <w:p w14:paraId="7409351D" w14:textId="77777777" w:rsidR="00371B56" w:rsidRPr="005C33C2" w:rsidRDefault="00371B5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文字列</w:t>
            </w:r>
          </w:p>
        </w:tc>
        <w:tc>
          <w:tcPr>
            <w:tcW w:w="1358" w:type="pct"/>
          </w:tcPr>
          <w:p w14:paraId="20477E9E" w14:textId="72FBA305" w:rsidR="00371B56" w:rsidRPr="005C33C2" w:rsidRDefault="00CB10A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部署</w:t>
            </w:r>
            <w:r w:rsidR="00371B56">
              <w:rPr>
                <w:rFonts w:hint="eastAsia"/>
                <w:sz w:val="20"/>
                <w:szCs w:val="22"/>
              </w:rPr>
              <w:t>の名前。</w:t>
            </w:r>
          </w:p>
        </w:tc>
        <w:tc>
          <w:tcPr>
            <w:tcW w:w="499" w:type="pct"/>
          </w:tcPr>
          <w:p w14:paraId="71D13F26" w14:textId="77777777" w:rsidR="00371B56" w:rsidRDefault="00371B5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―</w:t>
            </w:r>
          </w:p>
        </w:tc>
        <w:tc>
          <w:tcPr>
            <w:tcW w:w="468" w:type="pct"/>
          </w:tcPr>
          <w:p w14:paraId="03708726" w14:textId="1E475633" w:rsidR="00371B56" w:rsidRPr="005C33C2" w:rsidRDefault="00371B5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50</w:t>
            </w:r>
          </w:p>
        </w:tc>
        <w:tc>
          <w:tcPr>
            <w:tcW w:w="267" w:type="pct"/>
          </w:tcPr>
          <w:p w14:paraId="0EFD777A" w14:textId="77777777" w:rsidR="00371B56" w:rsidRPr="005C33C2" w:rsidRDefault="00371B5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字</w:t>
            </w:r>
          </w:p>
        </w:tc>
        <w:tc>
          <w:tcPr>
            <w:tcW w:w="135" w:type="pct"/>
          </w:tcPr>
          <w:p w14:paraId="2CDD3F6A" w14:textId="77777777" w:rsidR="00371B56" w:rsidRDefault="00371B5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○</w:t>
            </w:r>
          </w:p>
        </w:tc>
        <w:tc>
          <w:tcPr>
            <w:tcW w:w="1099" w:type="pct"/>
          </w:tcPr>
          <w:p w14:paraId="3ED692E9" w14:textId="0AAA440F" w:rsidR="00371B56" w:rsidRPr="005C33C2" w:rsidRDefault="00371B5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―</w:t>
            </w:r>
          </w:p>
        </w:tc>
      </w:tr>
    </w:tbl>
    <w:p w14:paraId="01C976B6" w14:textId="77777777" w:rsidR="00371B56" w:rsidRPr="00371B56" w:rsidRDefault="00371B56" w:rsidP="00371B56"/>
    <w:sectPr w:rsidR="00371B56" w:rsidRPr="00371B56" w:rsidSect="005922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75034" w14:textId="77777777" w:rsidR="002A3F4A" w:rsidRDefault="002A3F4A" w:rsidP="00C002F1">
      <w:pPr>
        <w:spacing w:after="0" w:line="240" w:lineRule="auto"/>
      </w:pPr>
      <w:r>
        <w:separator/>
      </w:r>
    </w:p>
  </w:endnote>
  <w:endnote w:type="continuationSeparator" w:id="0">
    <w:p w14:paraId="72701850" w14:textId="77777777" w:rsidR="002A3F4A" w:rsidRDefault="002A3F4A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C95B2" w14:textId="77777777" w:rsidR="00BF4558" w:rsidRDefault="00BF4558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89657" w14:textId="77777777" w:rsidR="00BF4558" w:rsidRDefault="00BF4558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B935" w14:textId="77777777" w:rsidR="00BF4558" w:rsidRDefault="00BF455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5D53" w14:textId="77777777" w:rsidR="002A3F4A" w:rsidRDefault="002A3F4A" w:rsidP="00C002F1">
      <w:pPr>
        <w:spacing w:after="0" w:line="240" w:lineRule="auto"/>
      </w:pPr>
      <w:r>
        <w:separator/>
      </w:r>
    </w:p>
  </w:footnote>
  <w:footnote w:type="continuationSeparator" w:id="0">
    <w:p w14:paraId="4BA9BCC2" w14:textId="77777777" w:rsidR="002A3F4A" w:rsidRDefault="002A3F4A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67023" w14:textId="77777777" w:rsidR="00BF4558" w:rsidRDefault="00BF455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11DA83DA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A964ADB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72C2B45C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328E108E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F1DD70E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6CFE1CC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015FAF1" w14:textId="7B9DBC1B" w:rsidR="00C002F1" w:rsidRPr="0008506E" w:rsidRDefault="002A3F4A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6-12T00:00:00Z">
                <w:dateFormat w:val="yyyy/MM/dd"/>
                <w:lid w:val="ja-JP"/>
                <w:storeMappedDataAs w:val="dateTime"/>
                <w:calendar w:val="japan"/>
              </w:date>
            </w:sdtPr>
            <w:sdtEndPr/>
            <w:sdtContent>
              <w:r w:rsidR="00001309">
                <w:rPr>
                  <w:rFonts w:hint="eastAsia"/>
                </w:rPr>
                <w:t>2026/06/12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1648D35C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2E121CE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34CCF965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700F587" w14:textId="202237B3" w:rsidR="00C002F1" w:rsidRPr="0008506E" w:rsidRDefault="00371B56" w:rsidP="00C002F1">
          <w:pPr>
            <w:pStyle w:val="af3"/>
          </w:pPr>
          <w:r>
            <w:rPr>
              <w:rFonts w:hint="eastAsia"/>
            </w:rPr>
            <w:t>エンティティ定義書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AD7F06B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92F116F" w14:textId="6917685C" w:rsidR="00C002F1" w:rsidRPr="0008506E" w:rsidRDefault="00371B56" w:rsidP="00C002F1">
          <w:pPr>
            <w:pStyle w:val="af3"/>
          </w:pPr>
          <w:r>
            <w:rPr>
              <w:rFonts w:hint="eastAsia"/>
            </w:rPr>
            <w:t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DBCC3FC" w14:textId="585FD493" w:rsidR="00C002F1" w:rsidRPr="00521AB2" w:rsidRDefault="00CB10A8" w:rsidP="00C002F1">
          <w:pPr>
            <w:pStyle w:val="af3"/>
          </w:pPr>
          <w:r>
            <w:rPr>
              <w:rFonts w:hint="eastAsia"/>
            </w:rPr>
            <w:t>部署</w:t>
          </w:r>
          <w:r w:rsidR="00371B56">
            <w:rPr>
              <w:rFonts w:hint="eastAsia"/>
            </w:rPr>
            <w:t>マスタレコード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DB793A1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A775B6" w14:textId="4310FF45" w:rsidR="00C002F1" w:rsidRPr="0008506E" w:rsidRDefault="00BF4558" w:rsidP="00C002F1">
          <w:pPr>
            <w:pStyle w:val="af3"/>
            <w:rPr>
              <w:rFonts w:hint="eastAsia"/>
            </w:rPr>
          </w:pPr>
          <w:r>
            <w:t>2026/06/24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15B8203" w14:textId="3802718A" w:rsidR="00C002F1" w:rsidRPr="0008506E" w:rsidRDefault="00BF4558" w:rsidP="00BF4558">
          <w:pPr>
            <w:pStyle w:val="af3"/>
            <w:jc w:val="center"/>
            <w:rPr>
              <w:rFonts w:hint="eastAsia"/>
            </w:rPr>
          </w:pPr>
          <w:r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E977E17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368864A5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C9D40" w14:textId="77777777" w:rsidR="00BF4558" w:rsidRDefault="00BF455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3C85"/>
    <w:multiLevelType w:val="multilevel"/>
    <w:tmpl w:val="F69C8710"/>
    <w:styleLink w:val="1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3B167D9F"/>
    <w:multiLevelType w:val="hybridMultilevel"/>
    <w:tmpl w:val="3274F2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B106536"/>
    <w:multiLevelType w:val="hybridMultilevel"/>
    <w:tmpl w:val="09206E5C"/>
    <w:lvl w:ilvl="0" w:tplc="FCE8FDE6">
      <w:start w:val="1"/>
      <w:numFmt w:val="decimal"/>
      <w:pStyle w:val="3"/>
      <w:lvlText w:val="%1."/>
      <w:lvlJc w:val="left"/>
      <w:pPr>
        <w:ind w:left="1291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731" w:hanging="440"/>
      </w:pPr>
    </w:lvl>
    <w:lvl w:ilvl="2" w:tplc="04090011" w:tentative="1">
      <w:start w:val="1"/>
      <w:numFmt w:val="decimalEnclosedCircle"/>
      <w:lvlText w:val="%3"/>
      <w:lvlJc w:val="lef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7" w:tentative="1">
      <w:start w:val="1"/>
      <w:numFmt w:val="aiueoFullWidth"/>
      <w:lvlText w:val="(%5)"/>
      <w:lvlJc w:val="left"/>
      <w:pPr>
        <w:ind w:left="3051" w:hanging="440"/>
      </w:pPr>
    </w:lvl>
    <w:lvl w:ilvl="5" w:tplc="04090011" w:tentative="1">
      <w:start w:val="1"/>
      <w:numFmt w:val="decimalEnclosedCircle"/>
      <w:lvlText w:val="%6"/>
      <w:lvlJc w:val="lef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7" w:tentative="1">
      <w:start w:val="1"/>
      <w:numFmt w:val="aiueoFullWidth"/>
      <w:lvlText w:val="(%8)"/>
      <w:lvlJc w:val="left"/>
      <w:pPr>
        <w:ind w:left="4371" w:hanging="440"/>
      </w:pPr>
    </w:lvl>
    <w:lvl w:ilvl="8" w:tplc="04090011" w:tentative="1">
      <w:start w:val="1"/>
      <w:numFmt w:val="decimalEnclosedCircle"/>
      <w:lvlText w:val="%9"/>
      <w:lvlJc w:val="left"/>
      <w:pPr>
        <w:ind w:left="4811" w:hanging="440"/>
      </w:pPr>
    </w:lvl>
  </w:abstractNum>
  <w:abstractNum w:abstractNumId="3" w15:restartNumberingAfterBreak="0">
    <w:nsid w:val="600B40AB"/>
    <w:multiLevelType w:val="multilevel"/>
    <w:tmpl w:val="F69C8710"/>
    <w:numStyleLink w:val="1"/>
  </w:abstractNum>
  <w:num w:numId="1" w16cid:durableId="740100960">
    <w:abstractNumId w:val="0"/>
  </w:num>
  <w:num w:numId="2" w16cid:durableId="677079582">
    <w:abstractNumId w:val="3"/>
  </w:num>
  <w:num w:numId="3" w16cid:durableId="1132360486">
    <w:abstractNumId w:val="3"/>
  </w:num>
  <w:num w:numId="4" w16cid:durableId="1896310185">
    <w:abstractNumId w:val="3"/>
  </w:num>
  <w:num w:numId="5" w16cid:durableId="891892927">
    <w:abstractNumId w:val="3"/>
  </w:num>
  <w:num w:numId="6" w16cid:durableId="1347555933">
    <w:abstractNumId w:val="3"/>
  </w:num>
  <w:num w:numId="7" w16cid:durableId="709839561">
    <w:abstractNumId w:val="3"/>
  </w:num>
  <w:num w:numId="8" w16cid:durableId="582035669">
    <w:abstractNumId w:val="3"/>
  </w:num>
  <w:num w:numId="9" w16cid:durableId="1732187897">
    <w:abstractNumId w:val="3"/>
  </w:num>
  <w:num w:numId="10" w16cid:durableId="124928254">
    <w:abstractNumId w:val="3"/>
  </w:num>
  <w:num w:numId="11" w16cid:durableId="2131777331">
    <w:abstractNumId w:val="3"/>
  </w:num>
  <w:num w:numId="12" w16cid:durableId="963731790">
    <w:abstractNumId w:val="3"/>
  </w:num>
  <w:num w:numId="13" w16cid:durableId="1534807914">
    <w:abstractNumId w:val="3"/>
  </w:num>
  <w:num w:numId="14" w16cid:durableId="803889070">
    <w:abstractNumId w:val="3"/>
  </w:num>
  <w:num w:numId="15" w16cid:durableId="1422676068">
    <w:abstractNumId w:val="3"/>
  </w:num>
  <w:num w:numId="16" w16cid:durableId="1965185649">
    <w:abstractNumId w:val="3"/>
  </w:num>
  <w:num w:numId="17" w16cid:durableId="19480585">
    <w:abstractNumId w:val="2"/>
  </w:num>
  <w:num w:numId="18" w16cid:durableId="1513566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B56"/>
    <w:rsid w:val="00001309"/>
    <w:rsid w:val="00007051"/>
    <w:rsid w:val="000200E7"/>
    <w:rsid w:val="00054A7E"/>
    <w:rsid w:val="00127BE6"/>
    <w:rsid w:val="0014136E"/>
    <w:rsid w:val="00163224"/>
    <w:rsid w:val="001927B4"/>
    <w:rsid w:val="001A2898"/>
    <w:rsid w:val="001E0CA1"/>
    <w:rsid w:val="001F72D6"/>
    <w:rsid w:val="002220F3"/>
    <w:rsid w:val="00231D94"/>
    <w:rsid w:val="00272650"/>
    <w:rsid w:val="002855F8"/>
    <w:rsid w:val="00290B53"/>
    <w:rsid w:val="002A3F4A"/>
    <w:rsid w:val="00311A7B"/>
    <w:rsid w:val="00371B56"/>
    <w:rsid w:val="003A27D7"/>
    <w:rsid w:val="003A3D64"/>
    <w:rsid w:val="003E3220"/>
    <w:rsid w:val="003F423A"/>
    <w:rsid w:val="00407AFF"/>
    <w:rsid w:val="00464509"/>
    <w:rsid w:val="004808E5"/>
    <w:rsid w:val="00494253"/>
    <w:rsid w:val="0050601C"/>
    <w:rsid w:val="00522E49"/>
    <w:rsid w:val="00585378"/>
    <w:rsid w:val="00591AF4"/>
    <w:rsid w:val="00592264"/>
    <w:rsid w:val="005D01D5"/>
    <w:rsid w:val="00666088"/>
    <w:rsid w:val="006D68A8"/>
    <w:rsid w:val="006E2019"/>
    <w:rsid w:val="006F7511"/>
    <w:rsid w:val="00785F6D"/>
    <w:rsid w:val="007F0471"/>
    <w:rsid w:val="00807C34"/>
    <w:rsid w:val="0081006E"/>
    <w:rsid w:val="008A56C2"/>
    <w:rsid w:val="008D4052"/>
    <w:rsid w:val="00983987"/>
    <w:rsid w:val="009A79BA"/>
    <w:rsid w:val="009E6E5A"/>
    <w:rsid w:val="00A63CAE"/>
    <w:rsid w:val="00AE0E35"/>
    <w:rsid w:val="00B176C0"/>
    <w:rsid w:val="00BA1B8A"/>
    <w:rsid w:val="00BF4558"/>
    <w:rsid w:val="00C002F1"/>
    <w:rsid w:val="00C73352"/>
    <w:rsid w:val="00CB10A8"/>
    <w:rsid w:val="00CB13A9"/>
    <w:rsid w:val="00CC0AAA"/>
    <w:rsid w:val="00CC3927"/>
    <w:rsid w:val="00D80BA4"/>
    <w:rsid w:val="00DA10B2"/>
    <w:rsid w:val="00DC63FB"/>
    <w:rsid w:val="00DD3A28"/>
    <w:rsid w:val="00DD6D2D"/>
    <w:rsid w:val="00E036B3"/>
    <w:rsid w:val="00E178A1"/>
    <w:rsid w:val="00E60738"/>
    <w:rsid w:val="00E71E3F"/>
    <w:rsid w:val="00E73EE2"/>
    <w:rsid w:val="00EA62E1"/>
    <w:rsid w:val="00ED6DE3"/>
    <w:rsid w:val="00F650FB"/>
    <w:rsid w:val="00F91E8B"/>
    <w:rsid w:val="00FC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51B83F7"/>
  <w15:chartTrackingRefBased/>
  <w15:docId w15:val="{95FA2D4E-FD97-4179-A551-0B8F7C472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6C0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3F423A"/>
    <w:pPr>
      <w:keepNext/>
      <w:keepLines/>
      <w:numPr>
        <w:numId w:val="16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423A"/>
    <w:pPr>
      <w:keepNext/>
      <w:keepLines/>
      <w:numPr>
        <w:ilvl w:val="1"/>
        <w:numId w:val="16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A56C2"/>
    <w:pPr>
      <w:keepNext/>
      <w:keepLines/>
      <w:numPr>
        <w:numId w:val="17"/>
      </w:numPr>
      <w:spacing w:before="160" w:after="80" w:line="240" w:lineRule="auto"/>
      <w:ind w:left="1293" w:hanging="442"/>
      <w:outlineLvl w:val="2"/>
    </w:pPr>
    <w:rPr>
      <w:rFonts w:ascii="Meiryo U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3F423A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3F423A"/>
    <w:pPr>
      <w:keepNext/>
      <w:keepLines/>
      <w:numPr>
        <w:ilvl w:val="4"/>
        <w:numId w:val="16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23A"/>
    <w:pPr>
      <w:keepNext/>
      <w:keepLines/>
      <w:numPr>
        <w:ilvl w:val="5"/>
        <w:numId w:val="16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8A56C2"/>
    <w:rPr>
      <w:rFonts w:ascii="Meiryo UI" w:eastAsia="Meiryo UI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B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60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B8A"/>
    <w:rPr>
      <w:rFonts w:eastAsia="Meiryo UI"/>
      <w:i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6F75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ind w:left="720"/>
      <w:contextualSpacing/>
    </w:pPr>
    <w:rPr>
      <w:rFonts w:ascii="Meiryo UI"/>
    </w:r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ED6DE3"/>
    <w:pPr>
      <w:spacing w:after="0" w:line="240" w:lineRule="auto"/>
    </w:pPr>
    <w:rPr>
      <w:rFonts w:eastAsia="Meiryo UI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17</TotalTime>
  <Pages>2</Pages>
  <Words>101</Words>
  <Characters>111</Characters>
  <Application>Microsoft Office Word</Application>
  <DocSecurity>0</DocSecurity>
  <Lines>9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社員B</cp:lastModifiedBy>
  <cp:revision>5</cp:revision>
  <dcterms:created xsi:type="dcterms:W3CDTF">2026-06-02T02:06:00Z</dcterms:created>
  <dcterms:modified xsi:type="dcterms:W3CDTF">2026-06-24T00:01:00Z</dcterms:modified>
</cp:coreProperties>
</file>