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E69BE" w14:textId="481529FA" w:rsidR="00DA10B2" w:rsidRDefault="00C002F1" w:rsidP="00C002F1">
      <w:pPr>
        <w:pStyle w:val="10"/>
      </w:pPr>
      <w:r>
        <w:rPr>
          <w:rFonts w:hint="eastAsia"/>
        </w:rPr>
        <w:t>基本仕様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2548"/>
        <w:gridCol w:w="12840"/>
      </w:tblGrid>
      <w:tr w:rsidR="00765429" w14:paraId="471CC7ED" w14:textId="77777777" w:rsidTr="003127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pct"/>
          </w:tcPr>
          <w:p w14:paraId="52CB7696" w14:textId="6F83206F" w:rsidR="00765429" w:rsidRDefault="00312722" w:rsidP="00312722">
            <w:pPr>
              <w:pStyle w:val="aa"/>
            </w:pPr>
            <w:r>
              <w:rPr>
                <w:rFonts w:hint="eastAsia"/>
              </w:rPr>
              <w:t>項目</w:t>
            </w:r>
          </w:p>
        </w:tc>
        <w:tc>
          <w:tcPr>
            <w:tcW w:w="4172" w:type="pct"/>
          </w:tcPr>
          <w:p w14:paraId="62914D27" w14:textId="33F9B8AD" w:rsidR="00765429" w:rsidRDefault="00312722" w:rsidP="00312722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説明</w:t>
            </w:r>
          </w:p>
        </w:tc>
      </w:tr>
      <w:tr w:rsidR="00765429" w14:paraId="12AFC26A" w14:textId="77777777" w:rsidTr="003127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pct"/>
          </w:tcPr>
          <w:p w14:paraId="362EA710" w14:textId="6EF835BB" w:rsidR="00765429" w:rsidRDefault="00DC4A6C" w:rsidP="00312722">
            <w:pPr>
              <w:pStyle w:val="aa"/>
            </w:pPr>
            <w:r>
              <w:rPr>
                <w:rFonts w:hint="eastAsia"/>
              </w:rPr>
              <w:t>名称</w:t>
            </w:r>
          </w:p>
        </w:tc>
        <w:tc>
          <w:tcPr>
            <w:tcW w:w="4172" w:type="pct"/>
          </w:tcPr>
          <w:p w14:paraId="36CBF418" w14:textId="67BD4AEB" w:rsidR="00765429" w:rsidRDefault="00312722" w:rsidP="0031272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会社マスタ管理機能</w:t>
            </w:r>
          </w:p>
        </w:tc>
      </w:tr>
      <w:tr w:rsidR="00765429" w14:paraId="3D0E59FB" w14:textId="77777777" w:rsidTr="00896C45">
        <w:trPr>
          <w:trHeight w:val="1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pct"/>
          </w:tcPr>
          <w:p w14:paraId="7BC21287" w14:textId="2F877D86" w:rsidR="00765429" w:rsidRDefault="00312722" w:rsidP="00312722">
            <w:pPr>
              <w:pStyle w:val="aa"/>
            </w:pPr>
            <w:r>
              <w:rPr>
                <w:rFonts w:hint="eastAsia"/>
              </w:rPr>
              <w:t>概要</w:t>
            </w:r>
          </w:p>
        </w:tc>
        <w:tc>
          <w:tcPr>
            <w:tcW w:w="4172" w:type="pct"/>
          </w:tcPr>
          <w:p w14:paraId="40BC2CC6" w14:textId="433245F0" w:rsidR="00092AE8" w:rsidRDefault="00092AE8" w:rsidP="0031272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会社マスタの</w:t>
            </w:r>
            <w:r w:rsidR="008058C4">
              <w:rPr>
                <w:rFonts w:hint="eastAsia"/>
              </w:rPr>
              <w:t>ダウンロード・</w:t>
            </w:r>
            <w:r w:rsidR="00133B83">
              <w:rPr>
                <w:rFonts w:hint="eastAsia"/>
              </w:rPr>
              <w:t>洗い替え(全件削除して再登録)</w:t>
            </w:r>
            <w:r>
              <w:rPr>
                <w:rFonts w:hint="eastAsia"/>
              </w:rPr>
              <w:t>を行う機能。</w:t>
            </w:r>
          </w:p>
          <w:p w14:paraId="29F098BC" w14:textId="6EA11E74" w:rsidR="00312722" w:rsidRDefault="00312722" w:rsidP="0031272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会社マスタに登録された全ての会社マスタレコードをCSV形式でダウンロードできる。</w:t>
            </w:r>
          </w:p>
          <w:p w14:paraId="5F4DC3D2" w14:textId="7AB1DD87" w:rsidR="00312722" w:rsidRPr="00312722" w:rsidRDefault="00896C45" w:rsidP="0031272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同様</w:t>
            </w:r>
            <w:r w:rsidR="00312722">
              <w:rPr>
                <w:rFonts w:hint="eastAsia"/>
              </w:rPr>
              <w:t>の形式のCSVファイルをアップロードすることで、会社マスタ</w:t>
            </w:r>
            <w:r w:rsidR="00F152BC">
              <w:rPr>
                <w:rFonts w:hint="eastAsia"/>
              </w:rPr>
              <w:t>を</w:t>
            </w:r>
            <w:r w:rsidR="00DF326A">
              <w:rPr>
                <w:rFonts w:hint="eastAsia"/>
              </w:rPr>
              <w:t>洗い替えする。</w:t>
            </w:r>
          </w:p>
        </w:tc>
      </w:tr>
      <w:tr w:rsidR="00765429" w14:paraId="6162EAE3" w14:textId="77777777" w:rsidTr="00F260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pct"/>
          </w:tcPr>
          <w:p w14:paraId="6A9EB41E" w14:textId="51ACED44" w:rsidR="00765429" w:rsidRDefault="00312722" w:rsidP="00312722">
            <w:pPr>
              <w:pStyle w:val="aa"/>
            </w:pPr>
            <w:r>
              <w:rPr>
                <w:rFonts w:hint="eastAsia"/>
              </w:rPr>
              <w:t>関連文書</w:t>
            </w:r>
          </w:p>
        </w:tc>
        <w:tc>
          <w:tcPr>
            <w:tcW w:w="4172" w:type="pct"/>
          </w:tcPr>
          <w:p w14:paraId="73AD2EEC" w14:textId="77777777" w:rsidR="00765429" w:rsidRDefault="00312722" w:rsidP="0031272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会社マスタ管理画面 画面レイアウト</w:t>
            </w:r>
          </w:p>
          <w:p w14:paraId="443778E3" w14:textId="77777777" w:rsidR="00312722" w:rsidRDefault="00312722" w:rsidP="0031272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会社マスタレコード エンティティ定義書</w:t>
            </w:r>
          </w:p>
          <w:p w14:paraId="6570DD1B" w14:textId="1F2574E2" w:rsidR="00F152BC" w:rsidRPr="00F152BC" w:rsidRDefault="00F152BC" w:rsidP="0031272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52BC">
              <w:rPr>
                <w:rFonts w:hint="eastAsia"/>
              </w:rPr>
              <w:t xml:space="preserve">入力値チェック システム共通仕様書</w:t>
            </w:r>
          </w:p>
          <w:p w14:paraId="6570DD1B" w14:textId="1F2574E2" w:rsidR="00F152BC" w:rsidRPr="00F152BC" w:rsidRDefault="00F152BC" w:rsidP="0031272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52BC">
              <w:rPr>
                <w:rFonts w:hint="eastAsia"/>
              </w:rPr>
              <w:t xml:space="preserve">CSV共通仕様 システム共通仕様書</w:t>
            </w:r>
          </w:p>
        </w:tc>
      </w:tr>
    </w:tbl>
    <w:p w14:paraId="1F2EB03E" w14:textId="77777777" w:rsidR="00312722" w:rsidRDefault="00312722">
      <w:pPr>
        <w:widowControl/>
        <w:spacing w:after="160" w:line="259" w:lineRule="auto"/>
      </w:pPr>
      <w:r>
        <w:br w:type="page"/>
      </w:r>
    </w:p>
    <w:p w14:paraId="1DDE0F8F" w14:textId="7CF85898" w:rsidR="00C002F1" w:rsidRDefault="00312722" w:rsidP="00312722">
      <w:pPr>
        <w:pStyle w:val="10"/>
      </w:pPr>
      <w:r>
        <w:rPr>
          <w:rFonts w:hint="eastAsia"/>
        </w:rPr>
        <w:lastRenderedPageBreak/>
        <w:t>機能詳細</w:t>
      </w:r>
    </w:p>
    <w:p w14:paraId="24AE3A81" w14:textId="60927149" w:rsidR="008F3915" w:rsidRDefault="008F3915" w:rsidP="008F3915">
      <w:pPr>
        <w:pStyle w:val="2"/>
      </w:pPr>
      <w:r>
        <w:rPr>
          <w:rFonts w:hint="eastAsia"/>
        </w:rPr>
        <w:t>会社マスタ管理の概要</w:t>
      </w:r>
    </w:p>
    <w:p w14:paraId="12E9FF84" w14:textId="1ADE2BAA" w:rsidR="008F3915" w:rsidRDefault="008F3915" w:rsidP="008F3915">
      <w:pPr>
        <w:pStyle w:val="3"/>
      </w:pPr>
      <w:r>
        <w:rPr>
          <w:rFonts w:hint="eastAsia"/>
        </w:rPr>
        <w:t>会社マスタのダウンロード</w:t>
      </w:r>
    </w:p>
    <w:p w14:paraId="2C22B009" w14:textId="4822FA88" w:rsidR="008F3915" w:rsidRDefault="008F3915" w:rsidP="008F3915">
      <w:pPr>
        <w:ind w:leftChars="500" w:left="1050"/>
      </w:pPr>
      <w:r>
        <w:rPr>
          <w:rFonts w:hint="eastAsia"/>
        </w:rPr>
        <w:t>会社マスタに登録されている全ての会社マスタレコードを</w:t>
      </w:r>
      <w:r>
        <w:rPr>
          <w:rFonts w:hint="eastAsia"/>
        </w:rPr>
        <w:t>CSV</w:t>
      </w:r>
      <w:r>
        <w:rPr>
          <w:rFonts w:hint="eastAsia"/>
        </w:rPr>
        <w:t>形式で出力する。</w:t>
      </w:r>
    </w:p>
    <w:p w14:paraId="2D6C3239" w14:textId="34BFA40F" w:rsidR="008F3915" w:rsidRDefault="008F3915" w:rsidP="008F3915">
      <w:pPr>
        <w:ind w:leftChars="500" w:left="1050"/>
      </w:pPr>
      <w:r>
        <w:rPr>
          <w:rFonts w:hint="eastAsia"/>
        </w:rPr>
        <w:t>会社マスタレコードについては</w:t>
      </w:r>
      <w:r w:rsidRPr="008F3915">
        <w:rPr>
          <w:rFonts w:hint="eastAsia"/>
          <w:u w:val="single"/>
        </w:rPr>
        <w:t>会社マスタレコード</w:t>
      </w:r>
      <w:r w:rsidRPr="008F3915">
        <w:rPr>
          <w:rFonts w:hint="eastAsia"/>
          <w:u w:val="single"/>
        </w:rPr>
        <w:t xml:space="preserve"> </w:t>
      </w:r>
      <w:r w:rsidRPr="008F3915">
        <w:rPr>
          <w:rFonts w:hint="eastAsia"/>
          <w:u w:val="single"/>
        </w:rPr>
        <w:t>エンティティ定義書</w:t>
      </w:r>
      <w:r>
        <w:rPr>
          <w:rFonts w:hint="eastAsia"/>
        </w:rPr>
        <w:t>を参照する。</w:t>
      </w:r>
    </w:p>
    <w:p w14:paraId="7F08BFEA" w14:textId="148C7FFA" w:rsidR="008F3915" w:rsidRDefault="008F3915" w:rsidP="008F3915">
      <w:pPr>
        <w:pStyle w:val="3"/>
      </w:pPr>
      <w:r>
        <w:rPr>
          <w:rFonts w:hint="eastAsia"/>
        </w:rPr>
        <w:t>会社マスタの</w:t>
      </w:r>
      <w:r w:rsidR="00133B83">
        <w:rPr>
          <w:rFonts w:hint="eastAsia"/>
        </w:rPr>
        <w:t>洗い替え</w:t>
      </w:r>
    </w:p>
    <w:p w14:paraId="1BE52097" w14:textId="6D165E14" w:rsidR="008F3915" w:rsidRDefault="008F3915" w:rsidP="008F3915">
      <w:pPr>
        <w:ind w:leftChars="500" w:left="1050"/>
      </w:pPr>
      <w:r>
        <w:rPr>
          <w:rFonts w:hint="eastAsia"/>
        </w:rPr>
        <w:t>CSV</w:t>
      </w:r>
      <w:r>
        <w:rPr>
          <w:rFonts w:hint="eastAsia"/>
        </w:rPr>
        <w:t>ファイルをアップロードし、ファイルの内容で会社マスタを</w:t>
      </w:r>
      <w:r w:rsidR="00133B83">
        <w:rPr>
          <w:rFonts w:hint="eastAsia"/>
        </w:rPr>
        <w:t>洗い替え</w:t>
      </w:r>
      <w:r>
        <w:rPr>
          <w:rFonts w:hint="eastAsia"/>
        </w:rPr>
        <w:t>する。</w:t>
      </w:r>
    </w:p>
    <w:p w14:paraId="6A96A116" w14:textId="5DF65799" w:rsidR="008F3915" w:rsidRDefault="00896C45" w:rsidP="008F3915">
      <w:pPr>
        <w:ind w:leftChars="500" w:left="1050"/>
      </w:pPr>
      <w:r>
        <w:rPr>
          <w:rFonts w:hint="eastAsia"/>
        </w:rPr>
        <w:t>既存のデータは削除され、アップロードしたファイルの内容のみが会社マスタに反映される。</w:t>
      </w:r>
    </w:p>
    <w:p w14:paraId="53A4E268" w14:textId="60317B45" w:rsidR="00896C45" w:rsidRPr="008F3915" w:rsidRDefault="00896C45" w:rsidP="008F3915">
      <w:pPr>
        <w:ind w:leftChars="500" w:left="1050"/>
      </w:pPr>
      <w:r>
        <w:rPr>
          <w:rFonts w:hint="eastAsia"/>
        </w:rPr>
        <w:t>CSV</w:t>
      </w:r>
      <w:r>
        <w:rPr>
          <w:rFonts w:hint="eastAsia"/>
        </w:rPr>
        <w:t>ファイルのフォーマットは会社マスタのダウンロードと同様である。</w:t>
      </w:r>
    </w:p>
    <w:p w14:paraId="4462087D" w14:textId="1655C4CD" w:rsidR="006E5C4B" w:rsidRDefault="006E5C4B" w:rsidP="006E5C4B">
      <w:pPr>
        <w:pStyle w:val="2"/>
      </w:pPr>
      <w:r>
        <w:rPr>
          <w:rFonts w:hint="eastAsia"/>
        </w:rPr>
        <w:t>会社マスタレコードの</w:t>
      </w:r>
      <w:r>
        <w:rPr>
          <w:rFonts w:hint="eastAsia"/>
        </w:rPr>
        <w:t>CSV</w:t>
      </w:r>
      <w:r>
        <w:rPr>
          <w:rFonts w:hint="eastAsia"/>
        </w:rPr>
        <w:t>ダウンロード</w:t>
      </w:r>
    </w:p>
    <w:p w14:paraId="05D23D33" w14:textId="795A04F3" w:rsidR="006E5C4B" w:rsidRDefault="006E5C4B" w:rsidP="006E5C4B">
      <w:pPr>
        <w:ind w:leftChars="300" w:left="630"/>
      </w:pPr>
      <w:r>
        <w:rPr>
          <w:rFonts w:hint="eastAsia"/>
        </w:rPr>
        <w:t>【</w:t>
      </w:r>
      <w:r>
        <w:rPr>
          <w:rFonts w:hint="eastAsia"/>
        </w:rPr>
        <w:t>CSV</w:t>
      </w:r>
      <w:r>
        <w:rPr>
          <w:rFonts w:hint="eastAsia"/>
        </w:rPr>
        <w:t>ダウンロードボタン】をクリックすることで、会社マスタレコードの全件を</w:t>
      </w:r>
      <w:r>
        <w:rPr>
          <w:rFonts w:hint="eastAsia"/>
        </w:rPr>
        <w:t>CSV</w:t>
      </w:r>
      <w:r>
        <w:rPr>
          <w:rFonts w:hint="eastAsia"/>
        </w:rPr>
        <w:t>形式でダウンロードする。</w:t>
      </w:r>
    </w:p>
    <w:p w14:paraId="0BD1769A" w14:textId="32457DAF" w:rsidR="006E5C4B" w:rsidRDefault="006E5C4B" w:rsidP="006E5C4B">
      <w:pPr>
        <w:pStyle w:val="3"/>
      </w:pPr>
      <w:r>
        <w:rPr>
          <w:rFonts w:hint="eastAsia"/>
        </w:rPr>
        <w:t>ダウンロード対象のデータ</w:t>
      </w:r>
    </w:p>
    <w:p w14:paraId="4A5E09B1" w14:textId="69D6F39A" w:rsidR="006E5C4B" w:rsidRDefault="006E5C4B" w:rsidP="006E5C4B">
      <w:pPr>
        <w:ind w:leftChars="500" w:left="1050"/>
      </w:pPr>
      <w:r>
        <w:rPr>
          <w:rFonts w:hint="eastAsia"/>
        </w:rPr>
        <w:t>会社マスタに登録されている全ての会社マスタレコード</w:t>
      </w:r>
      <w:r w:rsidR="00896C45">
        <w:rPr>
          <w:rFonts w:hint="eastAsia"/>
        </w:rPr>
        <w:t>とする</w:t>
      </w:r>
      <w:r>
        <w:rPr>
          <w:rFonts w:hint="eastAsia"/>
        </w:rPr>
        <w:t>。</w:t>
      </w:r>
    </w:p>
    <w:p w14:paraId="36DDB17F" w14:textId="43598117" w:rsidR="006E5C4B" w:rsidRDefault="006E5C4B" w:rsidP="006E5C4B">
      <w:pPr>
        <w:pStyle w:val="3"/>
      </w:pPr>
      <w:bookmarkStart w:id="2" w:name="_Ref231559214"/>
      <w:r>
        <w:rPr>
          <w:rFonts w:hint="eastAsia"/>
        </w:rPr>
        <w:t>CSV</w:t>
      </w:r>
      <w:r>
        <w:rPr>
          <w:rFonts w:hint="eastAsia"/>
        </w:rPr>
        <w:t>ファイルの</w:t>
      </w:r>
      <w:r w:rsidR="00D240E2">
        <w:rPr>
          <w:rFonts w:hint="eastAsia"/>
        </w:rPr>
        <w:t>様式</w:t>
      </w:r>
      <w:bookmarkEnd w:id="2"/>
    </w:p>
    <w:p w14:paraId="7BF0B0F6" w14:textId="058F16E0" w:rsidR="00D240E2" w:rsidRPr="00D240E2" w:rsidRDefault="00D240E2" w:rsidP="00D240E2">
      <w:pPr>
        <w:ind w:leftChars="500" w:left="1050"/>
      </w:pPr>
      <w:r>
        <w:rPr>
          <w:rFonts w:hint="eastAsia"/>
        </w:rPr>
        <w:t xml:space="preserve">ファイルの内容はヘッダー行とボディ行に分かれ、列ごとに会社マスタレコードの一つの属性を表示する。囲み文字の適用およびCSVファイルの読み取り方式は、CSV共通仕様 システム共通仕様書に従う。</w:t>
      </w:r>
    </w:p>
    <w:p w14:paraId="0ED6DFD5" w14:textId="67044007" w:rsidR="00D240E2" w:rsidRPr="00D240E2" w:rsidRDefault="00D240E2" w:rsidP="00D240E2">
      <w:pPr>
        <w:pStyle w:val="4"/>
      </w:pPr>
      <w:bookmarkStart w:id="3" w:name="_Ref231559881"/>
      <w:r>
        <w:rPr>
          <w:rFonts w:hint="eastAsia"/>
        </w:rPr>
        <w:t>ファイルの設定</w:t>
      </w:r>
      <w:bookmarkEnd w:id="3"/>
    </w:p>
    <w:tbl>
      <w:tblPr>
        <w:tblStyle w:val="5-1"/>
        <w:tblW w:w="4516" w:type="pct"/>
        <w:tblInd w:w="1266" w:type="dxa"/>
        <w:tblLook w:val="04A0" w:firstRow="1" w:lastRow="0" w:firstColumn="1" w:lastColumn="0" w:noHBand="0" w:noVBand="1"/>
      </w:tblPr>
      <w:tblGrid>
        <w:gridCol w:w="568"/>
        <w:gridCol w:w="2694"/>
        <w:gridCol w:w="4109"/>
        <w:gridCol w:w="6527"/>
      </w:tblGrid>
      <w:tr w:rsidR="006E5C4B" w:rsidRPr="005C7BA0" w14:paraId="2A849903" w14:textId="77777777" w:rsidTr="005B7D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" w:type="pct"/>
          </w:tcPr>
          <w:p w14:paraId="5DF95135" w14:textId="77777777" w:rsidR="006E5C4B" w:rsidRDefault="006E5C4B" w:rsidP="0036296F">
            <w:pPr>
              <w:pStyle w:val="aa"/>
              <w:rPr>
                <w:rFonts w:hAnsi="Meiryo UI"/>
              </w:rPr>
            </w:pPr>
            <w:r>
              <w:rPr>
                <w:rFonts w:hAnsi="Meiryo UI" w:hint="eastAsia"/>
              </w:rPr>
              <w:t>No</w:t>
            </w:r>
          </w:p>
        </w:tc>
        <w:tc>
          <w:tcPr>
            <w:tcW w:w="969" w:type="pct"/>
          </w:tcPr>
          <w:p w14:paraId="40AD5192" w14:textId="77777777" w:rsidR="006E5C4B" w:rsidRPr="005C7BA0" w:rsidRDefault="006E5C4B" w:rsidP="0036296F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Ansi="Meiryo UI"/>
              </w:rPr>
            </w:pPr>
            <w:r>
              <w:rPr>
                <w:rFonts w:hAnsi="Meiryo UI" w:hint="eastAsia"/>
              </w:rPr>
              <w:t>設定</w:t>
            </w:r>
            <w:r w:rsidRPr="005C7BA0">
              <w:rPr>
                <w:rFonts w:hAnsi="Meiryo UI" w:hint="eastAsia"/>
              </w:rPr>
              <w:t>項目</w:t>
            </w:r>
          </w:p>
        </w:tc>
        <w:tc>
          <w:tcPr>
            <w:tcW w:w="1478" w:type="pct"/>
          </w:tcPr>
          <w:p w14:paraId="541F166B" w14:textId="77777777" w:rsidR="006E5C4B" w:rsidRPr="005C7BA0" w:rsidRDefault="006E5C4B" w:rsidP="0036296F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Ansi="Meiryo UI"/>
              </w:rPr>
            </w:pPr>
            <w:r>
              <w:rPr>
                <w:rFonts w:hAnsi="Meiryo UI" w:hint="eastAsia"/>
              </w:rPr>
              <w:t>値</w:t>
            </w:r>
          </w:p>
        </w:tc>
        <w:tc>
          <w:tcPr>
            <w:tcW w:w="2348" w:type="pct"/>
          </w:tcPr>
          <w:p w14:paraId="47ABF28B" w14:textId="77777777" w:rsidR="006E5C4B" w:rsidRPr="005C7BA0" w:rsidRDefault="006E5C4B" w:rsidP="0036296F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Ansi="Meiryo UI"/>
              </w:rPr>
            </w:pPr>
            <w:r>
              <w:rPr>
                <w:rFonts w:hAnsi="Meiryo UI" w:hint="eastAsia"/>
              </w:rPr>
              <w:t>備考</w:t>
            </w:r>
          </w:p>
        </w:tc>
      </w:tr>
      <w:tr w:rsidR="006E5C4B" w:rsidRPr="005C7BA0" w14:paraId="06087EC9" w14:textId="77777777" w:rsidTr="005B7D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" w:type="pct"/>
          </w:tcPr>
          <w:p w14:paraId="3BEECBC0" w14:textId="77777777" w:rsidR="006E5C4B" w:rsidRPr="005C7BA0" w:rsidRDefault="006E5C4B" w:rsidP="006E5C4B">
            <w:pPr>
              <w:pStyle w:val="aa"/>
              <w:numPr>
                <w:ilvl w:val="0"/>
                <w:numId w:val="19"/>
              </w:numPr>
              <w:rPr>
                <w:rFonts w:hAnsi="Meiryo UI"/>
              </w:rPr>
            </w:pPr>
          </w:p>
        </w:tc>
        <w:tc>
          <w:tcPr>
            <w:tcW w:w="969" w:type="pct"/>
          </w:tcPr>
          <w:p w14:paraId="530B5F6A" w14:textId="77777777" w:rsidR="006E5C4B" w:rsidRPr="005C7BA0" w:rsidRDefault="006E5C4B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Ansi="Meiryo UI"/>
              </w:rPr>
            </w:pPr>
            <w:r w:rsidRPr="005C7BA0">
              <w:rPr>
                <w:rFonts w:hAnsi="Meiryo UI" w:hint="eastAsia"/>
              </w:rPr>
              <w:t xml:space="preserve">ファイル形式</w:t>
            </w:r>
          </w:p>
        </w:tc>
        <w:tc>
          <w:tcPr>
            <w:tcW w:w="1478" w:type="pct"/>
          </w:tcPr>
          <w:p w14:paraId="7658371A" w14:textId="77777777" w:rsidR="006E5C4B" w:rsidRPr="005C7BA0" w:rsidRDefault="006E5C4B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Ansi="Meiryo UI"/>
              </w:rPr>
            </w:pPr>
            <w:r w:rsidRPr="005C7BA0">
              <w:rPr>
                <w:rFonts w:hAnsi="Meiryo UI" w:hint="eastAsia"/>
              </w:rPr>
              <w:t xml:space="preserve">CSV</w:t>
            </w:r>
          </w:p>
        </w:tc>
        <w:tc>
          <w:tcPr>
            <w:tcW w:w="2348" w:type="pct"/>
          </w:tcPr>
          <w:p w14:paraId="3146D93B" w14:textId="77777777" w:rsidR="006E5C4B" w:rsidRPr="005C7BA0" w:rsidRDefault="006E5C4B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Ansi="Meiryo UI"/>
              </w:rPr>
            </w:pPr>
            <w:r>
              <w:t xml:space="preserve"/>
            </w:r>
          </w:p>
        </w:tc>
      </w:tr>
      <w:tr w:rsidR="006E5C4B" w:rsidRPr="005C7BA0" w14:paraId="06087EC9" w14:textId="77777777" w:rsidTr="005B7D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" w:type="pct"/>
          </w:tcPr>
          <w:p w14:paraId="3BEECBC0" w14:textId="77777777" w:rsidR="006E5C4B" w:rsidRPr="005C7BA0" w:rsidRDefault="006E5C4B" w:rsidP="006E5C4B">
            <w:pPr>
              <w:pStyle w:val="aa"/>
              <w:numPr>
                <w:ilvl w:val="0"/>
                <w:numId w:val="19"/>
              </w:numPr>
              <w:rPr>
                <w:rFonts w:hAnsi="Meiryo UI"/>
              </w:rPr>
            </w:pPr>
          </w:p>
        </w:tc>
        <w:tc>
          <w:tcPr>
            <w:tcW w:w="969" w:type="pct"/>
          </w:tcPr>
          <w:p w14:paraId="530B5F6A" w14:textId="77777777" w:rsidR="006E5C4B" w:rsidRPr="005C7BA0" w:rsidRDefault="006E5C4B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Ansi="Meiryo UI"/>
              </w:rPr>
            </w:pPr>
            <w:r w:rsidRPr="005C7BA0">
              <w:rPr>
                <w:rFonts w:hAnsi="Meiryo UI" w:hint="eastAsia"/>
              </w:rPr>
              <w:t xml:space="preserve">文字コード</w:t>
            </w:r>
          </w:p>
        </w:tc>
        <w:tc>
          <w:tcPr>
            <w:tcW w:w="1478" w:type="pct"/>
          </w:tcPr>
          <w:p w14:paraId="7658371A" w14:textId="77777777" w:rsidR="006E5C4B" w:rsidRPr="005C7BA0" w:rsidRDefault="006E5C4B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Ansi="Meiryo UI"/>
              </w:rPr>
            </w:pPr>
            <w:r w:rsidRPr="005C7BA0">
              <w:rPr>
                <w:rFonts w:hAnsi="Meiryo UI" w:hint="eastAsia"/>
              </w:rPr>
              <w:t xml:space="preserve">UTF-8 BOMあり</w:t>
            </w:r>
          </w:p>
        </w:tc>
        <w:tc>
          <w:tcPr>
            <w:tcW w:w="2348" w:type="pct"/>
          </w:tcPr>
          <w:p w14:paraId="3146D93B" w14:textId="77777777" w:rsidR="006E5C4B" w:rsidRPr="005C7BA0" w:rsidRDefault="006E5C4B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Ansi="Meiryo UI"/>
              </w:rPr>
            </w:pPr>
            <w:r>
              <w:t xml:space="preserve"/>
            </w:r>
          </w:p>
        </w:tc>
      </w:tr>
      <w:tr w:rsidR="006E5C4B" w:rsidRPr="005C7BA0" w14:paraId="06087EC9" w14:textId="77777777" w:rsidTr="005B7D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" w:type="pct"/>
          </w:tcPr>
          <w:p w14:paraId="3BEECBC0" w14:textId="77777777" w:rsidR="006E5C4B" w:rsidRPr="005C7BA0" w:rsidRDefault="006E5C4B" w:rsidP="006E5C4B">
            <w:pPr>
              <w:pStyle w:val="aa"/>
              <w:numPr>
                <w:ilvl w:val="0"/>
                <w:numId w:val="19"/>
              </w:numPr>
              <w:rPr>
                <w:rFonts w:hAnsi="Meiryo UI"/>
              </w:rPr>
            </w:pPr>
          </w:p>
        </w:tc>
        <w:tc>
          <w:tcPr>
            <w:tcW w:w="969" w:type="pct"/>
          </w:tcPr>
          <w:p w14:paraId="530B5F6A" w14:textId="77777777" w:rsidR="006E5C4B" w:rsidRPr="005C7BA0" w:rsidRDefault="006E5C4B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Ansi="Meiryo UI"/>
              </w:rPr>
            </w:pPr>
            <w:r w:rsidRPr="005C7BA0">
              <w:rPr>
                <w:rFonts w:hAnsi="Meiryo UI" w:hint="eastAsia"/>
              </w:rPr>
              <w:t xml:space="preserve">改行コード</w:t>
            </w:r>
          </w:p>
        </w:tc>
        <w:tc>
          <w:tcPr>
            <w:tcW w:w="1478" w:type="pct"/>
          </w:tcPr>
          <w:p w14:paraId="7658371A" w14:textId="77777777" w:rsidR="006E5C4B" w:rsidRPr="005C7BA0" w:rsidRDefault="006E5C4B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Ansi="Meiryo UI"/>
              </w:rPr>
            </w:pPr>
            <w:r w:rsidRPr="005C7BA0">
              <w:rPr>
                <w:rFonts w:hAnsi="Meiryo UI" w:hint="eastAsia"/>
              </w:rPr>
              <w:t xml:space="preserve">CR+LF</w:t>
            </w:r>
          </w:p>
        </w:tc>
        <w:tc>
          <w:tcPr>
            <w:tcW w:w="2348" w:type="pct"/>
          </w:tcPr>
          <w:p w14:paraId="3146D93B" w14:textId="77777777" w:rsidR="006E5C4B" w:rsidRPr="005C7BA0" w:rsidRDefault="006E5C4B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Ansi="Meiryo UI"/>
              </w:rPr>
            </w:pPr>
            <w:r>
              <w:t xml:space="preserve"/>
            </w:r>
          </w:p>
        </w:tc>
      </w:tr>
      <w:tr w:rsidR="006E5C4B" w:rsidRPr="005C7BA0" w14:paraId="06087EC9" w14:textId="77777777" w:rsidTr="005B7D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" w:type="pct"/>
          </w:tcPr>
          <w:p w14:paraId="3BEECBC0" w14:textId="77777777" w:rsidR="006E5C4B" w:rsidRPr="005C7BA0" w:rsidRDefault="006E5C4B" w:rsidP="006E5C4B">
            <w:pPr>
              <w:pStyle w:val="aa"/>
              <w:numPr>
                <w:ilvl w:val="0"/>
                <w:numId w:val="19"/>
              </w:numPr>
              <w:rPr>
                <w:rFonts w:hAnsi="Meiryo UI"/>
              </w:rPr>
            </w:pPr>
          </w:p>
        </w:tc>
        <w:tc>
          <w:tcPr>
            <w:tcW w:w="969" w:type="pct"/>
          </w:tcPr>
          <w:p w14:paraId="530B5F6A" w14:textId="77777777" w:rsidR="006E5C4B" w:rsidRPr="005C7BA0" w:rsidRDefault="006E5C4B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Ansi="Meiryo UI"/>
              </w:rPr>
            </w:pPr>
            <w:r w:rsidRPr="005C7BA0">
              <w:rPr>
                <w:rFonts w:hAnsi="Meiryo UI" w:hint="eastAsia"/>
              </w:rPr>
              <w:t xml:space="preserve">区切り文字</w:t>
            </w:r>
          </w:p>
        </w:tc>
        <w:tc>
          <w:tcPr>
            <w:tcW w:w="1478" w:type="pct"/>
          </w:tcPr>
          <w:p w14:paraId="7658371A" w14:textId="77777777" w:rsidR="006E5C4B" w:rsidRPr="005C7BA0" w:rsidRDefault="006E5C4B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Ansi="Meiryo UI"/>
              </w:rPr>
            </w:pPr>
            <w:r w:rsidRPr="005C7BA0">
              <w:rPr>
                <w:rFonts w:hAnsi="Meiryo UI" w:hint="eastAsia"/>
              </w:rPr>
              <w:t xml:space="preserve">,(カンマ)</w:t>
            </w:r>
          </w:p>
        </w:tc>
        <w:tc>
          <w:tcPr>
            <w:tcW w:w="2348" w:type="pct"/>
          </w:tcPr>
          <w:p w14:paraId="3146D93B" w14:textId="77777777" w:rsidR="006E5C4B" w:rsidRPr="005C7BA0" w:rsidRDefault="006E5C4B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Ansi="Meiryo UI"/>
              </w:rPr>
            </w:pPr>
            <w:r>
              <w:t xml:space="preserve"/>
            </w:r>
          </w:p>
        </w:tc>
      </w:tr>
      <w:tr w:rsidR="006E5C4B" w:rsidRPr="005C7BA0" w14:paraId="06087EC9" w14:textId="77777777" w:rsidTr="005B7D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" w:type="pct"/>
          </w:tcPr>
          <w:p w14:paraId="3BEECBC0" w14:textId="77777777" w:rsidR="006E5C4B" w:rsidRPr="005C7BA0" w:rsidRDefault="006E5C4B" w:rsidP="006E5C4B">
            <w:pPr>
              <w:pStyle w:val="aa"/>
              <w:numPr>
                <w:ilvl w:val="0"/>
                <w:numId w:val="19"/>
              </w:numPr>
              <w:rPr>
                <w:rFonts w:hAnsi="Meiryo UI"/>
              </w:rPr>
            </w:pPr>
          </w:p>
        </w:tc>
        <w:tc>
          <w:tcPr>
            <w:tcW w:w="969" w:type="pct"/>
          </w:tcPr>
          <w:p w14:paraId="530B5F6A" w14:textId="77777777" w:rsidR="006E5C4B" w:rsidRPr="005C7BA0" w:rsidRDefault="006E5C4B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Ansi="Meiryo UI"/>
              </w:rPr>
            </w:pPr>
            <w:r w:rsidRPr="005C7BA0">
              <w:rPr>
                <w:rFonts w:hAnsi="Meiryo UI" w:hint="eastAsia"/>
              </w:rPr>
              <w:t xml:space="preserve">囲み文字</w:t>
            </w:r>
          </w:p>
        </w:tc>
        <w:tc>
          <w:tcPr>
            <w:tcW w:w="1478" w:type="pct"/>
          </w:tcPr>
          <w:p w14:paraId="7658371A" w14:textId="77777777" w:rsidR="006E5C4B" w:rsidRPr="005C7BA0" w:rsidRDefault="006E5C4B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Ansi="Meiryo UI"/>
              </w:rPr>
            </w:pPr>
            <w:r w:rsidRPr="005C7BA0">
              <w:rPr>
                <w:rFonts w:hAnsi="Meiryo UI" w:hint="eastAsia"/>
              </w:rPr>
              <w:t xml:space="preserve">"(ダブルクォーテーション)</w:t>
            </w:r>
          </w:p>
        </w:tc>
        <w:tc>
          <w:tcPr>
            <w:tcW w:w="2348" w:type="pct"/>
          </w:tcPr>
          <w:p w14:paraId="3146D93B" w14:textId="77777777" w:rsidR="006E5C4B" w:rsidRPr="005C7BA0" w:rsidRDefault="006E5C4B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Ansi="Meiryo UI"/>
              </w:rPr>
            </w:pPr>
            <w:r>
              <w:t xml:space="preserve">CSV共通仕様 システム共通仕様書に従う。</w:t>
            </w:r>
          </w:p>
        </w:tc>
      </w:tr>
    </w:tbl>
    <w:p w14:paraId="089E26EA" w14:textId="7B27B145" w:rsidR="00D240E2" w:rsidRDefault="00D240E2" w:rsidP="00D240E2">
      <w:pPr>
        <w:pStyle w:val="4"/>
      </w:pPr>
      <w:bookmarkStart w:id="4" w:name="_Ref231559302"/>
      <w:r>
        <w:rPr>
          <w:rFonts w:hint="eastAsia"/>
        </w:rPr>
        <w:t>ファイルのタイトル</w:t>
      </w:r>
      <w:bookmarkEnd w:id="4"/>
    </w:p>
    <w:p w14:paraId="02044A14" w14:textId="4F401FD8" w:rsidR="00D240E2" w:rsidRPr="00D240E2" w:rsidRDefault="00D240E2" w:rsidP="00D240E2">
      <w:pPr>
        <w:ind w:leftChars="700" w:left="1470"/>
      </w:pPr>
      <w:r>
        <w:rPr>
          <w:rFonts w:hint="eastAsia"/>
        </w:rPr>
        <w:t>「会社マスタ</w:t>
      </w:r>
      <w:r>
        <w:rPr>
          <w:rFonts w:hint="eastAsia"/>
        </w:rPr>
        <w:t>.csv</w:t>
      </w:r>
      <w:r>
        <w:rPr>
          <w:rFonts w:hint="eastAsia"/>
        </w:rPr>
        <w:t>」とする。</w:t>
      </w:r>
    </w:p>
    <w:p w14:paraId="5AEC4DB9" w14:textId="6BCC8030" w:rsidR="00834146" w:rsidRDefault="009F197D" w:rsidP="00D240E2">
      <w:pPr>
        <w:pStyle w:val="4"/>
      </w:pPr>
      <w:bookmarkStart w:id="5" w:name="_Ref231559909"/>
      <w:r>
        <w:rPr>
          <w:rFonts w:hint="eastAsia"/>
        </w:rPr>
        <w:lastRenderedPageBreak/>
        <w:t>ファイルの行</w:t>
      </w:r>
      <w:bookmarkEnd w:id="5"/>
    </w:p>
    <w:p w14:paraId="3C06CD86" w14:textId="44EA74D9" w:rsidR="009F197D" w:rsidRPr="009F197D" w:rsidRDefault="009F197D" w:rsidP="009F197D">
      <w:pPr>
        <w:ind w:leftChars="700" w:left="1470"/>
      </w:pPr>
      <w:r>
        <w:rPr>
          <w:rFonts w:hint="eastAsia"/>
        </w:rPr>
        <w:t>行の順序はヘッダー行、ボディ行とし、ボディ行内の順序は</w:t>
      </w:r>
      <w:r w:rsidRPr="009F197D">
        <w:t>表示中のテーブルのソート順のとおりに出力する。</w:t>
      </w:r>
    </w:p>
    <w:tbl>
      <w:tblPr>
        <w:tblStyle w:val="5-1"/>
        <w:tblW w:w="0" w:type="auto"/>
        <w:tblInd w:w="1260" w:type="dxa"/>
        <w:tblLook w:val="04A0" w:firstRow="1" w:lastRow="0" w:firstColumn="1" w:lastColumn="0" w:noHBand="0" w:noVBand="1"/>
      </w:tblPr>
      <w:tblGrid>
        <w:gridCol w:w="652"/>
        <w:gridCol w:w="1769"/>
        <w:gridCol w:w="3260"/>
        <w:gridCol w:w="8363"/>
      </w:tblGrid>
      <w:tr w:rsidR="009F197D" w14:paraId="1A874B57" w14:textId="77777777" w:rsidTr="009F19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18E58714" w14:textId="77777777" w:rsidR="009F197D" w:rsidRDefault="009F197D" w:rsidP="00207C79">
            <w:pPr>
              <w:pStyle w:val="aa"/>
            </w:pPr>
            <w:r>
              <w:rPr>
                <w:rFonts w:hint="eastAsia"/>
              </w:rPr>
              <w:t>No</w:t>
            </w:r>
          </w:p>
        </w:tc>
        <w:tc>
          <w:tcPr>
            <w:tcW w:w="1769" w:type="dxa"/>
          </w:tcPr>
          <w:p w14:paraId="387BC1CA" w14:textId="57127508" w:rsidR="009F197D" w:rsidRDefault="009F197D" w:rsidP="00207C79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項目</w:t>
            </w:r>
          </w:p>
        </w:tc>
        <w:tc>
          <w:tcPr>
            <w:tcW w:w="3260" w:type="dxa"/>
          </w:tcPr>
          <w:p w14:paraId="7EC62CB5" w14:textId="77777777" w:rsidR="009F197D" w:rsidRDefault="009F197D" w:rsidP="00207C79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値</w:t>
            </w:r>
          </w:p>
        </w:tc>
        <w:tc>
          <w:tcPr>
            <w:tcW w:w="8363" w:type="dxa"/>
          </w:tcPr>
          <w:p w14:paraId="13AE2327" w14:textId="77777777" w:rsidR="009F197D" w:rsidRDefault="009F197D" w:rsidP="00207C79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備考</w:t>
            </w:r>
          </w:p>
        </w:tc>
      </w:tr>
      <w:tr w:rsidR="009F197D" w14:paraId="0A4EAC48" w14:textId="77777777" w:rsidTr="009F19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5361F69C" w14:textId="77777777" w:rsidR="009F197D" w:rsidRDefault="009F197D" w:rsidP="00207C79">
            <w:pPr>
              <w:pStyle w:val="aa"/>
              <w:numPr>
                <w:ilvl w:val="0"/>
                <w:numId w:val="20"/>
              </w:numPr>
            </w:pPr>
          </w:p>
        </w:tc>
        <w:tc>
          <w:tcPr>
            <w:tcW w:w="1769" w:type="dxa"/>
          </w:tcPr>
          <w:p w14:paraId="703EACBD" w14:textId="77777777" w:rsidR="009F197D" w:rsidRDefault="009F197D" w:rsidP="00207C7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Ansi="Meiryo UI" w:hint="eastAsia"/>
              </w:rPr>
              <w:t>ヘッダー行</w:t>
            </w:r>
          </w:p>
        </w:tc>
        <w:tc>
          <w:tcPr>
            <w:tcW w:w="3260" w:type="dxa"/>
          </w:tcPr>
          <w:p w14:paraId="2F75C858" w14:textId="77777777" w:rsidR="009F197D" w:rsidRDefault="009F197D" w:rsidP="00207C7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Ansi="Meiryo UI" w:hint="eastAsia"/>
              </w:rPr>
              <w:t>テーブルの列ヘッダーの値</w:t>
            </w:r>
          </w:p>
        </w:tc>
        <w:tc>
          <w:tcPr>
            <w:tcW w:w="8363" w:type="dxa"/>
          </w:tcPr>
          <w:p w14:paraId="410224E8" w14:textId="089CE637" w:rsidR="009F197D" w:rsidRPr="009F197D" w:rsidRDefault="009F197D" w:rsidP="009F197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Ansi="Meiryo UI"/>
              </w:rPr>
            </w:pPr>
            <w:r>
              <w:rPr>
                <w:rFonts w:hAnsi="Meiryo UI" w:hint="eastAsia"/>
              </w:rPr>
              <w:t>CSVファイルの1行目であり、列の名称を表示する。</w:t>
            </w:r>
          </w:p>
        </w:tc>
      </w:tr>
      <w:tr w:rsidR="009F197D" w14:paraId="29AE4B5B" w14:textId="77777777" w:rsidTr="009F19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0733EB06" w14:textId="77777777" w:rsidR="009F197D" w:rsidRDefault="009F197D" w:rsidP="00207C79">
            <w:pPr>
              <w:pStyle w:val="aa"/>
              <w:numPr>
                <w:ilvl w:val="0"/>
                <w:numId w:val="20"/>
              </w:numPr>
            </w:pPr>
          </w:p>
        </w:tc>
        <w:tc>
          <w:tcPr>
            <w:tcW w:w="1769" w:type="dxa"/>
          </w:tcPr>
          <w:p w14:paraId="6DCC06BD" w14:textId="77777777" w:rsidR="009F197D" w:rsidRDefault="009F197D" w:rsidP="00207C79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ボディ行</w:t>
            </w:r>
          </w:p>
        </w:tc>
        <w:tc>
          <w:tcPr>
            <w:tcW w:w="3260" w:type="dxa"/>
          </w:tcPr>
          <w:p w14:paraId="472B7E64" w14:textId="77777777" w:rsidR="009F197D" w:rsidRDefault="009F197D" w:rsidP="00207C79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会社マスタレコード</w:t>
            </w:r>
          </w:p>
        </w:tc>
        <w:tc>
          <w:tcPr>
            <w:tcW w:w="8363" w:type="dxa"/>
          </w:tcPr>
          <w:p w14:paraId="3890E502" w14:textId="56DA8DF1" w:rsidR="009F197D" w:rsidRDefault="009F197D" w:rsidP="009F197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CSVファイルの2行目以降であり、1行あたり1件の会社マスタレコードを出力する。</w:t>
            </w:r>
          </w:p>
        </w:tc>
      </w:tr>
    </w:tbl>
    <w:p w14:paraId="0B247293" w14:textId="52FED9F2" w:rsidR="009F197D" w:rsidRDefault="009F197D" w:rsidP="00D240E2">
      <w:pPr>
        <w:pStyle w:val="4"/>
      </w:pPr>
      <w:r>
        <w:rPr>
          <w:rFonts w:hint="eastAsia"/>
        </w:rPr>
        <w:t>ファイルの列</w:t>
      </w:r>
    </w:p>
    <w:p w14:paraId="417B79EA" w14:textId="0EFCBAFB" w:rsidR="009F197D" w:rsidRPr="009F197D" w:rsidRDefault="009F197D" w:rsidP="009F197D">
      <w:pPr>
        <w:ind w:leftChars="700" w:left="1470"/>
      </w:pPr>
      <w:r>
        <w:rPr>
          <w:rFonts w:hint="eastAsia"/>
        </w:rPr>
        <w:t>列の順序は</w:t>
      </w:r>
      <w:r w:rsidR="00E1743B">
        <w:rPr>
          <w:rFonts w:hint="eastAsia"/>
        </w:rPr>
        <w:t>次の表で定義された順とする。</w:t>
      </w:r>
    </w:p>
    <w:tbl>
      <w:tblPr>
        <w:tblStyle w:val="5-1"/>
        <w:tblW w:w="0" w:type="auto"/>
        <w:tblInd w:w="1260" w:type="dxa"/>
        <w:tblLook w:val="04A0" w:firstRow="1" w:lastRow="0" w:firstColumn="1" w:lastColumn="0" w:noHBand="0" w:noVBand="1"/>
      </w:tblPr>
      <w:tblGrid>
        <w:gridCol w:w="652"/>
        <w:gridCol w:w="1769"/>
        <w:gridCol w:w="3260"/>
        <w:gridCol w:w="8363"/>
      </w:tblGrid>
      <w:tr w:rsidR="009F197D" w14:paraId="554F4B21" w14:textId="77777777" w:rsidTr="009F19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31733A2B" w14:textId="77777777" w:rsidR="009F197D" w:rsidRDefault="009F197D" w:rsidP="00207C79">
            <w:pPr>
              <w:pStyle w:val="aa"/>
            </w:pPr>
            <w:r>
              <w:rPr>
                <w:rFonts w:hint="eastAsia"/>
              </w:rPr>
              <w:t>No</w:t>
            </w:r>
          </w:p>
        </w:tc>
        <w:tc>
          <w:tcPr>
            <w:tcW w:w="1769" w:type="dxa"/>
          </w:tcPr>
          <w:p w14:paraId="2C8B445C" w14:textId="4D5810A7" w:rsidR="009F197D" w:rsidRDefault="009F197D" w:rsidP="00207C79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項目</w:t>
            </w:r>
          </w:p>
        </w:tc>
        <w:tc>
          <w:tcPr>
            <w:tcW w:w="3260" w:type="dxa"/>
          </w:tcPr>
          <w:p w14:paraId="75CA54DC" w14:textId="77777777" w:rsidR="009F197D" w:rsidRDefault="009F197D" w:rsidP="00207C79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値</w:t>
            </w:r>
          </w:p>
        </w:tc>
        <w:tc>
          <w:tcPr>
            <w:tcW w:w="8363" w:type="dxa"/>
          </w:tcPr>
          <w:p w14:paraId="6E267B26" w14:textId="77777777" w:rsidR="009F197D" w:rsidRDefault="009F197D" w:rsidP="00207C79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備考</w:t>
            </w:r>
          </w:p>
        </w:tc>
      </w:tr>
      <w:tr w:rsidR="009F197D" w14:paraId="622A3752" w14:textId="77777777" w:rsidTr="009F19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5E02013C" w14:textId="77777777" w:rsidR="009F197D" w:rsidRDefault="009F197D" w:rsidP="009F197D">
            <w:pPr>
              <w:pStyle w:val="aa"/>
              <w:numPr>
                <w:ilvl w:val="0"/>
                <w:numId w:val="39"/>
              </w:numPr>
            </w:pPr>
          </w:p>
        </w:tc>
        <w:tc>
          <w:tcPr>
            <w:tcW w:w="1769" w:type="dxa"/>
          </w:tcPr>
          <w:p w14:paraId="0DF6493F" w14:textId="12C3F6FD" w:rsidR="009F197D" w:rsidRDefault="009F197D" w:rsidP="00207C7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会社ID</w:t>
            </w:r>
          </w:p>
        </w:tc>
        <w:tc>
          <w:tcPr>
            <w:tcW w:w="3260" w:type="dxa"/>
          </w:tcPr>
          <w:p w14:paraId="3C649F53" w14:textId="55E8A46C" w:rsidR="009F197D" w:rsidRDefault="009F197D" w:rsidP="00207C7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会社マスタレコードの会社ID</w:t>
            </w:r>
          </w:p>
        </w:tc>
        <w:tc>
          <w:tcPr>
            <w:tcW w:w="8363" w:type="dxa"/>
          </w:tcPr>
          <w:p w14:paraId="10970EDF" w14:textId="77777777" w:rsidR="009F197D" w:rsidRDefault="009F197D" w:rsidP="009F197D">
            <w:pPr>
              <w:pStyle w:val="aa"/>
              <w:numPr>
                <w:ilvl w:val="0"/>
                <w:numId w:val="4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ヘッダーの「ID」は半角である。</w:t>
            </w:r>
          </w:p>
          <w:p w14:paraId="066EC28C" w14:textId="2ABCFFD6" w:rsidR="009F197D" w:rsidRDefault="009F197D" w:rsidP="009F197D">
            <w:pPr>
              <w:pStyle w:val="aa"/>
              <w:numPr>
                <w:ilvl w:val="0"/>
                <w:numId w:val="4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ボディは0埋め無しの自然数とする。</w:t>
            </w:r>
          </w:p>
        </w:tc>
      </w:tr>
      <w:tr w:rsidR="009F197D" w14:paraId="35103A14" w14:textId="77777777" w:rsidTr="009F19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0899230D" w14:textId="77777777" w:rsidR="009F197D" w:rsidRDefault="009F197D" w:rsidP="009F197D">
            <w:pPr>
              <w:pStyle w:val="aa"/>
              <w:numPr>
                <w:ilvl w:val="0"/>
                <w:numId w:val="39"/>
              </w:numPr>
            </w:pPr>
          </w:p>
        </w:tc>
        <w:tc>
          <w:tcPr>
            <w:tcW w:w="1769" w:type="dxa"/>
          </w:tcPr>
          <w:p w14:paraId="75E27087" w14:textId="3B078E26" w:rsidR="009F197D" w:rsidRDefault="009F197D" w:rsidP="00207C79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会社名</w:t>
            </w:r>
          </w:p>
        </w:tc>
        <w:tc>
          <w:tcPr>
            <w:tcW w:w="3260" w:type="dxa"/>
          </w:tcPr>
          <w:p w14:paraId="0B03DDD6" w14:textId="4B299960" w:rsidR="009F197D" w:rsidRDefault="009F197D" w:rsidP="00207C79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会社マスタレコードの会社名</w:t>
            </w:r>
          </w:p>
        </w:tc>
        <w:tc>
          <w:tcPr>
            <w:tcW w:w="8363" w:type="dxa"/>
          </w:tcPr>
          <w:p w14:paraId="7F171F14" w14:textId="3980F881" w:rsidR="009F197D" w:rsidRDefault="009F197D" w:rsidP="009F197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ボディは全角の文字列とする。</w:t>
            </w:r>
          </w:p>
        </w:tc>
      </w:tr>
    </w:tbl>
    <w:p w14:paraId="0A065CCA" w14:textId="7E644926" w:rsidR="005B7D5E" w:rsidRDefault="005B7D5E" w:rsidP="005B7D5E">
      <w:pPr>
        <w:pStyle w:val="3"/>
      </w:pPr>
      <w:r>
        <w:rPr>
          <w:rFonts w:hint="eastAsia"/>
        </w:rPr>
        <w:t>会社マスタのレコードが</w:t>
      </w:r>
      <w:r>
        <w:rPr>
          <w:rFonts w:hint="eastAsia"/>
        </w:rPr>
        <w:t>0</w:t>
      </w:r>
      <w:r>
        <w:rPr>
          <w:rFonts w:hint="eastAsia"/>
        </w:rPr>
        <w:t>件の場合</w:t>
      </w:r>
    </w:p>
    <w:p w14:paraId="768F8655" w14:textId="0733575E" w:rsidR="005B7D5E" w:rsidRDefault="005B7D5E" w:rsidP="00816CB9">
      <w:pPr>
        <w:ind w:leftChars="500" w:left="1050"/>
      </w:pPr>
      <w:r>
        <w:rPr>
          <w:rFonts w:hint="eastAsia"/>
        </w:rPr>
        <w:t>ヘッダー行のみが表示された</w:t>
      </w:r>
      <w:r>
        <w:rPr>
          <w:rFonts w:hint="eastAsia"/>
        </w:rPr>
        <w:t>CSV</w:t>
      </w:r>
      <w:r>
        <w:rPr>
          <w:rFonts w:hint="eastAsia"/>
        </w:rPr>
        <w:t>ファイルを出力する。</w:t>
      </w:r>
    </w:p>
    <w:p w14:paraId="37EAEB2D" w14:textId="3B74AB01" w:rsidR="00C220FB" w:rsidRDefault="00C220FB" w:rsidP="00C220FB">
      <w:pPr>
        <w:pStyle w:val="3"/>
      </w:pPr>
      <w:r>
        <w:rPr>
          <w:rFonts w:hint="eastAsia"/>
        </w:rPr>
        <w:t>ログインの有効期限が切れている場合</w:t>
      </w:r>
    </w:p>
    <w:p w14:paraId="40E9539C" w14:textId="347975F6" w:rsidR="00C220FB" w:rsidRDefault="00C220FB" w:rsidP="00816CB9">
      <w:pPr>
        <w:ind w:leftChars="500" w:left="1050"/>
      </w:pPr>
      <w:r>
        <w:rPr>
          <w:rFonts w:hint="eastAsia"/>
        </w:rPr>
        <w:t>ログイン画面に遷移する。ログインに成功した場合、案件情報一覧画面に遷移する。</w:t>
      </w:r>
    </w:p>
    <w:p w14:paraId="0465B973" w14:textId="2E028066" w:rsidR="00C220FB" w:rsidRPr="00C220FB" w:rsidRDefault="00C220FB" w:rsidP="00816CB9">
      <w:pPr>
        <w:ind w:leftChars="500" w:left="1050"/>
      </w:pPr>
      <w:r>
        <w:rPr>
          <w:rFonts w:hint="eastAsia"/>
        </w:rPr>
        <w:t>CSV</w:t>
      </w:r>
      <w:r>
        <w:rPr>
          <w:rFonts w:hint="eastAsia"/>
        </w:rPr>
        <w:t>ファイルのダウンロードは実施されない。</w:t>
      </w:r>
    </w:p>
    <w:p w14:paraId="6E2BF475" w14:textId="0E241151" w:rsidR="00350D71" w:rsidRDefault="00811A57" w:rsidP="00811A57">
      <w:pPr>
        <w:pStyle w:val="2"/>
      </w:pPr>
      <w:r>
        <w:rPr>
          <w:rFonts w:hint="eastAsia"/>
        </w:rPr>
        <w:t>会社マスタの</w:t>
      </w:r>
      <w:r w:rsidR="00133B83">
        <w:rPr>
          <w:rFonts w:hint="eastAsia"/>
        </w:rPr>
        <w:t>洗い替え</w:t>
      </w:r>
    </w:p>
    <w:p w14:paraId="23D3AC41" w14:textId="27C4BFE5" w:rsidR="00811A57" w:rsidRDefault="00811A57" w:rsidP="00F2607C">
      <w:pPr>
        <w:ind w:leftChars="300" w:left="630"/>
      </w:pPr>
      <w:r>
        <w:rPr>
          <w:rFonts w:hint="eastAsia"/>
        </w:rPr>
        <w:t>【</w:t>
      </w:r>
      <w:r>
        <w:rPr>
          <w:rFonts w:hint="eastAsia"/>
        </w:rPr>
        <w:t>CSV</w:t>
      </w:r>
      <w:r>
        <w:rPr>
          <w:rFonts w:hint="eastAsia"/>
        </w:rPr>
        <w:t>アップロードボタン】をクリックして開くファイル選択ダイアログで</w:t>
      </w:r>
      <w:r w:rsidR="00175C91">
        <w:rPr>
          <w:rFonts w:hint="eastAsia"/>
        </w:rPr>
        <w:t>、</w:t>
      </w:r>
      <w:r w:rsidR="00C44226">
        <w:rPr>
          <w:rFonts w:hint="eastAsia"/>
        </w:rPr>
        <w:t>既定</w:t>
      </w:r>
      <w:r>
        <w:rPr>
          <w:rFonts w:hint="eastAsia"/>
        </w:rPr>
        <w:t>のフォーマットの</w:t>
      </w:r>
      <w:r>
        <w:rPr>
          <w:rFonts w:hint="eastAsia"/>
        </w:rPr>
        <w:t>CSV</w:t>
      </w:r>
      <w:r>
        <w:rPr>
          <w:rFonts w:hint="eastAsia"/>
        </w:rPr>
        <w:t>ファイルをアップロードする。</w:t>
      </w:r>
    </w:p>
    <w:p w14:paraId="0104F5B5" w14:textId="18B90135" w:rsidR="00175C91" w:rsidRDefault="00175C91" w:rsidP="00F2607C">
      <w:pPr>
        <w:ind w:leftChars="300" w:left="630"/>
      </w:pPr>
      <w:r>
        <w:rPr>
          <w:rFonts w:hint="eastAsia"/>
        </w:rPr>
        <w:t>アップロードしたファイルの形式・入力値をチェックし、チェック違反がなければ会社マスタレコードを</w:t>
      </w:r>
      <w:r w:rsidR="00133B83">
        <w:rPr>
          <w:rFonts w:hint="eastAsia"/>
        </w:rPr>
        <w:t>洗い替え</w:t>
      </w:r>
      <w:r>
        <w:rPr>
          <w:rFonts w:hint="eastAsia"/>
        </w:rPr>
        <w:t>する。</w:t>
      </w:r>
    </w:p>
    <w:p w14:paraId="716D14AC" w14:textId="6E04E865" w:rsidR="00CA69CB" w:rsidRDefault="005B7D5E" w:rsidP="00CA69CB">
      <w:pPr>
        <w:pStyle w:val="4"/>
      </w:pPr>
      <w:r>
        <w:rPr>
          <w:rFonts w:hint="eastAsia"/>
        </w:rPr>
        <w:t xml:space="preserve">ファイルが指定されていない時</w:t>
      </w:r>
    </w:p>
    <w:p w14:paraId="343D5FBB" w14:textId="416C442E" w:rsidR="00CA69CB" w:rsidRDefault="00CA69CB" w:rsidP="00CA69CB">
      <w:pPr>
        <w:ind w:leftChars="700" w:left="1470"/>
      </w:pPr>
      <w:r>
        <w:rPr>
          <w:rFonts w:hint="eastAsia"/>
        </w:rPr>
        <w:t xml:space="preserve">ファイルが指定されずにアップロードが実行された場合、洗い替えを実施しない。</w:t>
      </w:r>
    </w:p>
    <w:p w14:paraId="343D5FBB" w14:textId="416C442E" w:rsidR="00CA69CB" w:rsidRDefault="00CA69CB" w:rsidP="00CA69CB">
      <w:pPr>
        <w:ind w:leftChars="700" w:left="1470"/>
      </w:pPr>
      <w:r>
        <w:rPr>
          <w:rFonts w:hint="eastAsia"/>
        </w:rPr>
        <w:t xml:space="preserve">画面項目の【エラー表示】にエラーメッセージを表示する。【エラータイトル】は「CSVアップロードに失敗しました」とし、【エラー内容】は「この項目は入力が必要です。」とする。</w:t>
      </w:r>
    </w:p>
    <w:p w14:paraId="6D66EA1D" w14:textId="2A22C597" w:rsidR="008B5C3B" w:rsidRDefault="008B5C3B" w:rsidP="008B5C3B">
      <w:pPr>
        <w:pStyle w:val="3"/>
      </w:pPr>
      <w:r>
        <w:rPr>
          <w:rFonts w:hint="eastAsia"/>
        </w:rPr>
        <w:t>CSV</w:t>
      </w:r>
      <w:r>
        <w:rPr>
          <w:rFonts w:hint="eastAsia"/>
        </w:rPr>
        <w:t>ファイルの</w:t>
      </w:r>
      <w:r w:rsidR="005B7D5E">
        <w:rPr>
          <w:rFonts w:hint="eastAsia"/>
        </w:rPr>
        <w:t>様式</w:t>
      </w:r>
    </w:p>
    <w:p w14:paraId="054C2F76" w14:textId="63C2AE3B" w:rsidR="005B7D5E" w:rsidRDefault="005B7D5E" w:rsidP="005B7D5E">
      <w:pPr>
        <w:ind w:leftChars="500" w:left="1050"/>
      </w:pPr>
      <w:r>
        <w:rPr>
          <w:rFonts w:hint="eastAsia"/>
        </w:rPr>
        <w:t>ファイルのタイトルを除き、本紙</w:t>
      </w:r>
      <w:r w:rsidRPr="005B7D5E">
        <w:rPr>
          <w:u w:val="single"/>
        </w:rPr>
        <w:fldChar w:fldCharType="begin"/>
      </w:r>
      <w:r w:rsidRPr="005B7D5E">
        <w:rPr>
          <w:u w:val="single"/>
        </w:rPr>
        <w:instrText xml:space="preserve"> </w:instrText>
      </w:r>
      <w:r w:rsidRPr="005B7D5E">
        <w:rPr>
          <w:rFonts w:hint="eastAsia"/>
          <w:u w:val="single"/>
        </w:rPr>
        <w:instrText>REF _Ref231559214 \w \h</w:instrText>
      </w:r>
      <w:r w:rsidRPr="005B7D5E">
        <w:rPr>
          <w:u w:val="single"/>
        </w:rPr>
        <w:instrText xml:space="preserve"> </w:instrText>
      </w:r>
      <w:r w:rsidRPr="005B7D5E">
        <w:rPr>
          <w:u w:val="single"/>
        </w:rPr>
      </w:r>
      <w:r w:rsidRPr="005B7D5E">
        <w:rPr>
          <w:u w:val="single"/>
        </w:rPr>
        <w:fldChar w:fldCharType="separate"/>
      </w:r>
      <w:r w:rsidRPr="005B7D5E">
        <w:rPr>
          <w:u w:val="single"/>
        </w:rPr>
        <w:t>2.2.2</w:t>
      </w:r>
      <w:r w:rsidRPr="005B7D5E">
        <w:rPr>
          <w:u w:val="single"/>
        </w:rPr>
        <w:fldChar w:fldCharType="end"/>
      </w:r>
      <w:r w:rsidRPr="005B7D5E">
        <w:rPr>
          <w:rFonts w:hint="eastAsia"/>
        </w:rPr>
        <w:t>と</w:t>
      </w:r>
      <w:r>
        <w:rPr>
          <w:rFonts w:hint="eastAsia"/>
        </w:rPr>
        <w:t>同じとする。</w:t>
      </w:r>
    </w:p>
    <w:p w14:paraId="0CCE203D" w14:textId="7BBB501A" w:rsidR="005B7D5E" w:rsidRPr="005B7D5E" w:rsidRDefault="005B7D5E" w:rsidP="005B7D5E">
      <w:pPr>
        <w:ind w:leftChars="500" w:left="1050"/>
      </w:pPr>
      <w:r>
        <w:rPr>
          <w:rFonts w:hint="eastAsia"/>
        </w:rPr>
        <w:t>ファイルのタイトルは任意とする。</w:t>
      </w:r>
    </w:p>
    <w:p w14:paraId="1CE2C83F" w14:textId="2BEC21FA" w:rsidR="00CA69CB" w:rsidRDefault="005B7D5E" w:rsidP="00CA69CB">
      <w:pPr>
        <w:pStyle w:val="3"/>
        <w:numPr>
          <w:ilvl w:val="2"/>
          <w:numId w:val="11"/>
        </w:numPr>
      </w:pPr>
      <w:r>
        <w:rPr>
          <w:rFonts w:hint="eastAsia"/>
        </w:rPr>
        <w:t>ファイル形式</w:t>
      </w:r>
      <w:r w:rsidR="00CA69CB">
        <w:rPr>
          <w:rFonts w:hint="eastAsia"/>
        </w:rPr>
        <w:t>チェック</w:t>
      </w:r>
      <w:r>
        <w:rPr>
          <w:rFonts w:hint="eastAsia"/>
        </w:rPr>
        <w:t>の実施</w:t>
      </w:r>
    </w:p>
    <w:p w14:paraId="4328ED68" w14:textId="0C700B40" w:rsidR="00CA69CB" w:rsidRDefault="00CA69CB" w:rsidP="00CA69CB">
      <w:pPr>
        <w:ind w:leftChars="500" w:left="1050"/>
      </w:pPr>
      <w:r>
        <w:rPr>
          <w:rFonts w:hint="eastAsia"/>
        </w:rPr>
        <w:t>CSV</w:t>
      </w:r>
      <w:r>
        <w:rPr>
          <w:rFonts w:hint="eastAsia"/>
        </w:rPr>
        <w:t>ファイルのアップロード後、</w:t>
      </w:r>
      <w:r w:rsidR="002F2D57">
        <w:rPr>
          <w:rFonts w:hint="eastAsia"/>
        </w:rPr>
        <w:t>CSV</w:t>
      </w:r>
      <w:r w:rsidR="002F2D57">
        <w:rPr>
          <w:rFonts w:hint="eastAsia"/>
        </w:rPr>
        <w:t>ファイルの内容に対し</w:t>
      </w:r>
      <w:r>
        <w:rPr>
          <w:rFonts w:hint="eastAsia"/>
        </w:rPr>
        <w:t>本紙</w:t>
      </w:r>
      <w:r w:rsidR="00177ECB" w:rsidRPr="00065464">
        <w:rPr>
          <w:u w:val="single"/>
        </w:rPr>
        <w:fldChar w:fldCharType="begin"/>
      </w:r>
      <w:r w:rsidR="00177ECB" w:rsidRPr="00065464">
        <w:rPr>
          <w:u w:val="single"/>
        </w:rPr>
        <w:instrText xml:space="preserve"> REF _Ref231389310 \w \h </w:instrText>
      </w:r>
      <w:r w:rsidR="00177ECB" w:rsidRPr="00065464">
        <w:rPr>
          <w:u w:val="single"/>
        </w:rPr>
      </w:r>
      <w:r w:rsidR="00177ECB" w:rsidRPr="00065464">
        <w:rPr>
          <w:u w:val="single"/>
        </w:rPr>
        <w:fldChar w:fldCharType="separate"/>
      </w:r>
      <w:r w:rsidR="00177ECB" w:rsidRPr="00065464">
        <w:rPr>
          <w:u w:val="single"/>
        </w:rPr>
        <w:t>2.3.2.3</w:t>
      </w:r>
      <w:r w:rsidR="00177ECB" w:rsidRPr="00065464">
        <w:rPr>
          <w:u w:val="single"/>
        </w:rPr>
        <w:fldChar w:fldCharType="end"/>
      </w:r>
      <w:r w:rsidR="005B7D5E" w:rsidRPr="005B7D5E">
        <w:rPr>
          <w:rFonts w:hint="eastAsia"/>
        </w:rPr>
        <w:t>の一覧</w:t>
      </w:r>
      <w:r>
        <w:rPr>
          <w:rFonts w:hint="eastAsia"/>
        </w:rPr>
        <w:t>で定義された</w:t>
      </w:r>
      <w:r w:rsidR="005B7D5E">
        <w:rPr>
          <w:rFonts w:hint="eastAsia"/>
        </w:rPr>
        <w:t>ファイル形式</w:t>
      </w:r>
      <w:r w:rsidRPr="00A86A27">
        <w:t>チェックを実施</w:t>
      </w:r>
      <w:r>
        <w:rPr>
          <w:rFonts w:hint="eastAsia"/>
        </w:rPr>
        <w:t>する。</w:t>
      </w:r>
    </w:p>
    <w:p w14:paraId="716D14AC" w14:textId="6E04E865" w:rsidR="00CA69CB" w:rsidRDefault="005B7D5E" w:rsidP="00CA69CB">
      <w:pPr>
        <w:pStyle w:val="4"/>
      </w:pPr>
      <w:r>
        <w:rPr>
          <w:rFonts w:hint="eastAsia"/>
        </w:rPr>
        <w:t>ファイル形式</w:t>
      </w:r>
      <w:r w:rsidR="00CA69CB">
        <w:rPr>
          <w:rFonts w:hint="eastAsia"/>
        </w:rPr>
        <w:t>チェックに違反した時</w:t>
      </w:r>
    </w:p>
    <w:p w14:paraId="343D5FBB" w14:textId="416C442E" w:rsidR="00CA69CB" w:rsidRDefault="00CA69CB" w:rsidP="00CA69CB">
      <w:pPr>
        <w:ind w:leftChars="700" w:left="1470"/>
      </w:pPr>
      <w:r>
        <w:rPr>
          <w:rFonts w:hint="eastAsia"/>
        </w:rPr>
        <w:t>チェック違反があった場合、</w:t>
      </w:r>
      <w:r w:rsidR="000C1B31">
        <w:rPr>
          <w:rFonts w:hint="eastAsia"/>
        </w:rPr>
        <w:t>その時点でファイル形式チェックを中断し、</w:t>
      </w:r>
      <w:r w:rsidR="00133B83">
        <w:rPr>
          <w:rFonts w:hint="eastAsia"/>
        </w:rPr>
        <w:t>洗い替え</w:t>
      </w:r>
      <w:r w:rsidR="003257FA">
        <w:rPr>
          <w:rFonts w:hint="eastAsia"/>
        </w:rPr>
        <w:t>を実施しない。</w:t>
      </w:r>
    </w:p>
    <w:p w14:paraId="67B0243A" w14:textId="003C2030" w:rsidR="00CA69CB" w:rsidRDefault="008058C4" w:rsidP="008058C4">
      <w:pPr>
        <w:ind w:leftChars="700" w:left="1470"/>
      </w:pPr>
      <w:r>
        <w:rPr>
          <w:rFonts w:hint="eastAsia"/>
        </w:rPr>
        <w:lastRenderedPageBreak/>
        <w:t>画面項目の【エラー表示】にエラーメッセージを表示する。</w:t>
      </w:r>
      <w:r w:rsidR="00BF55E8">
        <w:rPr>
          <w:rFonts w:hint="eastAsia"/>
        </w:rPr>
        <w:t>【エラータイトル】は「</w:t>
      </w:r>
      <w:r w:rsidR="00BF55E8">
        <w:rPr>
          <w:rFonts w:hint="eastAsia"/>
        </w:rPr>
        <w:t>CSV</w:t>
      </w:r>
      <w:r w:rsidR="00BF55E8">
        <w:rPr>
          <w:rFonts w:hint="eastAsia"/>
        </w:rPr>
        <w:t>アップロードに失敗しました」</w:t>
      </w:r>
      <w:r>
        <w:rPr>
          <w:rFonts w:hint="eastAsia"/>
        </w:rPr>
        <w:t>とし、</w:t>
      </w:r>
      <w:r w:rsidR="00BF55E8">
        <w:rPr>
          <w:rFonts w:hint="eastAsia"/>
        </w:rPr>
        <w:t>【エラー内容】</w:t>
      </w:r>
      <w:r w:rsidR="00CA69CB">
        <w:rPr>
          <w:rFonts w:hint="eastAsia"/>
        </w:rPr>
        <w:t>に</w:t>
      </w:r>
      <w:r w:rsidR="005B7D5E">
        <w:rPr>
          <w:rFonts w:hint="eastAsia"/>
        </w:rPr>
        <w:t>一覧で定義された</w:t>
      </w:r>
      <w:r w:rsidR="00CA69CB">
        <w:rPr>
          <w:rFonts w:hint="eastAsia"/>
        </w:rPr>
        <w:t>エラーメッセージを表示する。</w:t>
      </w:r>
    </w:p>
    <w:p w14:paraId="1E3106CD" w14:textId="1DAB7ABA" w:rsidR="00CA69CB" w:rsidRDefault="000F31F3" w:rsidP="00CA69CB">
      <w:pPr>
        <w:pStyle w:val="4"/>
        <w:numPr>
          <w:ilvl w:val="3"/>
          <w:numId w:val="11"/>
        </w:numPr>
      </w:pPr>
      <w:r>
        <w:rPr>
          <w:rFonts w:hint="eastAsia"/>
        </w:rPr>
        <w:t>ファイル形式</w:t>
      </w:r>
      <w:r w:rsidR="00CA69CB">
        <w:rPr>
          <w:rFonts w:hint="eastAsia"/>
        </w:rPr>
        <w:t>チェック違反後に</w:t>
      </w:r>
      <w:r w:rsidR="00133B83">
        <w:rPr>
          <w:rFonts w:hint="eastAsia"/>
        </w:rPr>
        <w:t>洗い替え</w:t>
      </w:r>
      <w:r w:rsidR="00CA69CB">
        <w:rPr>
          <w:rFonts w:hint="eastAsia"/>
        </w:rPr>
        <w:t>を実施する場合</w:t>
      </w:r>
    </w:p>
    <w:p w14:paraId="59DEA38A" w14:textId="568FE845" w:rsidR="00CA69CB" w:rsidRPr="00432C43" w:rsidRDefault="002E124C" w:rsidP="00CA69CB">
      <w:pPr>
        <w:ind w:leftChars="700" w:left="1470"/>
      </w:pPr>
      <w:r>
        <w:rPr>
          <w:rFonts w:hint="eastAsia"/>
        </w:rPr>
        <w:t>【エラー表示】</w:t>
      </w:r>
      <w:r w:rsidR="00CA69CB">
        <w:rPr>
          <w:rFonts w:hint="eastAsia"/>
        </w:rPr>
        <w:t>を全て削除したうえで、再度</w:t>
      </w:r>
      <w:r w:rsidR="005B7D5E">
        <w:rPr>
          <w:rFonts w:hint="eastAsia"/>
        </w:rPr>
        <w:t>ファイル形式</w:t>
      </w:r>
      <w:r w:rsidR="00CA69CB">
        <w:rPr>
          <w:rFonts w:hint="eastAsia"/>
        </w:rPr>
        <w:t>チェックを行う。</w:t>
      </w:r>
    </w:p>
    <w:p w14:paraId="7F2C94E1" w14:textId="17C71737" w:rsidR="00F14B9A" w:rsidRPr="00371B4A" w:rsidRDefault="000F31F3" w:rsidP="00160C95">
      <w:pPr>
        <w:pStyle w:val="4"/>
      </w:pPr>
      <w:bookmarkStart w:id="6" w:name="_Ref231389310"/>
      <w:r>
        <w:rPr>
          <w:rFonts w:hint="eastAsia"/>
        </w:rPr>
        <w:t>ファイル形式</w:t>
      </w:r>
      <w:r w:rsidR="00F14B9A">
        <w:rPr>
          <w:rFonts w:hint="eastAsia"/>
        </w:rPr>
        <w:t>チェック一覧</w:t>
      </w:r>
      <w:bookmarkEnd w:id="6"/>
    </w:p>
    <w:tbl>
      <w:tblPr>
        <w:tblStyle w:val="5-1"/>
        <w:tblW w:w="14128" w:type="dxa"/>
        <w:tblInd w:w="1260" w:type="dxa"/>
        <w:tblLook w:val="04A0" w:firstRow="1" w:lastRow="0" w:firstColumn="1" w:lastColumn="0" w:noHBand="0" w:noVBand="1"/>
      </w:tblPr>
      <w:tblGrid>
        <w:gridCol w:w="540"/>
        <w:gridCol w:w="3581"/>
        <w:gridCol w:w="5044"/>
        <w:gridCol w:w="4963"/>
      </w:tblGrid>
      <w:tr w:rsidR="00743C13" w14:paraId="67E23954" w14:textId="678033F5" w:rsidTr="00743C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10321AC1" w14:textId="77777777" w:rsidR="00743C13" w:rsidRDefault="00743C13" w:rsidP="0036296F">
            <w:pPr>
              <w:pStyle w:val="aa"/>
            </w:pPr>
            <w:r>
              <w:rPr>
                <w:rFonts w:hint="eastAsia"/>
              </w:rPr>
              <w:t>No</w:t>
            </w:r>
          </w:p>
        </w:tc>
        <w:tc>
          <w:tcPr>
            <w:tcW w:w="3581" w:type="dxa"/>
          </w:tcPr>
          <w:p w14:paraId="6D391063" w14:textId="454AC82F" w:rsidR="00743C13" w:rsidRDefault="000F31F3" w:rsidP="0036296F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ファイル形式</w:t>
            </w:r>
            <w:r w:rsidR="00743C13">
              <w:rPr>
                <w:rFonts w:hint="eastAsia"/>
              </w:rPr>
              <w:t>チェック項目</w:t>
            </w:r>
          </w:p>
        </w:tc>
        <w:tc>
          <w:tcPr>
            <w:tcW w:w="5044" w:type="dxa"/>
          </w:tcPr>
          <w:p w14:paraId="4136A199" w14:textId="25AD9907" w:rsidR="00743C13" w:rsidRDefault="00743C13" w:rsidP="0036296F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エラーメッセージ</w:t>
            </w:r>
          </w:p>
        </w:tc>
        <w:tc>
          <w:tcPr>
            <w:tcW w:w="4963" w:type="dxa"/>
          </w:tcPr>
          <w:p w14:paraId="3C563AE9" w14:textId="66DC075A" w:rsidR="00743C13" w:rsidRDefault="00743C13" w:rsidP="0036296F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特記事項</w:t>
            </w:r>
          </w:p>
        </w:tc>
      </w:tr>
      <w:tr w:rsidR="00D11FD4" w14:paraId="02A49F4D" w14:textId="77777777" w:rsidTr="00743C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7745D1CE" w14:textId="2E543D36" w:rsidR="00D11FD4" w:rsidRDefault="00D11FD4" w:rsidP="00D11FD4">
            <w:pPr>
              <w:pStyle w:val="aa"/>
              <w:numPr>
                <w:ilvl w:val="0"/>
                <w:numId w:val="36"/>
              </w:numPr>
            </w:pPr>
          </w:p>
        </w:tc>
        <w:tc>
          <w:tcPr>
            <w:tcW w:w="3581" w:type="dxa"/>
          </w:tcPr>
          <w:p w14:paraId="4C8ECECF" w14:textId="3D6F683C" w:rsidR="00D11FD4" w:rsidRDefault="00D11FD4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ファイル容量が5MB以下であること</w:t>
            </w:r>
          </w:p>
        </w:tc>
        <w:tc>
          <w:tcPr>
            <w:tcW w:w="5044" w:type="dxa"/>
          </w:tcPr>
          <w:p w14:paraId="1DA0C886" w14:textId="57B7B389" w:rsidR="00D11FD4" w:rsidRDefault="00D11FD4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ファイルの容量が大きすぎます(5MBまで)</w:t>
            </w:r>
            <w:r w:rsidR="00CA1C9D">
              <w:rPr>
                <w:rFonts w:hint="eastAsia"/>
              </w:rPr>
              <w:t>。</w:t>
            </w:r>
          </w:p>
        </w:tc>
        <w:tc>
          <w:tcPr>
            <w:tcW w:w="4963" w:type="dxa"/>
          </w:tcPr>
          <w:p w14:paraId="3C3970AE" w14:textId="4A033CD8" w:rsidR="00D11FD4" w:rsidRPr="00D11FD4" w:rsidRDefault="00D11FD4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</w:tr>
      <w:tr w:rsidR="00743C13" w14:paraId="081BFC22" w14:textId="531ECE9E" w:rsidTr="00743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6CBE480B" w14:textId="4AF474C3" w:rsidR="00743C13" w:rsidRDefault="00743C13" w:rsidP="00D11FD4">
            <w:pPr>
              <w:pStyle w:val="aa"/>
              <w:numPr>
                <w:ilvl w:val="0"/>
                <w:numId w:val="36"/>
              </w:numPr>
            </w:pPr>
          </w:p>
        </w:tc>
        <w:tc>
          <w:tcPr>
            <w:tcW w:w="3581" w:type="dxa"/>
          </w:tcPr>
          <w:p w14:paraId="5ADEC9DA" w14:textId="39EF7D76" w:rsidR="00743C13" w:rsidRDefault="00C44226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既定</w:t>
            </w:r>
            <w:r w:rsidR="00743C13">
              <w:rPr>
                <w:rFonts w:hint="eastAsia"/>
              </w:rPr>
              <w:t>の</w:t>
            </w:r>
            <w:r w:rsidR="005B7D5E">
              <w:rPr>
                <w:rFonts w:hint="eastAsia"/>
              </w:rPr>
              <w:t>様式</w:t>
            </w:r>
            <w:r w:rsidR="00743C13">
              <w:rPr>
                <w:rFonts w:hint="eastAsia"/>
              </w:rPr>
              <w:t>のCSVファイルであること</w:t>
            </w:r>
          </w:p>
        </w:tc>
        <w:tc>
          <w:tcPr>
            <w:tcW w:w="5044" w:type="dxa"/>
          </w:tcPr>
          <w:p w14:paraId="2FF293C7" w14:textId="03C579B0" w:rsidR="00743C13" w:rsidRDefault="00743C13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43C13">
              <w:t>CSVの読み取りに失敗しました。フォーマットが正しいかファイルを確認してください。</w:t>
            </w:r>
          </w:p>
        </w:tc>
        <w:tc>
          <w:tcPr>
            <w:tcW w:w="4963" w:type="dxa"/>
          </w:tcPr>
          <w:p w14:paraId="5FE9524C" w14:textId="15BBC1D0" w:rsidR="00743C13" w:rsidRDefault="005B7D5E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様式は本紙</w:t>
            </w:r>
            <w:r w:rsidRPr="005B7D5E">
              <w:rPr>
                <w:u w:val="single"/>
              </w:rPr>
              <w:fldChar w:fldCharType="begin"/>
            </w:r>
            <w:r w:rsidRPr="005B7D5E">
              <w:rPr>
                <w:u w:val="single"/>
              </w:rPr>
              <w:instrText xml:space="preserve"> </w:instrText>
            </w:r>
            <w:r w:rsidRPr="005B7D5E">
              <w:rPr>
                <w:rFonts w:hint="eastAsia"/>
                <w:u w:val="single"/>
              </w:rPr>
              <w:instrText>REF _Ref231559214 \w \h</w:instrText>
            </w:r>
            <w:r w:rsidRPr="005B7D5E">
              <w:rPr>
                <w:u w:val="single"/>
              </w:rPr>
              <w:instrText xml:space="preserve"> </w:instrText>
            </w:r>
            <w:r w:rsidRPr="005B7D5E">
              <w:rPr>
                <w:u w:val="single"/>
              </w:rPr>
            </w:r>
            <w:r w:rsidRPr="005B7D5E">
              <w:rPr>
                <w:u w:val="single"/>
              </w:rPr>
              <w:fldChar w:fldCharType="separate"/>
            </w:r>
            <w:r w:rsidRPr="005B7D5E">
              <w:rPr>
                <w:u w:val="single"/>
              </w:rPr>
              <w:t>2.2.2</w:t>
            </w:r>
            <w:r w:rsidRPr="005B7D5E">
              <w:rPr>
                <w:u w:val="single"/>
              </w:rPr>
              <w:fldChar w:fldCharType="end"/>
            </w:r>
            <w:r>
              <w:rPr>
                <w:rFonts w:hint="eastAsia"/>
              </w:rPr>
              <w:t>を参照。</w:t>
            </w:r>
          </w:p>
        </w:tc>
      </w:tr>
      <w:tr w:rsidR="00743C13" w14:paraId="3D50552D" w14:textId="150711B7" w:rsidTr="00743C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34A458BA" w14:textId="50730D2A" w:rsidR="00743C13" w:rsidRDefault="00743C13" w:rsidP="00D11FD4">
            <w:pPr>
              <w:pStyle w:val="aa"/>
              <w:numPr>
                <w:ilvl w:val="0"/>
                <w:numId w:val="36"/>
              </w:numPr>
            </w:pPr>
          </w:p>
        </w:tc>
        <w:tc>
          <w:tcPr>
            <w:tcW w:w="3581" w:type="dxa"/>
          </w:tcPr>
          <w:p w14:paraId="1FECB023" w14:textId="3655D6FB" w:rsidR="00743C13" w:rsidRDefault="00743C13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ボディ行に会社マスタレコードが1件以上存在すること</w:t>
            </w:r>
          </w:p>
        </w:tc>
        <w:tc>
          <w:tcPr>
            <w:tcW w:w="5044" w:type="dxa"/>
          </w:tcPr>
          <w:p w14:paraId="562DFD04" w14:textId="234666F9" w:rsidR="00743C13" w:rsidRDefault="00743C13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3C13">
              <w:t>CSVファイルにデータがありませんでした。</w:t>
            </w:r>
          </w:p>
        </w:tc>
        <w:tc>
          <w:tcPr>
            <w:tcW w:w="4963" w:type="dxa"/>
          </w:tcPr>
          <w:p w14:paraId="4B3F66BB" w14:textId="60B922F8" w:rsidR="00743C13" w:rsidRDefault="00D11FD4" w:rsidP="00743C13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</w:tr>
    </w:tbl>
    <w:p w14:paraId="7F31C6A6" w14:textId="54FBDBFC" w:rsidR="00B32E70" w:rsidRDefault="00743C13" w:rsidP="003257FA">
      <w:pPr>
        <w:pStyle w:val="3"/>
      </w:pPr>
      <w:bookmarkStart w:id="7" w:name="_Ref231389313"/>
      <w:r>
        <w:rPr>
          <w:rFonts w:hint="eastAsia"/>
        </w:rPr>
        <w:t>入力値チェック</w:t>
      </w:r>
      <w:bookmarkEnd w:id="7"/>
      <w:r w:rsidR="003257FA">
        <w:rPr>
          <w:rFonts w:hint="eastAsia"/>
        </w:rPr>
        <w:t>の実施</w:t>
      </w:r>
    </w:p>
    <w:p w14:paraId="116B2A6C" w14:textId="32CF7CB9" w:rsidR="003257FA" w:rsidRDefault="003257FA" w:rsidP="005226B2">
      <w:pPr>
        <w:ind w:leftChars="500" w:left="1050"/>
      </w:pPr>
      <w:r>
        <w:rPr>
          <w:rFonts w:hint="eastAsia"/>
        </w:rPr>
        <w:t>アップロードされた</w:t>
      </w:r>
      <w:r>
        <w:rPr>
          <w:rFonts w:hint="eastAsia"/>
        </w:rPr>
        <w:t>CSV</w:t>
      </w:r>
      <w:r>
        <w:rPr>
          <w:rFonts w:hint="eastAsia"/>
        </w:rPr>
        <w:t>ファイルが正しい形式だった場合、ファイル内の会社マスタレコードを読み込む。</w:t>
      </w:r>
    </w:p>
    <w:p w14:paraId="11D991A9" w14:textId="69CE77DB" w:rsidR="003257FA" w:rsidRDefault="003257FA" w:rsidP="005226B2">
      <w:pPr>
        <w:ind w:leftChars="500" w:left="1050"/>
      </w:pPr>
      <w:r>
        <w:rPr>
          <w:rFonts w:hint="eastAsia"/>
        </w:rPr>
        <w:t>読み込んだ会社マスタレコードに対し、</w:t>
      </w:r>
      <w:r w:rsidR="000C1B31">
        <w:rPr>
          <w:rFonts w:hint="eastAsia"/>
        </w:rPr>
        <w:t>本紙</w:t>
      </w:r>
      <w:r w:rsidR="007755DC" w:rsidRPr="007755DC">
        <w:rPr>
          <w:u w:val="single"/>
        </w:rPr>
        <w:fldChar w:fldCharType="begin"/>
      </w:r>
      <w:r w:rsidR="007755DC" w:rsidRPr="007755DC">
        <w:rPr>
          <w:u w:val="single"/>
        </w:rPr>
        <w:instrText xml:space="preserve"> </w:instrText>
      </w:r>
      <w:r w:rsidR="007755DC" w:rsidRPr="007755DC">
        <w:rPr>
          <w:rFonts w:hint="eastAsia"/>
          <w:u w:val="single"/>
        </w:rPr>
        <w:instrText>REF _Ref231561949 \w \h</w:instrText>
      </w:r>
      <w:r w:rsidR="007755DC" w:rsidRPr="007755DC">
        <w:rPr>
          <w:u w:val="single"/>
        </w:rPr>
        <w:instrText xml:space="preserve"> </w:instrText>
      </w:r>
      <w:r w:rsidR="007755DC" w:rsidRPr="007755DC">
        <w:rPr>
          <w:u w:val="single"/>
        </w:rPr>
      </w:r>
      <w:r w:rsidR="007755DC" w:rsidRPr="007755DC">
        <w:rPr>
          <w:u w:val="single"/>
        </w:rPr>
        <w:fldChar w:fldCharType="separate"/>
      </w:r>
      <w:r w:rsidR="00177ECB">
        <w:rPr>
          <w:u w:val="single"/>
        </w:rPr>
        <w:t>2.3.3.4</w:t>
      </w:r>
      <w:r w:rsidR="007755DC" w:rsidRPr="007755DC">
        <w:rPr>
          <w:u w:val="single"/>
        </w:rPr>
        <w:fldChar w:fldCharType="end"/>
      </w:r>
      <w:r w:rsidR="000C1B31">
        <w:rPr>
          <w:rFonts w:hint="eastAsia"/>
        </w:rPr>
        <w:t>で</w:t>
      </w:r>
      <w:r w:rsidR="007755DC">
        <w:rPr>
          <w:rFonts w:hint="eastAsia"/>
        </w:rPr>
        <w:t>定義された入力値チェックを実施する。</w:t>
      </w:r>
    </w:p>
    <w:p w14:paraId="5B942781" w14:textId="341833E8" w:rsidR="000C1B31" w:rsidRDefault="000C1B31" w:rsidP="000C1B31">
      <w:pPr>
        <w:pStyle w:val="4"/>
      </w:pPr>
      <w:r>
        <w:rPr>
          <w:rFonts w:hint="eastAsia"/>
        </w:rPr>
        <w:t>入力値チェックに違反した時</w:t>
      </w:r>
    </w:p>
    <w:p w14:paraId="5DBC69F6" w14:textId="30D8EFC4" w:rsidR="000C1B31" w:rsidRDefault="000C1B31" w:rsidP="000C1B31">
      <w:pPr>
        <w:ind w:leftChars="700" w:left="1470"/>
      </w:pPr>
      <w:r>
        <w:rPr>
          <w:rFonts w:hint="eastAsia"/>
        </w:rPr>
        <w:t>一つでも入力値チェック違反があった場合、</w:t>
      </w:r>
      <w:r w:rsidR="00133B83">
        <w:rPr>
          <w:rFonts w:hint="eastAsia"/>
        </w:rPr>
        <w:t>洗い替え</w:t>
      </w:r>
      <w:r>
        <w:rPr>
          <w:rFonts w:hint="eastAsia"/>
        </w:rPr>
        <w:t>を実施しない。</w:t>
      </w:r>
    </w:p>
    <w:p w14:paraId="0476891A" w14:textId="0692996E" w:rsidR="008058C4" w:rsidRDefault="008058C4" w:rsidP="000C1B31">
      <w:pPr>
        <w:ind w:leftChars="700" w:left="1470"/>
      </w:pPr>
      <w:r>
        <w:rPr>
          <w:rFonts w:hint="eastAsia"/>
        </w:rPr>
        <w:t>画面項目の【エラー表示】にエラーメッセージを表示する。</w:t>
      </w:r>
    </w:p>
    <w:p w14:paraId="7A2D3C57" w14:textId="70510EB7" w:rsidR="005E3AA4" w:rsidRDefault="000C1B31" w:rsidP="005E3AA4">
      <w:pPr>
        <w:ind w:leftChars="700" w:left="1470"/>
      </w:pPr>
      <w:r>
        <w:rPr>
          <w:rFonts w:hint="eastAsia"/>
        </w:rPr>
        <w:t>同じ行の複数の項目でチェック違反があった場合は、列の順序ごとに全てのエラーメッセージを表示する。</w:t>
      </w:r>
    </w:p>
    <w:p w14:paraId="131EE2A3" w14:textId="01ABEF4E" w:rsidR="00546B51" w:rsidRDefault="000C1B31" w:rsidP="00065464">
      <w:pPr>
        <w:ind w:leftChars="700" w:left="1470"/>
      </w:pPr>
      <w:r>
        <w:rPr>
          <w:rFonts w:hint="eastAsia"/>
        </w:rPr>
        <w:t>同じ項目内で複数の入力値チェックに違反した場合、表中の同じ項目内でより小さな番号であるエラーメッセージ</w:t>
      </w:r>
      <w:r>
        <w:rPr>
          <w:rFonts w:hint="eastAsia"/>
        </w:rPr>
        <w:t>1</w:t>
      </w:r>
      <w:r>
        <w:rPr>
          <w:rFonts w:hint="eastAsia"/>
        </w:rPr>
        <w:t>つを表示する。</w:t>
      </w:r>
    </w:p>
    <w:p w14:paraId="2EBCC743" w14:textId="3CC600F1" w:rsidR="005E3AA4" w:rsidRDefault="005E3AA4" w:rsidP="000C1B31">
      <w:pPr>
        <w:pStyle w:val="4"/>
        <w:numPr>
          <w:ilvl w:val="3"/>
          <w:numId w:val="11"/>
        </w:numPr>
      </w:pPr>
      <w:r>
        <w:rPr>
          <w:rFonts w:hint="eastAsia"/>
        </w:rPr>
        <w:t>エラーメッセージの</w:t>
      </w:r>
      <w:r w:rsidR="007755DC">
        <w:rPr>
          <w:rFonts w:hint="eastAsia"/>
        </w:rPr>
        <w:t>表示様式</w:t>
      </w:r>
    </w:p>
    <w:p w14:paraId="64F4F7E8" w14:textId="7249A3EB" w:rsidR="008058C4" w:rsidRPr="008058C4" w:rsidRDefault="008058C4" w:rsidP="00065464">
      <w:pPr>
        <w:ind w:leftChars="700" w:left="1470"/>
      </w:pPr>
      <w:r>
        <w:rPr>
          <w:rFonts w:hint="eastAsia"/>
        </w:rPr>
        <w:t>【エラータイトル】は「</w:t>
      </w:r>
      <w:r w:rsidRPr="00546B51">
        <w:t>CSV</w:t>
      </w:r>
      <w:r w:rsidRPr="00546B51">
        <w:t>の内容にエラーがあります。詳細は以下の通りです。</w:t>
      </w:r>
      <w:r>
        <w:rPr>
          <w:rFonts w:hint="eastAsia"/>
        </w:rPr>
        <w:t>」とし、【エラー内容】に全てのエラーメッセージを次のフォーマットに沿って表示する。</w:t>
      </w:r>
    </w:p>
    <w:p w14:paraId="2A5DB4B0" w14:textId="724BBF59" w:rsidR="007755DC" w:rsidRPr="007755DC" w:rsidRDefault="007755DC" w:rsidP="007755DC">
      <w:pPr>
        <w:ind w:leftChars="700" w:left="1470"/>
      </w:pPr>
      <w:r>
        <w:rPr>
          <w:rFonts w:hint="eastAsia"/>
        </w:rPr>
        <w:t>ただし文中</w:t>
      </w:r>
      <w:r>
        <w:rPr>
          <w:rFonts w:hint="eastAsia"/>
        </w:rPr>
        <w:t>{}</w:t>
      </w:r>
      <w:r>
        <w:rPr>
          <w:rFonts w:hint="eastAsia"/>
        </w:rPr>
        <w:t>で囲まれた部分は次の表の内容で置き換える。</w:t>
      </w:r>
    </w:p>
    <w:p w14:paraId="429D3746" w14:textId="642E525F" w:rsidR="007755DC" w:rsidRPr="007755DC" w:rsidRDefault="007755DC" w:rsidP="00546B51">
      <w:pPr>
        <w:pStyle w:val="a7"/>
        <w:ind w:leftChars="900" w:left="1890"/>
        <w:rPr>
          <w:i w:val="0"/>
          <w:iCs w:val="0"/>
        </w:rPr>
      </w:pPr>
      <w:r w:rsidRPr="00C721F9">
        <w:rPr>
          <w:i w:val="0"/>
          <w:iCs w:val="0"/>
        </w:rPr>
        <w:t>{CSV</w:t>
      </w:r>
      <w:r w:rsidRPr="00C721F9">
        <w:rPr>
          <w:i w:val="0"/>
          <w:iCs w:val="0"/>
        </w:rPr>
        <w:t>行</w:t>
      </w:r>
      <w:r>
        <w:rPr>
          <w:rFonts w:hint="eastAsia"/>
          <w:i w:val="0"/>
          <w:iCs w:val="0"/>
        </w:rPr>
        <w:t>番号</w:t>
      </w:r>
      <w:r w:rsidRPr="00C721F9">
        <w:rPr>
          <w:i w:val="0"/>
          <w:iCs w:val="0"/>
        </w:rPr>
        <w:t xml:space="preserve">} - </w:t>
      </w:r>
      <w:r w:rsidRPr="00C721F9">
        <w:rPr>
          <w:i w:val="0"/>
          <w:iCs w:val="0"/>
        </w:rPr>
        <w:t>データ</w:t>
      </w:r>
      <w:r w:rsidRPr="00C721F9">
        <w:rPr>
          <w:i w:val="0"/>
          <w:iCs w:val="0"/>
        </w:rPr>
        <w:t>{</w:t>
      </w:r>
      <w:r w:rsidRPr="00C721F9">
        <w:rPr>
          <w:i w:val="0"/>
          <w:iCs w:val="0"/>
        </w:rPr>
        <w:t>データ行番号</w:t>
      </w:r>
      <w:r w:rsidRPr="00C721F9">
        <w:rPr>
          <w:i w:val="0"/>
          <w:iCs w:val="0"/>
        </w:rPr>
        <w:t>}</w:t>
      </w:r>
      <w:r w:rsidRPr="00C721F9">
        <w:rPr>
          <w:i w:val="0"/>
          <w:iCs w:val="0"/>
        </w:rPr>
        <w:t>行目</w:t>
      </w:r>
      <w:r w:rsidRPr="00C721F9">
        <w:rPr>
          <w:i w:val="0"/>
          <w:iCs w:val="0"/>
        </w:rPr>
        <w:t xml:space="preserve"> </w:t>
      </w:r>
      <w:r w:rsidR="008562BB">
        <w:rPr>
          <w:rFonts w:hint="eastAsia"/>
          <w:i w:val="0"/>
          <w:iCs w:val="0"/>
        </w:rPr>
        <w:t>{</w:t>
      </w:r>
      <w:r w:rsidR="00546B51">
        <w:rPr>
          <w:rFonts w:hint="eastAsia"/>
          <w:i w:val="0"/>
          <w:iCs w:val="0"/>
        </w:rPr>
        <w:t>列ヘッダー名</w:t>
      </w:r>
      <w:r w:rsidR="008562BB">
        <w:rPr>
          <w:rFonts w:hint="eastAsia"/>
          <w:i w:val="0"/>
          <w:iCs w:val="0"/>
        </w:rPr>
        <w:t xml:space="preserve">}: </w:t>
      </w:r>
      <w:r w:rsidRPr="00C721F9">
        <w:rPr>
          <w:i w:val="0"/>
          <w:iCs w:val="0"/>
        </w:rPr>
        <w:t>{</w:t>
      </w:r>
      <w:r>
        <w:rPr>
          <w:rFonts w:hint="eastAsia"/>
          <w:i w:val="0"/>
          <w:iCs w:val="0"/>
        </w:rPr>
        <w:t>エラーメッセージ</w:t>
      </w:r>
      <w:r w:rsidRPr="00C721F9">
        <w:rPr>
          <w:i w:val="0"/>
          <w:iCs w:val="0"/>
        </w:rPr>
        <w:t>}</w:t>
      </w:r>
    </w:p>
    <w:tbl>
      <w:tblPr>
        <w:tblStyle w:val="5-1"/>
        <w:tblW w:w="0" w:type="auto"/>
        <w:tblInd w:w="1680" w:type="dxa"/>
        <w:tblLook w:val="04A0" w:firstRow="1" w:lastRow="0" w:firstColumn="1" w:lastColumn="0" w:noHBand="0" w:noVBand="1"/>
      </w:tblPr>
      <w:tblGrid>
        <w:gridCol w:w="596"/>
        <w:gridCol w:w="1704"/>
        <w:gridCol w:w="5799"/>
        <w:gridCol w:w="5609"/>
      </w:tblGrid>
      <w:tr w:rsidR="007755DC" w14:paraId="0DD97624" w14:textId="77777777" w:rsidTr="00207C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dxa"/>
          </w:tcPr>
          <w:p w14:paraId="57FD2DE7" w14:textId="77777777" w:rsidR="007755DC" w:rsidRDefault="007755DC" w:rsidP="00207C79">
            <w:pPr>
              <w:pStyle w:val="aa"/>
            </w:pPr>
            <w:r>
              <w:rPr>
                <w:rFonts w:hint="eastAsia"/>
              </w:rPr>
              <w:t>No</w:t>
            </w:r>
          </w:p>
        </w:tc>
        <w:tc>
          <w:tcPr>
            <w:tcW w:w="1704" w:type="dxa"/>
          </w:tcPr>
          <w:p w14:paraId="26D6E4FD" w14:textId="77777777" w:rsidR="007755DC" w:rsidRDefault="007755DC" w:rsidP="00207C79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799" w:type="dxa"/>
          </w:tcPr>
          <w:p w14:paraId="1D1B913C" w14:textId="77777777" w:rsidR="007755DC" w:rsidRDefault="007755DC" w:rsidP="00207C79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値</w:t>
            </w:r>
          </w:p>
        </w:tc>
        <w:tc>
          <w:tcPr>
            <w:tcW w:w="5609" w:type="dxa"/>
          </w:tcPr>
          <w:p w14:paraId="459F5DAC" w14:textId="77777777" w:rsidR="007755DC" w:rsidRDefault="007755DC" w:rsidP="00207C79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備考</w:t>
            </w:r>
          </w:p>
        </w:tc>
      </w:tr>
      <w:tr w:rsidR="007755DC" w14:paraId="3E9D1BD7" w14:textId="77777777" w:rsidTr="00207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dxa"/>
          </w:tcPr>
          <w:p w14:paraId="6A95F0B5" w14:textId="77777777" w:rsidR="007755DC" w:rsidRDefault="007755DC" w:rsidP="00207C79">
            <w:pPr>
              <w:pStyle w:val="aa"/>
              <w:numPr>
                <w:ilvl w:val="0"/>
                <w:numId w:val="27"/>
              </w:numPr>
            </w:pPr>
          </w:p>
        </w:tc>
        <w:tc>
          <w:tcPr>
            <w:tcW w:w="1704" w:type="dxa"/>
          </w:tcPr>
          <w:p w14:paraId="15404159" w14:textId="77777777" w:rsidR="007755DC" w:rsidRDefault="007755DC" w:rsidP="00207C7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CSV行番号</w:t>
            </w:r>
          </w:p>
        </w:tc>
        <w:tc>
          <w:tcPr>
            <w:tcW w:w="5799" w:type="dxa"/>
          </w:tcPr>
          <w:p w14:paraId="5D17B4E5" w14:textId="77777777" w:rsidR="007755DC" w:rsidRDefault="007755DC" w:rsidP="00207C7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ヘッダー行を含むCSVファイルの行番号</w:t>
            </w:r>
          </w:p>
        </w:tc>
        <w:tc>
          <w:tcPr>
            <w:tcW w:w="5609" w:type="dxa"/>
          </w:tcPr>
          <w:p w14:paraId="71838C8E" w14:textId="77777777" w:rsidR="007755DC" w:rsidRDefault="007755DC" w:rsidP="00207C7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4桁で0埋めをする。</w:t>
            </w:r>
          </w:p>
          <w:p w14:paraId="5EB41BD8" w14:textId="77777777" w:rsidR="007755DC" w:rsidRDefault="007755DC" w:rsidP="00207C7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5桁以上の場合はそのまま表示する。</w:t>
            </w:r>
          </w:p>
        </w:tc>
      </w:tr>
      <w:tr w:rsidR="007755DC" w14:paraId="2A451953" w14:textId="77777777" w:rsidTr="00207C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dxa"/>
          </w:tcPr>
          <w:p w14:paraId="2C41CFF0" w14:textId="77777777" w:rsidR="007755DC" w:rsidRDefault="007755DC" w:rsidP="00207C79">
            <w:pPr>
              <w:pStyle w:val="aa"/>
              <w:numPr>
                <w:ilvl w:val="0"/>
                <w:numId w:val="27"/>
              </w:numPr>
            </w:pPr>
          </w:p>
        </w:tc>
        <w:tc>
          <w:tcPr>
            <w:tcW w:w="1704" w:type="dxa"/>
          </w:tcPr>
          <w:p w14:paraId="73D2F2F1" w14:textId="77777777" w:rsidR="007755DC" w:rsidRDefault="007755DC" w:rsidP="00207C79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データ行番号</w:t>
            </w:r>
          </w:p>
        </w:tc>
        <w:tc>
          <w:tcPr>
            <w:tcW w:w="5799" w:type="dxa"/>
          </w:tcPr>
          <w:p w14:paraId="7EBEEFB3" w14:textId="77777777" w:rsidR="007755DC" w:rsidRDefault="007755DC" w:rsidP="00207C79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ヘッダー行を除いたCSVファイルの行番号</w:t>
            </w:r>
          </w:p>
        </w:tc>
        <w:tc>
          <w:tcPr>
            <w:tcW w:w="5609" w:type="dxa"/>
          </w:tcPr>
          <w:p w14:paraId="7DFE9272" w14:textId="185FFE96" w:rsidR="007755DC" w:rsidRDefault="00546B51" w:rsidP="00207C79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</w:tr>
      <w:tr w:rsidR="00546B51" w14:paraId="76ECA632" w14:textId="77777777" w:rsidTr="00207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dxa"/>
          </w:tcPr>
          <w:p w14:paraId="0583AA85" w14:textId="77777777" w:rsidR="00546B51" w:rsidRDefault="00546B51" w:rsidP="00207C79">
            <w:pPr>
              <w:pStyle w:val="aa"/>
              <w:numPr>
                <w:ilvl w:val="0"/>
                <w:numId w:val="27"/>
              </w:numPr>
            </w:pPr>
          </w:p>
        </w:tc>
        <w:tc>
          <w:tcPr>
            <w:tcW w:w="1704" w:type="dxa"/>
          </w:tcPr>
          <w:p w14:paraId="27316F7C" w14:textId="05AF0D09" w:rsidR="00546B51" w:rsidRDefault="00546B51" w:rsidP="00207C7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列ヘッダー名</w:t>
            </w:r>
          </w:p>
        </w:tc>
        <w:tc>
          <w:tcPr>
            <w:tcW w:w="5799" w:type="dxa"/>
          </w:tcPr>
          <w:p w14:paraId="2E8EA03F" w14:textId="18D61BE8" w:rsidR="00546B51" w:rsidRDefault="00546B51" w:rsidP="00207C7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エラーのあった項目の列ヘッダー</w:t>
            </w:r>
          </w:p>
        </w:tc>
        <w:tc>
          <w:tcPr>
            <w:tcW w:w="5609" w:type="dxa"/>
          </w:tcPr>
          <w:p w14:paraId="30A64D35" w14:textId="56301B57" w:rsidR="00546B51" w:rsidRDefault="00546B51" w:rsidP="00207C7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本紙</w:t>
            </w:r>
            <w:r w:rsidRPr="00065464">
              <w:rPr>
                <w:u w:val="single"/>
              </w:rPr>
              <w:fldChar w:fldCharType="begin"/>
            </w:r>
            <w:r w:rsidRPr="00065464">
              <w:rPr>
                <w:u w:val="single"/>
              </w:rPr>
              <w:instrText xml:space="preserve"> REF _Ref231561949 \w \h </w:instrText>
            </w:r>
            <w:r w:rsidRPr="00065464">
              <w:rPr>
                <w:u w:val="single"/>
              </w:rPr>
            </w:r>
            <w:r w:rsidRPr="00065464">
              <w:rPr>
                <w:u w:val="single"/>
              </w:rPr>
              <w:fldChar w:fldCharType="separate"/>
            </w:r>
            <w:r w:rsidRPr="00065464">
              <w:rPr>
                <w:u w:val="single"/>
              </w:rPr>
              <w:t>2.3.3.4</w:t>
            </w:r>
            <w:r w:rsidRPr="00065464">
              <w:rPr>
                <w:u w:val="single"/>
              </w:rPr>
              <w:fldChar w:fldCharType="end"/>
            </w:r>
            <w:r>
              <w:rPr>
                <w:rFonts w:hint="eastAsia"/>
              </w:rPr>
              <w:t>の表の列ヘッダー参照。</w:t>
            </w:r>
          </w:p>
        </w:tc>
      </w:tr>
      <w:tr w:rsidR="007755DC" w14:paraId="23092582" w14:textId="77777777" w:rsidTr="00207C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dxa"/>
          </w:tcPr>
          <w:p w14:paraId="37E94D02" w14:textId="77777777" w:rsidR="007755DC" w:rsidRDefault="007755DC" w:rsidP="00207C79">
            <w:pPr>
              <w:pStyle w:val="aa"/>
              <w:numPr>
                <w:ilvl w:val="0"/>
                <w:numId w:val="27"/>
              </w:numPr>
            </w:pPr>
          </w:p>
        </w:tc>
        <w:tc>
          <w:tcPr>
            <w:tcW w:w="1704" w:type="dxa"/>
          </w:tcPr>
          <w:p w14:paraId="0C3C26FD" w14:textId="77777777" w:rsidR="007755DC" w:rsidRDefault="007755DC" w:rsidP="00207C79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エラーメッセージ</w:t>
            </w:r>
          </w:p>
        </w:tc>
        <w:tc>
          <w:tcPr>
            <w:tcW w:w="5799" w:type="dxa"/>
          </w:tcPr>
          <w:p w14:paraId="7AB0628B" w14:textId="669943B9" w:rsidR="007755DC" w:rsidRDefault="007755DC" w:rsidP="00207C79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入力値チェックごとのエラーメッセージ</w:t>
            </w:r>
          </w:p>
        </w:tc>
        <w:tc>
          <w:tcPr>
            <w:tcW w:w="5609" w:type="dxa"/>
          </w:tcPr>
          <w:p w14:paraId="5BC155E5" w14:textId="601AF2C8" w:rsidR="007755DC" w:rsidRPr="007755DC" w:rsidRDefault="00546B51" w:rsidP="00207C79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本紙</w:t>
            </w:r>
            <w:r w:rsidRPr="00956B52">
              <w:rPr>
                <w:u w:val="single"/>
              </w:rPr>
              <w:fldChar w:fldCharType="begin"/>
            </w:r>
            <w:r w:rsidRPr="00956B52">
              <w:rPr>
                <w:u w:val="single"/>
              </w:rPr>
              <w:instrText xml:space="preserve"> </w:instrText>
            </w:r>
            <w:r w:rsidRPr="00956B52">
              <w:rPr>
                <w:rFonts w:hint="eastAsia"/>
                <w:u w:val="single"/>
              </w:rPr>
              <w:instrText>REF _Ref231561949 \w \h</w:instrText>
            </w:r>
            <w:r w:rsidRPr="00956B52">
              <w:rPr>
                <w:u w:val="single"/>
              </w:rPr>
              <w:instrText xml:space="preserve"> </w:instrText>
            </w:r>
            <w:r w:rsidRPr="00956B52">
              <w:rPr>
                <w:u w:val="single"/>
              </w:rPr>
            </w:r>
            <w:r w:rsidRPr="00956B52">
              <w:rPr>
                <w:u w:val="single"/>
              </w:rPr>
              <w:fldChar w:fldCharType="separate"/>
            </w:r>
            <w:r w:rsidRPr="00956B52">
              <w:rPr>
                <w:u w:val="single"/>
              </w:rPr>
              <w:t>2.3.3.4</w:t>
            </w:r>
            <w:r w:rsidRPr="00956B52">
              <w:rPr>
                <w:u w:val="single"/>
              </w:rPr>
              <w:fldChar w:fldCharType="end"/>
            </w:r>
            <w:r>
              <w:rPr>
                <w:rFonts w:hint="eastAsia"/>
              </w:rPr>
              <w:t>の表のエラーメッセージ参照。</w:t>
            </w:r>
          </w:p>
        </w:tc>
      </w:tr>
    </w:tbl>
    <w:p w14:paraId="67ECA179" w14:textId="7B23FD63" w:rsidR="000C1B31" w:rsidRDefault="000C1B31" w:rsidP="000C1B31">
      <w:pPr>
        <w:pStyle w:val="4"/>
        <w:numPr>
          <w:ilvl w:val="3"/>
          <w:numId w:val="11"/>
        </w:numPr>
      </w:pPr>
      <w:r>
        <w:rPr>
          <w:rFonts w:hint="eastAsia"/>
        </w:rPr>
        <w:t>入力値チェック違反後に再度登録を実施する場合</w:t>
      </w:r>
    </w:p>
    <w:p w14:paraId="4EF3BF06" w14:textId="7E0785B8" w:rsidR="003257FA" w:rsidRPr="000C1B31" w:rsidRDefault="000C1B31" w:rsidP="000C1B31">
      <w:pPr>
        <w:ind w:leftChars="700" w:left="1470"/>
      </w:pPr>
      <w:r>
        <w:rPr>
          <w:rFonts w:hint="eastAsia"/>
        </w:rPr>
        <w:t>既存のエラーメッセージを全て削除したうえで、再度ファイル形式チェックを行う。</w:t>
      </w:r>
    </w:p>
    <w:p w14:paraId="39C832D6" w14:textId="0AF5E5A7" w:rsidR="00C721F9" w:rsidRDefault="007755DC" w:rsidP="007755DC">
      <w:pPr>
        <w:pStyle w:val="4"/>
      </w:pPr>
      <w:bookmarkStart w:id="8" w:name="_Ref231561949"/>
      <w:r>
        <w:rPr>
          <w:rFonts w:hint="eastAsia"/>
        </w:rPr>
        <w:t>入力値チェック一覧</w:t>
      </w:r>
      <w:bookmarkEnd w:id="8"/>
    </w:p>
    <w:p w14:paraId="13BE8F62" w14:textId="2CC90865" w:rsidR="000F31F3" w:rsidRPr="000F31F3" w:rsidRDefault="000F31F3" w:rsidP="000F31F3">
      <w:pPr>
        <w:ind w:leftChars="700" w:left="1470"/>
      </w:pPr>
      <w:r>
        <w:rPr>
          <w:rFonts w:hint="eastAsia"/>
        </w:rPr>
        <w:t>入力値チェックの内容については</w:t>
      </w:r>
      <w:r w:rsidRPr="0029522C">
        <w:rPr>
          <w:rFonts w:hint="eastAsia"/>
          <w:u w:val="single"/>
        </w:rPr>
        <w:t>入力値チェック</w:t>
      </w:r>
      <w:r w:rsidRPr="0029522C">
        <w:rPr>
          <w:rFonts w:hint="eastAsia"/>
          <w:u w:val="single"/>
        </w:rPr>
        <w:t xml:space="preserve"> </w:t>
      </w:r>
      <w:r w:rsidRPr="0029522C">
        <w:rPr>
          <w:rFonts w:hint="eastAsia"/>
          <w:u w:val="single"/>
        </w:rPr>
        <w:t>システム共通仕様書</w:t>
      </w:r>
      <w:r>
        <w:rPr>
          <w:rFonts w:hint="eastAsia"/>
        </w:rPr>
        <w:t>を参照する。</w:t>
      </w:r>
    </w:p>
    <w:tbl>
      <w:tblPr>
        <w:tblStyle w:val="5-1"/>
        <w:tblW w:w="14044" w:type="dxa"/>
        <w:tblInd w:w="1260" w:type="dxa"/>
        <w:tblLook w:val="04A0" w:firstRow="1" w:lastRow="0" w:firstColumn="1" w:lastColumn="0" w:noHBand="0" w:noVBand="1"/>
      </w:tblPr>
      <w:tblGrid>
        <w:gridCol w:w="535"/>
        <w:gridCol w:w="1749"/>
        <w:gridCol w:w="4565"/>
        <w:gridCol w:w="3046"/>
        <w:gridCol w:w="4149"/>
      </w:tblGrid>
      <w:tr w:rsidR="007755DC" w14:paraId="35E63163" w14:textId="77777777" w:rsidTr="007755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09365C60" w14:textId="77777777" w:rsidR="007755DC" w:rsidRDefault="007755DC" w:rsidP="0036296F">
            <w:pPr>
              <w:pStyle w:val="aa"/>
            </w:pPr>
            <w:r>
              <w:rPr>
                <w:rFonts w:hint="eastAsia"/>
              </w:rPr>
              <w:t>No</w:t>
            </w:r>
          </w:p>
        </w:tc>
        <w:tc>
          <w:tcPr>
            <w:tcW w:w="1749" w:type="dxa"/>
          </w:tcPr>
          <w:p w14:paraId="6F41D8CF" w14:textId="12346174" w:rsidR="007755DC" w:rsidRDefault="007755DC" w:rsidP="0036296F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列ヘッダー名</w:t>
            </w:r>
          </w:p>
        </w:tc>
        <w:tc>
          <w:tcPr>
            <w:tcW w:w="4565" w:type="dxa"/>
          </w:tcPr>
          <w:p w14:paraId="05828BF2" w14:textId="24E48EAA" w:rsidR="007755DC" w:rsidRDefault="007755DC" w:rsidP="0036296F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入力チェック項目</w:t>
            </w:r>
          </w:p>
        </w:tc>
        <w:tc>
          <w:tcPr>
            <w:tcW w:w="3046" w:type="dxa"/>
          </w:tcPr>
          <w:p w14:paraId="7C3F77CF" w14:textId="77777777" w:rsidR="007755DC" w:rsidRDefault="007755DC" w:rsidP="0036296F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エラーメッセージ</w:t>
            </w:r>
          </w:p>
        </w:tc>
        <w:tc>
          <w:tcPr>
            <w:tcW w:w="4149" w:type="dxa"/>
          </w:tcPr>
          <w:p w14:paraId="29E4498B" w14:textId="77777777" w:rsidR="007755DC" w:rsidRDefault="007755DC" w:rsidP="0036296F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特記事項</w:t>
            </w:r>
          </w:p>
        </w:tc>
      </w:tr>
      <w:tr w:rsidR="007755DC" w14:paraId="313DD80E" w14:textId="77777777" w:rsidTr="00775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5B017F46" w14:textId="77777777" w:rsidR="007755DC" w:rsidRDefault="007755DC" w:rsidP="003D12E4">
            <w:pPr>
              <w:pStyle w:val="aa"/>
              <w:numPr>
                <w:ilvl w:val="0"/>
                <w:numId w:val="29"/>
              </w:numPr>
            </w:pPr>
          </w:p>
        </w:tc>
        <w:tc>
          <w:tcPr>
            <w:tcW w:w="1749" w:type="dxa"/>
          </w:tcPr>
          <w:p w14:paraId="229543A5" w14:textId="4EBE865F" w:rsidR="007755DC" w:rsidRDefault="007755DC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会社ID</w:t>
            </w:r>
          </w:p>
        </w:tc>
        <w:tc>
          <w:tcPr>
            <w:tcW w:w="4565" w:type="dxa"/>
          </w:tcPr>
          <w:p w14:paraId="637C983D" w14:textId="4C278139" w:rsidR="007755DC" w:rsidRDefault="007755DC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必須入力</w:t>
            </w:r>
          </w:p>
        </w:tc>
        <w:tc>
          <w:tcPr>
            <w:tcW w:w="3046" w:type="dxa"/>
          </w:tcPr>
          <w:p w14:paraId="3DE94702" w14:textId="089B0D53" w:rsidR="007755DC" w:rsidRDefault="007755DC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B25B5">
              <w:rPr>
                <w:rFonts w:hint="eastAsia"/>
              </w:rPr>
              <w:t>共通仕様の通りとする。</w:t>
            </w:r>
          </w:p>
        </w:tc>
        <w:tc>
          <w:tcPr>
            <w:tcW w:w="4149" w:type="dxa"/>
          </w:tcPr>
          <w:p w14:paraId="3955F251" w14:textId="36B85D06" w:rsidR="007755DC" w:rsidRDefault="007755DC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</w:tr>
      <w:tr w:rsidR="007755DC" w14:paraId="74A1F0F3" w14:textId="77777777" w:rsidTr="007755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2C9667A1" w14:textId="77777777" w:rsidR="007755DC" w:rsidRDefault="007755DC" w:rsidP="003D12E4">
            <w:pPr>
              <w:pStyle w:val="aa"/>
              <w:numPr>
                <w:ilvl w:val="0"/>
                <w:numId w:val="29"/>
              </w:numPr>
            </w:pPr>
          </w:p>
        </w:tc>
        <w:tc>
          <w:tcPr>
            <w:tcW w:w="1749" w:type="dxa"/>
          </w:tcPr>
          <w:p w14:paraId="6190F4BC" w14:textId="486F73C7" w:rsidR="007755DC" w:rsidRDefault="007755DC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会社ID</w:t>
            </w:r>
          </w:p>
        </w:tc>
        <w:tc>
          <w:tcPr>
            <w:tcW w:w="4565" w:type="dxa"/>
          </w:tcPr>
          <w:p w14:paraId="21125D76" w14:textId="5350E5E9" w:rsidR="007755DC" w:rsidRDefault="007755DC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整数</w:t>
            </w:r>
          </w:p>
        </w:tc>
        <w:tc>
          <w:tcPr>
            <w:tcW w:w="3046" w:type="dxa"/>
          </w:tcPr>
          <w:p w14:paraId="589846C4" w14:textId="19B7BDCD" w:rsidR="007755DC" w:rsidRDefault="007755DC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25B5">
              <w:rPr>
                <w:rFonts w:hint="eastAsia"/>
              </w:rPr>
              <w:t>共通仕様の通りとする。</w:t>
            </w:r>
          </w:p>
        </w:tc>
        <w:tc>
          <w:tcPr>
            <w:tcW w:w="4149" w:type="dxa"/>
          </w:tcPr>
          <w:p w14:paraId="64DFB14E" w14:textId="332B6732" w:rsidR="007755DC" w:rsidRDefault="007755DC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</w:tr>
      <w:tr w:rsidR="007755DC" w14:paraId="2ED37DB4" w14:textId="77777777" w:rsidTr="00775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03A57E89" w14:textId="77777777" w:rsidR="007755DC" w:rsidRDefault="007755DC" w:rsidP="003D12E4">
            <w:pPr>
              <w:pStyle w:val="aa"/>
              <w:numPr>
                <w:ilvl w:val="0"/>
                <w:numId w:val="29"/>
              </w:numPr>
            </w:pPr>
          </w:p>
        </w:tc>
        <w:tc>
          <w:tcPr>
            <w:tcW w:w="1749" w:type="dxa"/>
          </w:tcPr>
          <w:p w14:paraId="3AA5B454" w14:textId="0D37AE57" w:rsidR="007755DC" w:rsidRDefault="007755DC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会社ID</w:t>
            </w:r>
          </w:p>
        </w:tc>
        <w:tc>
          <w:tcPr>
            <w:tcW w:w="4565" w:type="dxa"/>
          </w:tcPr>
          <w:p w14:paraId="7EF402BE" w14:textId="1109A904" w:rsidR="007755DC" w:rsidRDefault="007755DC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最小数値(1)</w:t>
            </w:r>
          </w:p>
        </w:tc>
        <w:tc>
          <w:tcPr>
            <w:tcW w:w="3046" w:type="dxa"/>
          </w:tcPr>
          <w:p w14:paraId="721A1CF8" w14:textId="2DB7A6DA" w:rsidR="007755DC" w:rsidRPr="00743C13" w:rsidRDefault="007755DC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B25B5">
              <w:rPr>
                <w:rFonts w:hint="eastAsia"/>
              </w:rPr>
              <w:t>共通仕様の通りとする。</w:t>
            </w:r>
          </w:p>
        </w:tc>
        <w:tc>
          <w:tcPr>
            <w:tcW w:w="4149" w:type="dxa"/>
          </w:tcPr>
          <w:p w14:paraId="6ED6504D" w14:textId="34D9F88F" w:rsidR="007755DC" w:rsidRDefault="007755DC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</w:tr>
      <w:tr w:rsidR="007755DC" w14:paraId="7A1C3558" w14:textId="77777777" w:rsidTr="007755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29D161ED" w14:textId="77777777" w:rsidR="007755DC" w:rsidRDefault="007755DC" w:rsidP="003D12E4">
            <w:pPr>
              <w:pStyle w:val="aa"/>
              <w:numPr>
                <w:ilvl w:val="0"/>
                <w:numId w:val="29"/>
              </w:numPr>
            </w:pPr>
          </w:p>
        </w:tc>
        <w:tc>
          <w:tcPr>
            <w:tcW w:w="1749" w:type="dxa"/>
          </w:tcPr>
          <w:p w14:paraId="65A9333E" w14:textId="78AC717F" w:rsidR="007755DC" w:rsidRDefault="007755DC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会社ID</w:t>
            </w:r>
          </w:p>
        </w:tc>
        <w:tc>
          <w:tcPr>
            <w:tcW w:w="4565" w:type="dxa"/>
          </w:tcPr>
          <w:p w14:paraId="60A68A4D" w14:textId="0203C500" w:rsidR="007755DC" w:rsidRDefault="007755DC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最大数値(</w:t>
            </w:r>
            <w:r w:rsidRPr="003D12E4">
              <w:t>2147483647</w:t>
            </w:r>
            <w:r>
              <w:rPr>
                <w:rFonts w:hint="eastAsia"/>
              </w:rPr>
              <w:t>)</w:t>
            </w:r>
          </w:p>
        </w:tc>
        <w:tc>
          <w:tcPr>
            <w:tcW w:w="3046" w:type="dxa"/>
          </w:tcPr>
          <w:p w14:paraId="70149791" w14:textId="59094FBF" w:rsidR="007755DC" w:rsidRDefault="007755DC" w:rsidP="003D12E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25B5">
              <w:rPr>
                <w:rFonts w:hint="eastAsia"/>
              </w:rPr>
              <w:t>共通仕様の通りとする。</w:t>
            </w:r>
          </w:p>
        </w:tc>
        <w:tc>
          <w:tcPr>
            <w:tcW w:w="4149" w:type="dxa"/>
          </w:tcPr>
          <w:p w14:paraId="61078F95" w14:textId="0648E776" w:rsidR="007755DC" w:rsidRDefault="007755DC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</w:tr>
      <w:tr w:rsidR="007755DC" w14:paraId="350501BB" w14:textId="77777777" w:rsidTr="00775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35011C6F" w14:textId="0D6D1519" w:rsidR="007755DC" w:rsidRDefault="007755DC" w:rsidP="003D12E4">
            <w:pPr>
              <w:pStyle w:val="aa"/>
              <w:numPr>
                <w:ilvl w:val="0"/>
                <w:numId w:val="29"/>
              </w:numPr>
            </w:pPr>
          </w:p>
        </w:tc>
        <w:tc>
          <w:tcPr>
            <w:tcW w:w="1749" w:type="dxa"/>
          </w:tcPr>
          <w:p w14:paraId="050C56D1" w14:textId="1CB31A61" w:rsidR="007755DC" w:rsidRDefault="007755DC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会社ID</w:t>
            </w:r>
          </w:p>
        </w:tc>
        <w:tc>
          <w:tcPr>
            <w:tcW w:w="4565" w:type="dxa"/>
          </w:tcPr>
          <w:p w14:paraId="06AC956F" w14:textId="271FABBE" w:rsidR="007755DC" w:rsidRDefault="007755DC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一意であること</w:t>
            </w:r>
          </w:p>
        </w:tc>
        <w:tc>
          <w:tcPr>
            <w:tcW w:w="3046" w:type="dxa"/>
          </w:tcPr>
          <w:p w14:paraId="25ED8543" w14:textId="12C6A6DD" w:rsidR="007755DC" w:rsidRDefault="007755DC" w:rsidP="003D12E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重複して設定しないでください({会社ID})</w:t>
            </w:r>
          </w:p>
        </w:tc>
        <w:tc>
          <w:tcPr>
            <w:tcW w:w="4149" w:type="dxa"/>
          </w:tcPr>
          <w:p w14:paraId="241E2F30" w14:textId="46A2A514" w:rsidR="007755DC" w:rsidRPr="00406165" w:rsidRDefault="007755DC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2回目以降に同じ値を設定した行にエラーメッセージを表示する。</w:t>
            </w:r>
          </w:p>
        </w:tc>
      </w:tr>
      <w:tr w:rsidR="007755DC" w14:paraId="29EF2A4E" w14:textId="77777777" w:rsidTr="007755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6C6C44A3" w14:textId="77777777" w:rsidR="007755DC" w:rsidRDefault="007755DC" w:rsidP="007755DC">
            <w:pPr>
              <w:pStyle w:val="aa"/>
              <w:numPr>
                <w:ilvl w:val="0"/>
                <w:numId w:val="29"/>
              </w:numPr>
            </w:pPr>
          </w:p>
        </w:tc>
        <w:tc>
          <w:tcPr>
            <w:tcW w:w="1749" w:type="dxa"/>
          </w:tcPr>
          <w:p w14:paraId="1091FF7A" w14:textId="611C1EE6" w:rsidR="007755DC" w:rsidRDefault="007755DC" w:rsidP="007755D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会社名</w:t>
            </w:r>
          </w:p>
        </w:tc>
        <w:tc>
          <w:tcPr>
            <w:tcW w:w="4565" w:type="dxa"/>
          </w:tcPr>
          <w:p w14:paraId="4C02B247" w14:textId="63269566" w:rsidR="007755DC" w:rsidRDefault="007755DC" w:rsidP="007755D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必須入力</w:t>
            </w:r>
          </w:p>
        </w:tc>
        <w:tc>
          <w:tcPr>
            <w:tcW w:w="3046" w:type="dxa"/>
          </w:tcPr>
          <w:p w14:paraId="1E7E2829" w14:textId="485AF9CC" w:rsidR="007755DC" w:rsidRDefault="007755DC" w:rsidP="007755D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25B5">
              <w:rPr>
                <w:rFonts w:hint="eastAsia"/>
              </w:rPr>
              <w:t>共通仕様の通りとする。</w:t>
            </w:r>
          </w:p>
        </w:tc>
        <w:tc>
          <w:tcPr>
            <w:tcW w:w="4149" w:type="dxa"/>
          </w:tcPr>
          <w:p w14:paraId="68D7629E" w14:textId="225AB2E2" w:rsidR="007755DC" w:rsidRDefault="007755DC" w:rsidP="007755D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</w:tr>
      <w:tr w:rsidR="007755DC" w14:paraId="7459E399" w14:textId="77777777" w:rsidTr="00775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69BA985F" w14:textId="77777777" w:rsidR="007755DC" w:rsidRDefault="007755DC" w:rsidP="007755DC">
            <w:pPr>
              <w:pStyle w:val="aa"/>
              <w:numPr>
                <w:ilvl w:val="0"/>
                <w:numId w:val="29"/>
              </w:numPr>
            </w:pPr>
          </w:p>
        </w:tc>
        <w:tc>
          <w:tcPr>
            <w:tcW w:w="1749" w:type="dxa"/>
          </w:tcPr>
          <w:p w14:paraId="36747191" w14:textId="2562BE43" w:rsidR="007755DC" w:rsidRDefault="007755DC" w:rsidP="007755D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会社名</w:t>
            </w:r>
          </w:p>
        </w:tc>
        <w:tc>
          <w:tcPr>
            <w:tcW w:w="4565" w:type="dxa"/>
          </w:tcPr>
          <w:p w14:paraId="2C35A796" w14:textId="0C8D42C6" w:rsidR="007755DC" w:rsidRDefault="007755DC" w:rsidP="007755D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最大文字数(50)</w:t>
            </w:r>
          </w:p>
        </w:tc>
        <w:tc>
          <w:tcPr>
            <w:tcW w:w="3046" w:type="dxa"/>
          </w:tcPr>
          <w:p w14:paraId="216AEC27" w14:textId="2A38B1AD" w:rsidR="007755DC" w:rsidRDefault="007755DC" w:rsidP="007755D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B25B5">
              <w:rPr>
                <w:rFonts w:hint="eastAsia"/>
              </w:rPr>
              <w:t>共通仕様の通りとする。</w:t>
            </w:r>
          </w:p>
        </w:tc>
        <w:tc>
          <w:tcPr>
            <w:tcW w:w="4149" w:type="dxa"/>
          </w:tcPr>
          <w:p w14:paraId="1DF252A9" w14:textId="27884D95" w:rsidR="007755DC" w:rsidRDefault="007755DC" w:rsidP="007755D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</w:tr>
      <w:tr w:rsidR="007755DC" w14:paraId="20F3533A" w14:textId="77777777" w:rsidTr="007755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4D8C6241" w14:textId="77777777" w:rsidR="007755DC" w:rsidRDefault="007755DC" w:rsidP="007755DC">
            <w:pPr>
              <w:pStyle w:val="aa"/>
              <w:numPr>
                <w:ilvl w:val="0"/>
                <w:numId w:val="29"/>
              </w:numPr>
            </w:pPr>
          </w:p>
        </w:tc>
        <w:tc>
          <w:tcPr>
            <w:tcW w:w="1749" w:type="dxa"/>
          </w:tcPr>
          <w:p w14:paraId="1DA23520" w14:textId="0D8C27BB" w:rsidR="007755DC" w:rsidRDefault="007755DC" w:rsidP="007755D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会社名</w:t>
            </w:r>
          </w:p>
        </w:tc>
        <w:tc>
          <w:tcPr>
            <w:tcW w:w="4565" w:type="dxa"/>
          </w:tcPr>
          <w:p w14:paraId="72DCDA79" w14:textId="331518F5" w:rsidR="007755DC" w:rsidRDefault="007755DC" w:rsidP="007755D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使用文字</w:t>
            </w:r>
          </w:p>
        </w:tc>
        <w:tc>
          <w:tcPr>
            <w:tcW w:w="3046" w:type="dxa"/>
          </w:tcPr>
          <w:p w14:paraId="1DB64999" w14:textId="4A04D648" w:rsidR="007755DC" w:rsidRDefault="007755DC" w:rsidP="007755D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25B5">
              <w:rPr>
                <w:rFonts w:hint="eastAsia"/>
              </w:rPr>
              <w:t>共通仕様の通りとする。</w:t>
            </w:r>
          </w:p>
        </w:tc>
        <w:tc>
          <w:tcPr>
            <w:tcW w:w="4149" w:type="dxa"/>
          </w:tcPr>
          <w:p w14:paraId="75322CF3" w14:textId="6CCDE409" w:rsidR="007755DC" w:rsidRDefault="007755DC" w:rsidP="007755DC">
            <w:pPr>
              <w:pStyle w:val="aa"/>
              <w:numPr>
                <w:ilvl w:val="0"/>
                <w:numId w:val="4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全角文字</w:t>
            </w:r>
          </w:p>
        </w:tc>
      </w:tr>
    </w:tbl>
    <w:p w14:paraId="4DBEF2A4" w14:textId="04E0CE8F" w:rsidR="00F152BC" w:rsidRDefault="00133B83" w:rsidP="00F36CE8">
      <w:pPr>
        <w:pStyle w:val="3"/>
      </w:pPr>
      <w:r>
        <w:rPr>
          <w:rFonts w:hint="eastAsia"/>
        </w:rPr>
        <w:t>洗い替え</w:t>
      </w:r>
      <w:r w:rsidR="007755DC">
        <w:rPr>
          <w:rFonts w:hint="eastAsia"/>
        </w:rPr>
        <w:t>の実施</w:t>
      </w:r>
    </w:p>
    <w:p w14:paraId="1BC6C8B6" w14:textId="3F60E6A4" w:rsidR="00F36CE8" w:rsidRDefault="00F36CE8" w:rsidP="00F36CE8">
      <w:pPr>
        <w:ind w:leftChars="500" w:left="1050"/>
      </w:pPr>
      <w:r>
        <w:rPr>
          <w:rFonts w:hint="eastAsia"/>
        </w:rPr>
        <w:t>入力値チェック違反がなかった場合、会社マスタの</w:t>
      </w:r>
      <w:r w:rsidR="00133B83">
        <w:rPr>
          <w:rFonts w:hint="eastAsia"/>
        </w:rPr>
        <w:t>洗い替え</w:t>
      </w:r>
      <w:r>
        <w:rPr>
          <w:rFonts w:hint="eastAsia"/>
        </w:rPr>
        <w:t>を実施する。</w:t>
      </w:r>
    </w:p>
    <w:p w14:paraId="6838699A" w14:textId="2CBE4E18" w:rsidR="001F23AE" w:rsidRDefault="00F152BC" w:rsidP="00F36CE8">
      <w:pPr>
        <w:ind w:leftChars="500" w:left="1050"/>
      </w:pPr>
      <w:r>
        <w:rPr>
          <w:rFonts w:hint="eastAsia"/>
        </w:rPr>
        <w:t>会社マスタ</w:t>
      </w:r>
      <w:r w:rsidR="001A09E6">
        <w:rPr>
          <w:rFonts w:hint="eastAsia"/>
        </w:rPr>
        <w:t>に登録されている全てのデータを削除し、アップロードされた</w:t>
      </w:r>
      <w:r w:rsidR="001A09E6">
        <w:rPr>
          <w:rFonts w:hint="eastAsia"/>
        </w:rPr>
        <w:t>CSV</w:t>
      </w:r>
      <w:r w:rsidR="001A09E6">
        <w:rPr>
          <w:rFonts w:hint="eastAsia"/>
        </w:rPr>
        <w:t>ファイルの内容</w:t>
      </w:r>
      <w:r w:rsidR="001F23AE">
        <w:rPr>
          <w:rFonts w:hint="eastAsia"/>
        </w:rPr>
        <w:t>を登録する</w:t>
      </w:r>
      <w:r w:rsidR="001A09E6">
        <w:rPr>
          <w:rFonts w:hint="eastAsia"/>
        </w:rPr>
        <w:t>。</w:t>
      </w:r>
    </w:p>
    <w:p w14:paraId="2D2B6A58" w14:textId="6D58A2F2" w:rsidR="00F36CE8" w:rsidRDefault="00133B83" w:rsidP="00F36CE8">
      <w:pPr>
        <w:pStyle w:val="3"/>
      </w:pPr>
      <w:r>
        <w:rPr>
          <w:rFonts w:hint="eastAsia"/>
        </w:rPr>
        <w:t>洗い替え</w:t>
      </w:r>
      <w:r w:rsidR="00554C98">
        <w:rPr>
          <w:rFonts w:hint="eastAsia"/>
        </w:rPr>
        <w:t>の失敗</w:t>
      </w:r>
    </w:p>
    <w:p w14:paraId="738DBE02" w14:textId="3C167672" w:rsidR="00F36CE8" w:rsidRDefault="00554C98" w:rsidP="00F36CE8">
      <w:pPr>
        <w:ind w:leftChars="500" w:left="1050"/>
      </w:pPr>
      <w:r>
        <w:rPr>
          <w:rFonts w:hint="eastAsia"/>
        </w:rPr>
        <w:t>失敗の原因により以下の処理を実行する。</w:t>
      </w:r>
    </w:p>
    <w:p w14:paraId="23B59352" w14:textId="77777777" w:rsidR="00554C98" w:rsidRDefault="00554C98" w:rsidP="00554C98">
      <w:pPr>
        <w:pStyle w:val="4"/>
        <w:numPr>
          <w:ilvl w:val="3"/>
          <w:numId w:val="11"/>
        </w:numPr>
      </w:pPr>
      <w:r>
        <w:rPr>
          <w:rFonts w:hint="eastAsia"/>
        </w:rPr>
        <w:t>ログインの有効期限が切れている場合</w:t>
      </w:r>
    </w:p>
    <w:p w14:paraId="07E18370" w14:textId="5D859078" w:rsidR="00554C98" w:rsidRDefault="00554C98" w:rsidP="00554C98">
      <w:pPr>
        <w:ind w:leftChars="700" w:left="1470"/>
      </w:pPr>
      <w:r>
        <w:rPr>
          <w:rFonts w:hint="eastAsia"/>
        </w:rPr>
        <w:t>ログイン画面に遷移</w:t>
      </w:r>
      <w:r w:rsidR="00C220FB">
        <w:rPr>
          <w:rFonts w:hint="eastAsia"/>
        </w:rPr>
        <w:t>する。ログインに成功した場合、案件情報一覧画面に遷移する。</w:t>
      </w:r>
    </w:p>
    <w:p w14:paraId="067DF290" w14:textId="3734A8ED" w:rsidR="00C220FB" w:rsidRDefault="00C220FB" w:rsidP="00554C98">
      <w:pPr>
        <w:ind w:leftChars="700" w:left="1470"/>
      </w:pPr>
      <w:r>
        <w:rPr>
          <w:rFonts w:hint="eastAsia"/>
        </w:rPr>
        <w:t>洗い替えは実施されない。</w:t>
      </w:r>
    </w:p>
    <w:p w14:paraId="6FA5E940" w14:textId="77777777" w:rsidR="00554C98" w:rsidRDefault="00554C98" w:rsidP="00554C98">
      <w:pPr>
        <w:pStyle w:val="4"/>
        <w:numPr>
          <w:ilvl w:val="3"/>
          <w:numId w:val="11"/>
        </w:numPr>
      </w:pPr>
      <w:r>
        <w:rPr>
          <w:rFonts w:hint="eastAsia"/>
        </w:rPr>
        <w:lastRenderedPageBreak/>
        <w:t>上記以外のエラー</w:t>
      </w:r>
    </w:p>
    <w:p w14:paraId="2FA1FCA9" w14:textId="0780B57F" w:rsidR="00554C98" w:rsidRPr="00554C98" w:rsidRDefault="00554C98" w:rsidP="00554C98">
      <w:pPr>
        <w:ind w:leftChars="700" w:left="1470"/>
      </w:pPr>
      <w:r>
        <w:rPr>
          <w:rFonts w:hint="eastAsia"/>
        </w:rPr>
        <w:t>会社マスタの</w:t>
      </w:r>
      <w:r w:rsidR="00133B83">
        <w:rPr>
          <w:rFonts w:hint="eastAsia"/>
        </w:rPr>
        <w:t>洗い替え</w:t>
      </w:r>
      <w:r>
        <w:rPr>
          <w:rFonts w:hint="eastAsia"/>
        </w:rPr>
        <w:t>を中止し、会社マスタを</w:t>
      </w:r>
      <w:r w:rsidR="00133B83">
        <w:rPr>
          <w:rFonts w:hint="eastAsia"/>
        </w:rPr>
        <w:t>洗い替え</w:t>
      </w:r>
      <w:r>
        <w:rPr>
          <w:rFonts w:hint="eastAsia"/>
        </w:rPr>
        <w:t>実施前の状態に戻す。</w:t>
      </w:r>
    </w:p>
    <w:p w14:paraId="4DE9AED8" w14:textId="330D765C" w:rsidR="00554C98" w:rsidRPr="00554C98" w:rsidRDefault="00554C98" w:rsidP="00065464">
      <w:pPr>
        <w:ind w:leftChars="700" w:left="1470"/>
      </w:pPr>
      <w:r>
        <w:rPr>
          <w:rFonts w:hint="eastAsia"/>
        </w:rPr>
        <w:t>エラー画面に遷移し、【サーバー内部エラー】を表示する。</w:t>
      </w:r>
    </w:p>
    <w:p w14:paraId="033A6776" w14:textId="44CAB919" w:rsidR="001A09E6" w:rsidRDefault="00133B83" w:rsidP="001F23AE">
      <w:pPr>
        <w:pStyle w:val="3"/>
      </w:pPr>
      <w:r>
        <w:rPr>
          <w:rFonts w:hint="eastAsia"/>
        </w:rPr>
        <w:t>洗い替え</w:t>
      </w:r>
      <w:r w:rsidR="001F23AE">
        <w:rPr>
          <w:rFonts w:hint="eastAsia"/>
        </w:rPr>
        <w:t>完了後</w:t>
      </w:r>
    </w:p>
    <w:p w14:paraId="4441C504" w14:textId="302BCB13" w:rsidR="001F23AE" w:rsidRPr="001F23AE" w:rsidRDefault="00133B83" w:rsidP="00907E2A">
      <w:pPr>
        <w:ind w:leftChars="500" w:left="1050"/>
      </w:pPr>
      <w:r>
        <w:rPr>
          <w:rFonts w:hint="eastAsia"/>
        </w:rPr>
        <w:t>洗い替え</w:t>
      </w:r>
      <w:r w:rsidR="001F23AE">
        <w:rPr>
          <w:rFonts w:hint="eastAsia"/>
        </w:rPr>
        <w:t>が正常に終了した場合、会社マスタ管理画面</w:t>
      </w:r>
      <w:r w:rsidR="00F60FCD">
        <w:rPr>
          <w:rFonts w:hint="eastAsia"/>
        </w:rPr>
        <w:t>で</w:t>
      </w:r>
      <w:r w:rsidR="001F23AE">
        <w:rPr>
          <w:rFonts w:hint="eastAsia"/>
        </w:rPr>
        <w:t>全ての会社マスタレコードを一覧表示する。</w:t>
      </w:r>
    </w:p>
    <w:sectPr w:rsidR="001F23AE" w:rsidRPr="001F23AE" w:rsidSect="00592264">
      <w:headerReference w:type="default" r:id="rId12"/>
      <w:pgSz w:w="16838" w:h="11906" w:orient="landscape"/>
      <w:pgMar w:top="720" w:right="720" w:bottom="720" w:left="720" w:header="737" w:footer="17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43AE6" w14:textId="77777777" w:rsidR="00EA6941" w:rsidRDefault="00EA6941" w:rsidP="00C002F1">
      <w:pPr>
        <w:spacing w:after="0" w:line="240" w:lineRule="auto"/>
      </w:pPr>
      <w:r>
        <w:separator/>
      </w:r>
    </w:p>
  </w:endnote>
  <w:endnote w:type="continuationSeparator" w:id="0">
    <w:p w14:paraId="3661ED60" w14:textId="77777777" w:rsidR="00EA6941" w:rsidRDefault="00EA6941" w:rsidP="00C00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9D765" w14:textId="77777777" w:rsidR="00EA6941" w:rsidRDefault="00EA6941" w:rsidP="00C002F1">
      <w:pPr>
        <w:spacing w:after="0" w:line="240" w:lineRule="auto"/>
      </w:pPr>
      <w:r>
        <w:separator/>
      </w:r>
    </w:p>
  </w:footnote>
  <w:footnote w:type="continuationSeparator" w:id="0">
    <w:p w14:paraId="1B731AF5" w14:textId="77777777" w:rsidR="00EA6941" w:rsidRDefault="00EA6941" w:rsidP="00C002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tblInd w:w="-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241"/>
      <w:gridCol w:w="2551"/>
      <w:gridCol w:w="2268"/>
      <w:gridCol w:w="3446"/>
      <w:gridCol w:w="1728"/>
      <w:gridCol w:w="1138"/>
      <w:gridCol w:w="1156"/>
      <w:gridCol w:w="781"/>
    </w:tblGrid>
    <w:tr w:rsidR="00C002F1" w:rsidRPr="0008506E" w14:paraId="432201AF" w14:textId="77777777" w:rsidTr="00C002F1">
      <w:trPr>
        <w:cantSplit/>
        <w:trHeight w:val="61"/>
      </w:trPr>
      <w:tc>
        <w:tcPr>
          <w:tcW w:w="224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F3EDEA0" w14:textId="77777777" w:rsidR="00C002F1" w:rsidRPr="00201F98" w:rsidRDefault="00C002F1" w:rsidP="00C002F1">
          <w:pPr>
            <w:pStyle w:val="af3"/>
          </w:pPr>
          <w:r>
            <w:rPr>
              <w:rFonts w:hint="eastAsia"/>
            </w:rPr>
            <w:t>ドキュメント名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29EFA8DF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システム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6A2E3984" w14:textId="77777777" w:rsidR="00C002F1" w:rsidRPr="0008506E" w:rsidRDefault="001F72D6" w:rsidP="00C002F1">
          <w:pPr>
            <w:pStyle w:val="af3"/>
          </w:pPr>
          <w:r>
            <w:rPr>
              <w:rFonts w:hint="eastAsia"/>
            </w:rPr>
            <w:t>機能グループ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0A617A3D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機能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589B1E3F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作成年月日</w:t>
          </w:r>
          <w:r w:rsidRPr="0008506E">
            <w:t>/</w:t>
          </w:r>
          <w:r w:rsidRPr="0008506E">
            <w:t>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51E4378B" w14:textId="64BFC146" w:rsidR="00C002F1" w:rsidRPr="0008506E" w:rsidRDefault="00000000" w:rsidP="00C002F1">
          <w:pPr>
            <w:pStyle w:val="af3"/>
          </w:pPr>
          <w:sdt>
            <w:sdtPr>
              <w:alias w:val="発行日"/>
              <w:tag w:val=""/>
              <w:id w:val="1305125208"/>
              <w:dataBinding w:prefixMappings="xmlns:ns0='http://schemas.microsoft.com/office/2006/coverPageProps' " w:xpath="/ns0:CoverPageProperties[1]/ns0:PublishDate[1]" w:storeItemID="{55AF091B-3C7A-41E3-B477-F2FDAA23CFDA}"/>
              <w:date w:fullDate="2026-06-12T00:00:00Z">
                <w:dateFormat w:val="yyyy/MM/dd"/>
                <w:lid w:val="ja-JP"/>
                <w:storeMappedDataAs w:val="dateTime"/>
                <w:calendar w:val="japan"/>
              </w:date>
            </w:sdtPr>
            <w:sdtContent>
              <w:r w:rsidR="00065464">
                <w:rPr>
                  <w:rFonts w:hint="eastAsia"/>
                </w:rPr>
                <w:t>2026/06/12</w:t>
              </w:r>
            </w:sdtContent>
          </w:sdt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3B33B579" w14:textId="77777777" w:rsidR="00C002F1" w:rsidRPr="0008506E" w:rsidRDefault="00C002F1" w:rsidP="00C002F1">
          <w:pPr>
            <w:pStyle w:val="af3"/>
            <w:jc w:val="center"/>
          </w:pPr>
          <w:r w:rsidRPr="0008506E">
            <w:rPr>
              <w:rFonts w:hint="eastAsia"/>
            </w:rPr>
            <w:t>SSV/</w:t>
          </w:r>
          <w:r>
            <w:rPr>
              <w:rFonts w:hint="eastAsia"/>
            </w:rPr>
            <w:t>社員B</w:t>
          </w:r>
        </w:p>
      </w:tc>
      <w:tc>
        <w:tcPr>
          <w:tcW w:w="781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49C5C4F7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ページ</w:t>
          </w:r>
        </w:p>
      </w:tc>
    </w:tr>
    <w:tr w:rsidR="00C002F1" w:rsidRPr="0008506E" w14:paraId="6EF0442D" w14:textId="77777777" w:rsidTr="00C002F1">
      <w:trPr>
        <w:cantSplit/>
        <w:trHeight w:val="413"/>
      </w:trPr>
      <w:tc>
        <w:tcPr>
          <w:tcW w:w="2241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AA77B22" w14:textId="7C532399" w:rsidR="00C002F1" w:rsidRPr="0008506E" w:rsidRDefault="00765429" w:rsidP="00C002F1">
          <w:pPr>
            <w:pStyle w:val="af3"/>
          </w:pPr>
          <w:r>
            <w:rPr>
              <w:rFonts w:hint="eastAsia"/>
            </w:rPr>
            <w:t>機能仕様書</w:t>
          </w: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62B71AF" w14:textId="77777777" w:rsidR="00C002F1" w:rsidRPr="0008506E" w:rsidRDefault="00C002F1" w:rsidP="00C002F1">
          <w:pPr>
            <w:pStyle w:val="af3"/>
          </w:pPr>
          <w:r>
            <w:rPr>
              <w:rFonts w:hint="eastAsia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BB53877" w14:textId="0841ED3D" w:rsidR="00C002F1" w:rsidRPr="0008506E" w:rsidRDefault="00765429" w:rsidP="00C002F1">
          <w:pPr>
            <w:pStyle w:val="af3"/>
          </w:pPr>
          <w:r>
            <w:rPr>
              <w:rFonts w:hint="eastAsia"/>
            </w:rPr>
            <w:t>マスタ管理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2440AAA" w14:textId="010C4227" w:rsidR="00C002F1" w:rsidRPr="00521AB2" w:rsidRDefault="00765429" w:rsidP="00C002F1">
          <w:pPr>
            <w:pStyle w:val="af3"/>
          </w:pPr>
          <w:r>
            <w:rPr>
              <w:rFonts w:hint="eastAsia"/>
            </w:rPr>
            <w:t>会社マスタ管理</w:t>
          </w:r>
          <w:r w:rsidR="00312722">
            <w:rPr>
              <w:rFonts w:hint="eastAsia"/>
            </w:rPr>
            <w:t>機能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75A0902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変更年月日</w:t>
          </w:r>
          <w:r w:rsidRPr="0008506E">
            <w:t>/</w:t>
          </w:r>
          <w:r w:rsidRPr="0008506E">
            <w:t>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4183EC1" w14:textId="606498E1" w:rsidR="00C002F1" w:rsidRPr="0008506E" w:rsidRDefault="00C220FB" w:rsidP="00C002F1">
          <w:pPr>
            <w:pStyle w:val="af3"/>
          </w:pPr>
          <w:r>
            <w:rPr>
              <w:rFonts w:hint="eastAsia"/>
            </w:rPr>
            <w:t xml:space="preserve">2026/08/25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12C78AF" w14:textId="73175D2A" w:rsidR="00C002F1" w:rsidRPr="0008506E" w:rsidRDefault="00C220FB" w:rsidP="00C220FB">
          <w:pPr>
            <w:pStyle w:val="af3"/>
            <w:jc w:val="center"/>
          </w:pPr>
          <w:r>
            <w:rPr>
              <w:rFonts w:hint="eastAsia"/>
            </w:rPr>
            <w:t xml:space="preserve">SSV/社員A</w:t>
          </w:r>
        </w:p>
      </w:tc>
      <w:tc>
        <w:tcPr>
          <w:tcW w:w="781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21EB41C" w14:textId="77777777" w:rsidR="00C002F1" w:rsidRPr="0008506E" w:rsidRDefault="00C002F1" w:rsidP="00C002F1">
          <w:pPr>
            <w:pStyle w:val="af3"/>
          </w:pPr>
          <w:r w:rsidRPr="0008506E">
            <w:rPr>
              <w:rStyle w:val="af2"/>
            </w:rPr>
            <w:fldChar w:fldCharType="begin"/>
          </w:r>
          <w:r w:rsidRPr="0008506E">
            <w:rPr>
              <w:rStyle w:val="af2"/>
            </w:rPr>
            <w:instrText xml:space="preserve"> PAGE </w:instrText>
          </w:r>
          <w:r w:rsidRPr="0008506E">
            <w:rPr>
              <w:rStyle w:val="af2"/>
            </w:rPr>
            <w:fldChar w:fldCharType="separate"/>
          </w:r>
          <w:r>
            <w:rPr>
              <w:rStyle w:val="af2"/>
              <w:noProof/>
            </w:rPr>
            <w:t>1</w:t>
          </w:r>
          <w:r w:rsidRPr="0008506E">
            <w:rPr>
              <w:rStyle w:val="af2"/>
            </w:rPr>
            <w:fldChar w:fldCharType="end"/>
          </w:r>
          <w:r w:rsidRPr="0008506E">
            <w:t>/</w:t>
          </w:r>
          <w:r w:rsidRPr="0008506E">
            <w:rPr>
              <w:rStyle w:val="af2"/>
            </w:rPr>
            <w:fldChar w:fldCharType="begin"/>
          </w:r>
          <w:r w:rsidRPr="0008506E">
            <w:rPr>
              <w:rStyle w:val="af2"/>
            </w:rPr>
            <w:instrText xml:space="preserve"> NUMPAGES </w:instrText>
          </w:r>
          <w:r w:rsidRPr="0008506E">
            <w:rPr>
              <w:rStyle w:val="af2"/>
            </w:rPr>
            <w:fldChar w:fldCharType="separate"/>
          </w:r>
          <w:r>
            <w:rPr>
              <w:rStyle w:val="af2"/>
              <w:noProof/>
            </w:rPr>
            <w:t>1</w:t>
          </w:r>
          <w:r w:rsidRPr="0008506E">
            <w:rPr>
              <w:rStyle w:val="af2"/>
            </w:rPr>
            <w:fldChar w:fldCharType="end"/>
          </w:r>
        </w:p>
      </w:tc>
    </w:tr>
  </w:tbl>
  <w:p w14:paraId="1274606C" w14:textId="77777777" w:rsidR="00C002F1" w:rsidRPr="00592264" w:rsidRDefault="00C002F1" w:rsidP="00C002F1">
    <w:pPr>
      <w:pStyle w:val="ae"/>
      <w:rPr>
        <w:sz w:val="2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6005F"/>
    <w:multiLevelType w:val="hybridMultilevel"/>
    <w:tmpl w:val="CCA4592E"/>
    <w:lvl w:ilvl="0" w:tplc="0409000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6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520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640" w:hanging="440"/>
      </w:pPr>
      <w:rPr>
        <w:rFonts w:ascii="Wingdings" w:hAnsi="Wingdings" w:hint="default"/>
      </w:rPr>
    </w:lvl>
  </w:abstractNum>
  <w:abstractNum w:abstractNumId="1" w15:restartNumberingAfterBreak="0">
    <w:nsid w:val="07B54D48"/>
    <w:multiLevelType w:val="hybridMultilevel"/>
    <w:tmpl w:val="A6B8519A"/>
    <w:lvl w:ilvl="0" w:tplc="05EA4AE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0B4764AB"/>
    <w:multiLevelType w:val="hybridMultilevel"/>
    <w:tmpl w:val="BD18BE5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11AE7C1B"/>
    <w:multiLevelType w:val="hybridMultilevel"/>
    <w:tmpl w:val="8300134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16463C85"/>
    <w:multiLevelType w:val="multilevel"/>
    <w:tmpl w:val="3BACB6FA"/>
    <w:styleLink w:val="1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171C5259"/>
    <w:multiLevelType w:val="hybridMultilevel"/>
    <w:tmpl w:val="AF86345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17A71000"/>
    <w:multiLevelType w:val="hybridMultilevel"/>
    <w:tmpl w:val="34F02904"/>
    <w:lvl w:ilvl="0" w:tplc="8814DDE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" w15:restartNumberingAfterBreak="0">
    <w:nsid w:val="17E311B1"/>
    <w:multiLevelType w:val="hybridMultilevel"/>
    <w:tmpl w:val="DDD6F5E6"/>
    <w:lvl w:ilvl="0" w:tplc="3BD60FC2">
      <w:start w:val="1"/>
      <w:numFmt w:val="bullet"/>
      <w:suff w:val="space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18744738"/>
    <w:multiLevelType w:val="hybridMultilevel"/>
    <w:tmpl w:val="C47ECA10"/>
    <w:lvl w:ilvl="0" w:tplc="8814DDE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" w15:restartNumberingAfterBreak="0">
    <w:nsid w:val="1D6D2101"/>
    <w:multiLevelType w:val="hybridMultilevel"/>
    <w:tmpl w:val="A49ED8F6"/>
    <w:lvl w:ilvl="0" w:tplc="AF10997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205D46FB"/>
    <w:multiLevelType w:val="hybridMultilevel"/>
    <w:tmpl w:val="214A550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1" w15:restartNumberingAfterBreak="0">
    <w:nsid w:val="2A6B18E7"/>
    <w:multiLevelType w:val="hybridMultilevel"/>
    <w:tmpl w:val="AF86345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DEB3CEC"/>
    <w:multiLevelType w:val="hybridMultilevel"/>
    <w:tmpl w:val="214A550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EA2389E"/>
    <w:multiLevelType w:val="hybridMultilevel"/>
    <w:tmpl w:val="FDF0678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4" w15:restartNumberingAfterBreak="0">
    <w:nsid w:val="2F73786F"/>
    <w:multiLevelType w:val="hybridMultilevel"/>
    <w:tmpl w:val="FDF0678A"/>
    <w:lvl w:ilvl="0" w:tplc="29749F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5" w15:restartNumberingAfterBreak="0">
    <w:nsid w:val="2FD82AC1"/>
    <w:multiLevelType w:val="hybridMultilevel"/>
    <w:tmpl w:val="214A550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6" w15:restartNumberingAfterBreak="0">
    <w:nsid w:val="3C1B1D05"/>
    <w:multiLevelType w:val="hybridMultilevel"/>
    <w:tmpl w:val="AF86345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4CEC4A64"/>
    <w:multiLevelType w:val="hybridMultilevel"/>
    <w:tmpl w:val="02908854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720" w:hanging="440"/>
      </w:pPr>
      <w:rPr>
        <w:rFonts w:ascii="Wingdings" w:hAnsi="Wingdings" w:hint="default"/>
      </w:rPr>
    </w:lvl>
    <w:lvl w:ilvl="2" w:tplc="89E6BD1E">
      <w:start w:val="1"/>
      <w:numFmt w:val="bullet"/>
      <w:lvlText w:val="-"/>
      <w:lvlJc w:val="left"/>
      <w:pPr>
        <w:ind w:left="2080" w:hanging="360"/>
      </w:pPr>
      <w:rPr>
        <w:rFonts w:ascii="Meiryo UI" w:eastAsia="Meiryo UI" w:hAnsi="Meiryo UI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3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8" w15:restartNumberingAfterBreak="0">
    <w:nsid w:val="5E6A4E23"/>
    <w:multiLevelType w:val="hybridMultilevel"/>
    <w:tmpl w:val="7B98020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9" w15:restartNumberingAfterBreak="0">
    <w:nsid w:val="600B40AB"/>
    <w:multiLevelType w:val="multilevel"/>
    <w:tmpl w:val="5B5644C4"/>
    <w:lvl w:ilvl="0">
      <w:start w:val="1"/>
      <w:numFmt w:val="decimal"/>
      <w:pStyle w:val="10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0" w15:restartNumberingAfterBreak="0">
    <w:nsid w:val="613918E1"/>
    <w:multiLevelType w:val="hybridMultilevel"/>
    <w:tmpl w:val="60983FFA"/>
    <w:lvl w:ilvl="0" w:tplc="CE04203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1" w15:restartNumberingAfterBreak="0">
    <w:nsid w:val="6E2A0177"/>
    <w:multiLevelType w:val="hybridMultilevel"/>
    <w:tmpl w:val="91863E3C"/>
    <w:lvl w:ilvl="0" w:tplc="3BD60FC2">
      <w:start w:val="1"/>
      <w:numFmt w:val="bullet"/>
      <w:suff w:val="space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747863EE"/>
    <w:multiLevelType w:val="hybridMultilevel"/>
    <w:tmpl w:val="D29C46D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3" w15:restartNumberingAfterBreak="0">
    <w:nsid w:val="79EC1F58"/>
    <w:multiLevelType w:val="hybridMultilevel"/>
    <w:tmpl w:val="D29C46DE"/>
    <w:lvl w:ilvl="0" w:tplc="468821E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4" w15:restartNumberingAfterBreak="0">
    <w:nsid w:val="7B4D0E57"/>
    <w:multiLevelType w:val="hybridMultilevel"/>
    <w:tmpl w:val="BD18BE5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5" w15:restartNumberingAfterBreak="0">
    <w:nsid w:val="7EEC6C27"/>
    <w:multiLevelType w:val="hybridMultilevel"/>
    <w:tmpl w:val="A240243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7F0F2C0E"/>
    <w:multiLevelType w:val="hybridMultilevel"/>
    <w:tmpl w:val="651433C8"/>
    <w:lvl w:ilvl="0" w:tplc="7CCAE44E">
      <w:start w:val="1"/>
      <w:numFmt w:val="bullet"/>
      <w:suff w:val="space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40100960">
    <w:abstractNumId w:val="4"/>
  </w:num>
  <w:num w:numId="2" w16cid:durableId="677079582">
    <w:abstractNumId w:val="19"/>
  </w:num>
  <w:num w:numId="3" w16cid:durableId="1132360486">
    <w:abstractNumId w:val="19"/>
  </w:num>
  <w:num w:numId="4" w16cid:durableId="1896310185">
    <w:abstractNumId w:val="19"/>
  </w:num>
  <w:num w:numId="5" w16cid:durableId="891892927">
    <w:abstractNumId w:val="19"/>
  </w:num>
  <w:num w:numId="6" w16cid:durableId="1347555933">
    <w:abstractNumId w:val="19"/>
  </w:num>
  <w:num w:numId="7" w16cid:durableId="709839561">
    <w:abstractNumId w:val="19"/>
  </w:num>
  <w:num w:numId="8" w16cid:durableId="582035669">
    <w:abstractNumId w:val="19"/>
  </w:num>
  <w:num w:numId="9" w16cid:durableId="1732187897">
    <w:abstractNumId w:val="19"/>
  </w:num>
  <w:num w:numId="10" w16cid:durableId="124928254">
    <w:abstractNumId w:val="19"/>
  </w:num>
  <w:num w:numId="11" w16cid:durableId="2131777331">
    <w:abstractNumId w:val="19"/>
  </w:num>
  <w:num w:numId="12" w16cid:durableId="963731790">
    <w:abstractNumId w:val="19"/>
  </w:num>
  <w:num w:numId="13" w16cid:durableId="1534807914">
    <w:abstractNumId w:val="19"/>
  </w:num>
  <w:num w:numId="14" w16cid:durableId="803889070">
    <w:abstractNumId w:val="19"/>
  </w:num>
  <w:num w:numId="15" w16cid:durableId="1422676068">
    <w:abstractNumId w:val="19"/>
  </w:num>
  <w:num w:numId="16" w16cid:durableId="1965185649">
    <w:abstractNumId w:val="19"/>
  </w:num>
  <w:num w:numId="17" w16cid:durableId="560139461">
    <w:abstractNumId w:val="0"/>
  </w:num>
  <w:num w:numId="18" w16cid:durableId="1437099550">
    <w:abstractNumId w:val="17"/>
  </w:num>
  <w:num w:numId="19" w16cid:durableId="859120762">
    <w:abstractNumId w:val="14"/>
  </w:num>
  <w:num w:numId="20" w16cid:durableId="240525523">
    <w:abstractNumId w:val="11"/>
  </w:num>
  <w:num w:numId="21" w16cid:durableId="810056264">
    <w:abstractNumId w:val="21"/>
  </w:num>
  <w:num w:numId="22" w16cid:durableId="850291144">
    <w:abstractNumId w:val="13"/>
  </w:num>
  <w:num w:numId="23" w16cid:durableId="1699576618">
    <w:abstractNumId w:val="5"/>
  </w:num>
  <w:num w:numId="24" w16cid:durableId="1784231585">
    <w:abstractNumId w:val="18"/>
  </w:num>
  <w:num w:numId="25" w16cid:durableId="1839879912">
    <w:abstractNumId w:val="3"/>
  </w:num>
  <w:num w:numId="26" w16cid:durableId="273094817">
    <w:abstractNumId w:val="24"/>
  </w:num>
  <w:num w:numId="27" w16cid:durableId="1834056841">
    <w:abstractNumId w:val="9"/>
  </w:num>
  <w:num w:numId="28" w16cid:durableId="1204711985">
    <w:abstractNumId w:val="10"/>
  </w:num>
  <w:num w:numId="29" w16cid:durableId="1876966507">
    <w:abstractNumId w:val="12"/>
  </w:num>
  <w:num w:numId="30" w16cid:durableId="1207527057">
    <w:abstractNumId w:val="1"/>
  </w:num>
  <w:num w:numId="31" w16cid:durableId="1130053429">
    <w:abstractNumId w:val="2"/>
  </w:num>
  <w:num w:numId="32" w16cid:durableId="2065836987">
    <w:abstractNumId w:val="20"/>
  </w:num>
  <w:num w:numId="33" w16cid:durableId="769786987">
    <w:abstractNumId w:val="23"/>
  </w:num>
  <w:num w:numId="34" w16cid:durableId="1797064597">
    <w:abstractNumId w:val="15"/>
  </w:num>
  <w:num w:numId="35" w16cid:durableId="1630820687">
    <w:abstractNumId w:val="25"/>
  </w:num>
  <w:num w:numId="36" w16cid:durableId="1851331599">
    <w:abstractNumId w:val="8"/>
  </w:num>
  <w:num w:numId="37" w16cid:durableId="393816333">
    <w:abstractNumId w:val="6"/>
  </w:num>
  <w:num w:numId="38" w16cid:durableId="1775205159">
    <w:abstractNumId w:val="22"/>
  </w:num>
  <w:num w:numId="39" w16cid:durableId="2136438282">
    <w:abstractNumId w:val="16"/>
  </w:num>
  <w:num w:numId="40" w16cid:durableId="1844278580">
    <w:abstractNumId w:val="7"/>
  </w:num>
  <w:num w:numId="41" w16cid:durableId="94627430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429"/>
    <w:rsid w:val="00007051"/>
    <w:rsid w:val="000200E7"/>
    <w:rsid w:val="00054A7E"/>
    <w:rsid w:val="000555D8"/>
    <w:rsid w:val="00065464"/>
    <w:rsid w:val="00065ED5"/>
    <w:rsid w:val="00092AE8"/>
    <w:rsid w:val="000C1B31"/>
    <w:rsid w:val="000F31F3"/>
    <w:rsid w:val="00127BE6"/>
    <w:rsid w:val="00133B83"/>
    <w:rsid w:val="0014136E"/>
    <w:rsid w:val="001458BF"/>
    <w:rsid w:val="00160C95"/>
    <w:rsid w:val="00163224"/>
    <w:rsid w:val="00175C91"/>
    <w:rsid w:val="00177ECB"/>
    <w:rsid w:val="001927B4"/>
    <w:rsid w:val="001A09E6"/>
    <w:rsid w:val="001A129C"/>
    <w:rsid w:val="001A2898"/>
    <w:rsid w:val="001B38CF"/>
    <w:rsid w:val="001B5D52"/>
    <w:rsid w:val="001C28D3"/>
    <w:rsid w:val="001F23AE"/>
    <w:rsid w:val="001F72D6"/>
    <w:rsid w:val="002220F3"/>
    <w:rsid w:val="00231D94"/>
    <w:rsid w:val="0025564B"/>
    <w:rsid w:val="00272650"/>
    <w:rsid w:val="002744FE"/>
    <w:rsid w:val="0028179A"/>
    <w:rsid w:val="002855F8"/>
    <w:rsid w:val="00290B53"/>
    <w:rsid w:val="00291152"/>
    <w:rsid w:val="002E124C"/>
    <w:rsid w:val="002F2D57"/>
    <w:rsid w:val="002F756C"/>
    <w:rsid w:val="00312722"/>
    <w:rsid w:val="003257FA"/>
    <w:rsid w:val="00350D71"/>
    <w:rsid w:val="00371B4A"/>
    <w:rsid w:val="00387D5A"/>
    <w:rsid w:val="003A27D7"/>
    <w:rsid w:val="003A3D64"/>
    <w:rsid w:val="003B3FEA"/>
    <w:rsid w:val="003D12E4"/>
    <w:rsid w:val="003E3220"/>
    <w:rsid w:val="003F423A"/>
    <w:rsid w:val="004044C2"/>
    <w:rsid w:val="00406165"/>
    <w:rsid w:val="00407AFF"/>
    <w:rsid w:val="004451B2"/>
    <w:rsid w:val="00464509"/>
    <w:rsid w:val="004808E5"/>
    <w:rsid w:val="00494783"/>
    <w:rsid w:val="0050601C"/>
    <w:rsid w:val="005226B2"/>
    <w:rsid w:val="00522E49"/>
    <w:rsid w:val="00546B51"/>
    <w:rsid w:val="0055439E"/>
    <w:rsid w:val="00554C98"/>
    <w:rsid w:val="00565181"/>
    <w:rsid w:val="00585378"/>
    <w:rsid w:val="00591AF4"/>
    <w:rsid w:val="00592264"/>
    <w:rsid w:val="005B7D5E"/>
    <w:rsid w:val="005D01D5"/>
    <w:rsid w:val="005E3AA4"/>
    <w:rsid w:val="005E3BFC"/>
    <w:rsid w:val="006251D6"/>
    <w:rsid w:val="00651929"/>
    <w:rsid w:val="00666088"/>
    <w:rsid w:val="00694216"/>
    <w:rsid w:val="006B4058"/>
    <w:rsid w:val="006D71C6"/>
    <w:rsid w:val="006E2019"/>
    <w:rsid w:val="006E5C4B"/>
    <w:rsid w:val="006F7511"/>
    <w:rsid w:val="00724308"/>
    <w:rsid w:val="007278DA"/>
    <w:rsid w:val="00743C13"/>
    <w:rsid w:val="00765429"/>
    <w:rsid w:val="007755DC"/>
    <w:rsid w:val="00785F6D"/>
    <w:rsid w:val="007872F2"/>
    <w:rsid w:val="007F0471"/>
    <w:rsid w:val="008058C4"/>
    <w:rsid w:val="00807C34"/>
    <w:rsid w:val="0081006E"/>
    <w:rsid w:val="00811A57"/>
    <w:rsid w:val="00811C4B"/>
    <w:rsid w:val="00816CB9"/>
    <w:rsid w:val="00834146"/>
    <w:rsid w:val="00835556"/>
    <w:rsid w:val="008562BB"/>
    <w:rsid w:val="0088779C"/>
    <w:rsid w:val="00891FD8"/>
    <w:rsid w:val="00896C45"/>
    <w:rsid w:val="008B5C3B"/>
    <w:rsid w:val="008C356B"/>
    <w:rsid w:val="008F3915"/>
    <w:rsid w:val="00907E2A"/>
    <w:rsid w:val="00913884"/>
    <w:rsid w:val="009745A3"/>
    <w:rsid w:val="00983987"/>
    <w:rsid w:val="00985EEC"/>
    <w:rsid w:val="009A79BA"/>
    <w:rsid w:val="009B650D"/>
    <w:rsid w:val="009E6E5A"/>
    <w:rsid w:val="009F197D"/>
    <w:rsid w:val="00A422E3"/>
    <w:rsid w:val="00A502DF"/>
    <w:rsid w:val="00AC6770"/>
    <w:rsid w:val="00AE0E35"/>
    <w:rsid w:val="00AF37F1"/>
    <w:rsid w:val="00B176C0"/>
    <w:rsid w:val="00B32E70"/>
    <w:rsid w:val="00BA1B8A"/>
    <w:rsid w:val="00BC1AB2"/>
    <w:rsid w:val="00BF55E8"/>
    <w:rsid w:val="00C002F1"/>
    <w:rsid w:val="00C220FB"/>
    <w:rsid w:val="00C2499F"/>
    <w:rsid w:val="00C24EEC"/>
    <w:rsid w:val="00C44226"/>
    <w:rsid w:val="00C64866"/>
    <w:rsid w:val="00C721F9"/>
    <w:rsid w:val="00C73352"/>
    <w:rsid w:val="00CA1C9D"/>
    <w:rsid w:val="00CA69CB"/>
    <w:rsid w:val="00CB13A9"/>
    <w:rsid w:val="00CC0AAA"/>
    <w:rsid w:val="00CC3927"/>
    <w:rsid w:val="00D11FD4"/>
    <w:rsid w:val="00D240E2"/>
    <w:rsid w:val="00D308C4"/>
    <w:rsid w:val="00D80BA4"/>
    <w:rsid w:val="00D97F7B"/>
    <w:rsid w:val="00DA10B2"/>
    <w:rsid w:val="00DB1E75"/>
    <w:rsid w:val="00DC2049"/>
    <w:rsid w:val="00DC4A6C"/>
    <w:rsid w:val="00DC4B7E"/>
    <w:rsid w:val="00DC63FB"/>
    <w:rsid w:val="00DD3A28"/>
    <w:rsid w:val="00DE5853"/>
    <w:rsid w:val="00DF326A"/>
    <w:rsid w:val="00E1743B"/>
    <w:rsid w:val="00E71E3F"/>
    <w:rsid w:val="00E73EE2"/>
    <w:rsid w:val="00EA2841"/>
    <w:rsid w:val="00EA62E1"/>
    <w:rsid w:val="00EA6941"/>
    <w:rsid w:val="00ED6DE3"/>
    <w:rsid w:val="00F14B9A"/>
    <w:rsid w:val="00F152BC"/>
    <w:rsid w:val="00F2607C"/>
    <w:rsid w:val="00F36CE8"/>
    <w:rsid w:val="00F44946"/>
    <w:rsid w:val="00F602BF"/>
    <w:rsid w:val="00F60FCD"/>
    <w:rsid w:val="00F650FB"/>
    <w:rsid w:val="00F91E8B"/>
    <w:rsid w:val="00FC7BF2"/>
    <w:rsid w:val="00FE2CCB"/>
    <w:rsid w:val="00FE6956"/>
    <w:rsid w:val="00FE7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E8A5EE9"/>
  <w15:chartTrackingRefBased/>
  <w15:docId w15:val="{A5FF679E-6964-4805-B6E2-A58904DC7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76C0"/>
    <w:pPr>
      <w:widowControl w:val="0"/>
      <w:spacing w:after="120" w:line="240" w:lineRule="exact"/>
    </w:pPr>
    <w:rPr>
      <w:rFonts w:eastAsia="Meiryo UI"/>
      <w:sz w:val="21"/>
    </w:rPr>
  </w:style>
  <w:style w:type="paragraph" w:styleId="10">
    <w:name w:val="heading 1"/>
    <w:basedOn w:val="a"/>
    <w:next w:val="a"/>
    <w:link w:val="11"/>
    <w:uiPriority w:val="9"/>
    <w:qFormat/>
    <w:rsid w:val="003F423A"/>
    <w:pPr>
      <w:keepNext/>
      <w:keepLines/>
      <w:numPr>
        <w:numId w:val="2"/>
      </w:numPr>
      <w:spacing w:before="280" w:after="80" w:line="180" w:lineRule="auto"/>
      <w:outlineLvl w:val="0"/>
    </w:pPr>
    <w:rPr>
      <w:rFonts w:asciiTheme="majorHAnsi" w:hAnsiTheme="majorHAnsi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F423A"/>
    <w:pPr>
      <w:keepNext/>
      <w:keepLines/>
      <w:numPr>
        <w:ilvl w:val="1"/>
        <w:numId w:val="2"/>
      </w:numPr>
      <w:spacing w:before="160" w:after="80" w:line="280" w:lineRule="exact"/>
      <w:outlineLvl w:val="1"/>
    </w:pPr>
    <w:rPr>
      <w:rFonts w:asciiTheme="majorHAnsi" w:hAnsiTheme="majorHAnsi" w:cstheme="majorBidi"/>
      <w:b/>
      <w:color w:val="000000" w:themeColor="text1"/>
      <w:sz w:val="24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5B7D5E"/>
    <w:pPr>
      <w:keepNext/>
      <w:keepLines/>
      <w:numPr>
        <w:ilvl w:val="2"/>
        <w:numId w:val="2"/>
      </w:numPr>
      <w:spacing w:before="160" w:after="80"/>
      <w:outlineLvl w:val="2"/>
    </w:pPr>
    <w:rPr>
      <w:rFonts w:asciiTheme="majorHAnsi" w:hAnsiTheme="majorHAnsi" w:cstheme="majorBidi"/>
      <w:b/>
      <w:color w:val="000000" w:themeColor="text1"/>
    </w:rPr>
  </w:style>
  <w:style w:type="paragraph" w:styleId="4">
    <w:name w:val="heading 4"/>
    <w:basedOn w:val="a"/>
    <w:next w:val="a"/>
    <w:link w:val="40"/>
    <w:uiPriority w:val="9"/>
    <w:unhideWhenUsed/>
    <w:qFormat/>
    <w:rsid w:val="003F423A"/>
    <w:pPr>
      <w:keepNext/>
      <w:keepLines/>
      <w:numPr>
        <w:ilvl w:val="3"/>
        <w:numId w:val="2"/>
      </w:numPr>
      <w:spacing w:before="80" w:after="40"/>
      <w:outlineLvl w:val="3"/>
    </w:pPr>
    <w:rPr>
      <w:rFonts w:asciiTheme="majorHAnsi" w:hAnsiTheme="majorHAnsi" w:cstheme="majorBidi"/>
      <w:b/>
      <w:color w:val="000000" w:themeColor="text1"/>
    </w:rPr>
  </w:style>
  <w:style w:type="paragraph" w:styleId="5">
    <w:name w:val="heading 5"/>
    <w:basedOn w:val="a"/>
    <w:next w:val="a"/>
    <w:link w:val="50"/>
    <w:uiPriority w:val="9"/>
    <w:unhideWhenUsed/>
    <w:qFormat/>
    <w:rsid w:val="003F423A"/>
    <w:pPr>
      <w:keepNext/>
      <w:keepLines/>
      <w:numPr>
        <w:ilvl w:val="4"/>
        <w:numId w:val="2"/>
      </w:numPr>
      <w:spacing w:before="80" w:after="40"/>
      <w:outlineLvl w:val="4"/>
    </w:pPr>
    <w:rPr>
      <w:rFonts w:ascii="Meiryo UI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423A"/>
    <w:pPr>
      <w:keepNext/>
      <w:keepLines/>
      <w:numPr>
        <w:ilvl w:val="5"/>
        <w:numId w:val="2"/>
      </w:numPr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02F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02F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02F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見出し 1 (文字)"/>
    <w:basedOn w:val="a0"/>
    <w:link w:val="10"/>
    <w:uiPriority w:val="9"/>
    <w:rsid w:val="001927B4"/>
    <w:rPr>
      <w:rFonts w:asciiTheme="majorHAnsi" w:eastAsia="Meiryo UI" w:hAnsiTheme="majorHAnsi" w:cstheme="majorBidi"/>
      <w:b/>
      <w:color w:val="000000" w:themeColor="text1"/>
      <w:sz w:val="28"/>
      <w:szCs w:val="32"/>
    </w:rPr>
  </w:style>
  <w:style w:type="character" w:customStyle="1" w:styleId="20">
    <w:name w:val="見出し 2 (文字)"/>
    <w:basedOn w:val="a0"/>
    <w:link w:val="2"/>
    <w:uiPriority w:val="9"/>
    <w:rsid w:val="001927B4"/>
    <w:rPr>
      <w:rFonts w:asciiTheme="majorHAnsi" w:eastAsia="Meiryo UI" w:hAnsiTheme="majorHAnsi" w:cstheme="majorBidi"/>
      <w:b/>
      <w:color w:val="000000" w:themeColor="text1"/>
      <w:sz w:val="24"/>
      <w:szCs w:val="28"/>
    </w:rPr>
  </w:style>
  <w:style w:type="character" w:customStyle="1" w:styleId="30">
    <w:name w:val="見出し 3 (文字)"/>
    <w:basedOn w:val="a0"/>
    <w:link w:val="3"/>
    <w:uiPriority w:val="9"/>
    <w:rsid w:val="005B7D5E"/>
    <w:rPr>
      <w:rFonts w:asciiTheme="majorHAnsi" w:eastAsia="Meiryo UI" w:hAnsiTheme="majorHAnsi" w:cstheme="majorBidi"/>
      <w:b/>
      <w:color w:val="000000" w:themeColor="text1"/>
      <w:sz w:val="21"/>
    </w:rPr>
  </w:style>
  <w:style w:type="character" w:customStyle="1" w:styleId="40">
    <w:name w:val="見出し 4 (文字)"/>
    <w:basedOn w:val="a0"/>
    <w:link w:val="4"/>
    <w:uiPriority w:val="9"/>
    <w:rsid w:val="003F423A"/>
    <w:rPr>
      <w:rFonts w:asciiTheme="majorHAnsi" w:eastAsia="Meiryo UI" w:hAnsiTheme="majorHAnsi" w:cstheme="majorBidi"/>
      <w:b/>
      <w:color w:val="000000" w:themeColor="text1"/>
      <w:sz w:val="21"/>
    </w:rPr>
  </w:style>
  <w:style w:type="character" w:customStyle="1" w:styleId="50">
    <w:name w:val="見出し 5 (文字)"/>
    <w:basedOn w:val="a0"/>
    <w:link w:val="5"/>
    <w:uiPriority w:val="9"/>
    <w:rsid w:val="003F423A"/>
    <w:rPr>
      <w:rFonts w:ascii="Meiryo UI" w:eastAsia="Meiryo UI" w:hAnsiTheme="majorHAnsi" w:cstheme="majorBidi"/>
      <w:color w:val="000000" w:themeColor="text1"/>
      <w:sz w:val="21"/>
    </w:rPr>
  </w:style>
  <w:style w:type="character" w:customStyle="1" w:styleId="60">
    <w:name w:val="見出し 6 (文字)"/>
    <w:basedOn w:val="a0"/>
    <w:link w:val="6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002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00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02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002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1B8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6D9F1" w:themeFill="text2" w:themeFillTint="33"/>
      <w:spacing w:before="160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A1B8A"/>
    <w:rPr>
      <w:rFonts w:eastAsia="Meiryo UI"/>
      <w:i/>
      <w:iCs/>
      <w:color w:val="404040" w:themeColor="text1" w:themeTint="BF"/>
      <w:sz w:val="21"/>
      <w:shd w:val="clear" w:color="auto" w:fill="C6D9F1" w:themeFill="text2" w:themeFillTint="33"/>
    </w:rPr>
  </w:style>
  <w:style w:type="paragraph" w:styleId="a9">
    <w:name w:val="List Paragraph"/>
    <w:basedOn w:val="a"/>
    <w:uiPriority w:val="34"/>
    <w:qFormat/>
    <w:rsid w:val="006F751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6D9F1" w:themeFill="text2" w:themeFillTint="33"/>
      <w:ind w:left="720"/>
      <w:contextualSpacing/>
    </w:pPr>
    <w:rPr>
      <w:rFonts w:ascii="Meiryo UI"/>
    </w:rPr>
  </w:style>
  <w:style w:type="character" w:styleId="21">
    <w:name w:val="Intense Emphasis"/>
    <w:basedOn w:val="a0"/>
    <w:uiPriority w:val="21"/>
    <w:qFormat/>
    <w:rsid w:val="00C002F1"/>
    <w:rPr>
      <w:i/>
      <w:iCs/>
      <w:color w:val="365F9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002F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002F1"/>
    <w:rPr>
      <w:i/>
      <w:iCs/>
      <w:color w:val="365F91" w:themeColor="accent1" w:themeShade="BF"/>
    </w:rPr>
  </w:style>
  <w:style w:type="character" w:styleId="24">
    <w:name w:val="Intense Reference"/>
    <w:basedOn w:val="a0"/>
    <w:uiPriority w:val="32"/>
    <w:qFormat/>
    <w:rsid w:val="00C002F1"/>
    <w:rPr>
      <w:b/>
      <w:bCs/>
      <w:smallCaps/>
      <w:color w:val="365F91" w:themeColor="accent1" w:themeShade="BF"/>
      <w:spacing w:val="5"/>
    </w:rPr>
  </w:style>
  <w:style w:type="numbering" w:customStyle="1" w:styleId="1">
    <w:name w:val="スタイル1"/>
    <w:uiPriority w:val="99"/>
    <w:rsid w:val="00C002F1"/>
    <w:pPr>
      <w:numPr>
        <w:numId w:val="1"/>
      </w:numPr>
    </w:pPr>
  </w:style>
  <w:style w:type="paragraph" w:styleId="aa">
    <w:name w:val="No Spacing"/>
    <w:link w:val="ab"/>
    <w:uiPriority w:val="1"/>
    <w:qFormat/>
    <w:rsid w:val="00983987"/>
    <w:pPr>
      <w:widowControl w:val="0"/>
      <w:spacing w:after="0" w:line="240" w:lineRule="auto"/>
    </w:pPr>
    <w:rPr>
      <w:rFonts w:ascii="Meiryo UI" w:eastAsia="Meiryo UI"/>
      <w:sz w:val="21"/>
    </w:rPr>
  </w:style>
  <w:style w:type="paragraph" w:customStyle="1" w:styleId="ac">
    <w:name w:val="見出し３"/>
    <w:basedOn w:val="aa"/>
    <w:link w:val="ad"/>
    <w:rsid w:val="00C002F1"/>
    <w:pPr>
      <w:outlineLvl w:val="2"/>
    </w:pPr>
    <w:rPr>
      <w:sz w:val="22"/>
    </w:rPr>
  </w:style>
  <w:style w:type="character" w:customStyle="1" w:styleId="ab">
    <w:name w:val="行間詰め (文字)"/>
    <w:basedOn w:val="a0"/>
    <w:link w:val="aa"/>
    <w:uiPriority w:val="1"/>
    <w:rsid w:val="00983987"/>
    <w:rPr>
      <w:rFonts w:ascii="Meiryo UI" w:eastAsia="Meiryo UI"/>
      <w:sz w:val="21"/>
    </w:rPr>
  </w:style>
  <w:style w:type="character" w:customStyle="1" w:styleId="ad">
    <w:name w:val="見出し３ (文字)"/>
    <w:basedOn w:val="ab"/>
    <w:link w:val="ac"/>
    <w:rsid w:val="00C002F1"/>
    <w:rPr>
      <w:rFonts w:ascii="Meiryo UI" w:eastAsia="Meiryo UI"/>
      <w:sz w:val="21"/>
    </w:rPr>
  </w:style>
  <w:style w:type="paragraph" w:styleId="ae">
    <w:name w:val="header"/>
    <w:basedOn w:val="a"/>
    <w:link w:val="af"/>
    <w:uiPriority w:val="99"/>
    <w:unhideWhenUsed/>
    <w:rsid w:val="00C002F1"/>
    <w:pPr>
      <w:tabs>
        <w:tab w:val="center" w:pos="4252"/>
        <w:tab w:val="right" w:pos="8504"/>
      </w:tabs>
      <w:snapToGrid w:val="0"/>
    </w:pPr>
  </w:style>
  <w:style w:type="character" w:customStyle="1" w:styleId="af">
    <w:name w:val="ヘッダー (文字)"/>
    <w:basedOn w:val="a0"/>
    <w:link w:val="ae"/>
    <w:uiPriority w:val="99"/>
    <w:rsid w:val="00C002F1"/>
    <w:rPr>
      <w:rFonts w:eastAsia="ＭＳ ゴシック"/>
      <w:sz w:val="21"/>
    </w:rPr>
  </w:style>
  <w:style w:type="paragraph" w:styleId="af0">
    <w:name w:val="footer"/>
    <w:basedOn w:val="a"/>
    <w:link w:val="af1"/>
    <w:uiPriority w:val="99"/>
    <w:unhideWhenUsed/>
    <w:rsid w:val="00C002F1"/>
    <w:pPr>
      <w:tabs>
        <w:tab w:val="center" w:pos="4252"/>
        <w:tab w:val="right" w:pos="8504"/>
      </w:tabs>
      <w:snapToGrid w:val="0"/>
    </w:pPr>
  </w:style>
  <w:style w:type="character" w:customStyle="1" w:styleId="af1">
    <w:name w:val="フッター (文字)"/>
    <w:basedOn w:val="a0"/>
    <w:link w:val="af0"/>
    <w:uiPriority w:val="99"/>
    <w:rsid w:val="00C002F1"/>
    <w:rPr>
      <w:rFonts w:eastAsia="ＭＳ ゴシック"/>
      <w:sz w:val="21"/>
    </w:rPr>
  </w:style>
  <w:style w:type="character" w:styleId="af2">
    <w:name w:val="page number"/>
    <w:basedOn w:val="a0"/>
    <w:rsid w:val="00C002F1"/>
  </w:style>
  <w:style w:type="paragraph" w:customStyle="1" w:styleId="af3">
    <w:name w:val="ヘッダー部"/>
    <w:basedOn w:val="a"/>
    <w:link w:val="af4"/>
    <w:qFormat/>
    <w:rsid w:val="00C002F1"/>
    <w:pPr>
      <w:spacing w:after="0"/>
      <w:jc w:val="both"/>
    </w:pPr>
    <w:rPr>
      <w:rFonts w:ascii="ＭＳ ゴシック" w:hAnsi="ＭＳ ゴシック"/>
      <w:sz w:val="18"/>
      <w:szCs w:val="18"/>
      <w14:ligatures w14:val="none"/>
    </w:rPr>
  </w:style>
  <w:style w:type="character" w:customStyle="1" w:styleId="af4">
    <w:name w:val="ヘッダー部 (文字)"/>
    <w:basedOn w:val="a0"/>
    <w:link w:val="af3"/>
    <w:rsid w:val="00C002F1"/>
    <w:rPr>
      <w:rFonts w:ascii="ＭＳ ゴシック" w:eastAsia="ＭＳ ゴシック" w:hAnsi="ＭＳ ゴシック"/>
      <w:sz w:val="18"/>
      <w:szCs w:val="18"/>
      <w14:ligatures w14:val="none"/>
    </w:rPr>
  </w:style>
  <w:style w:type="character" w:styleId="af5">
    <w:name w:val="Placeholder Text"/>
    <w:basedOn w:val="a0"/>
    <w:uiPriority w:val="99"/>
    <w:semiHidden/>
    <w:rsid w:val="00C002F1"/>
    <w:rPr>
      <w:color w:val="666666"/>
    </w:rPr>
  </w:style>
  <w:style w:type="table" w:styleId="af6">
    <w:name w:val="Table Grid"/>
    <w:basedOn w:val="a1"/>
    <w:uiPriority w:val="39"/>
    <w:rsid w:val="007F0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1"/>
    <w:uiPriority w:val="50"/>
    <w:rsid w:val="00ED6DE3"/>
    <w:pPr>
      <w:spacing w:after="0" w:line="240" w:lineRule="auto"/>
    </w:pPr>
    <w:rPr>
      <w:rFonts w:eastAsia="Meiryo UI"/>
      <w:sz w:val="20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styleId="af7">
    <w:name w:val="annotation reference"/>
    <w:basedOn w:val="a0"/>
    <w:uiPriority w:val="99"/>
    <w:semiHidden/>
    <w:unhideWhenUsed/>
    <w:rsid w:val="00694216"/>
    <w:rPr>
      <w:sz w:val="18"/>
      <w:szCs w:val="18"/>
    </w:rPr>
  </w:style>
  <w:style w:type="paragraph" w:styleId="af8">
    <w:name w:val="annotation text"/>
    <w:basedOn w:val="a"/>
    <w:link w:val="af9"/>
    <w:uiPriority w:val="99"/>
    <w:unhideWhenUsed/>
    <w:rsid w:val="00694216"/>
  </w:style>
  <w:style w:type="character" w:customStyle="1" w:styleId="af9">
    <w:name w:val="コメント文字列 (文字)"/>
    <w:basedOn w:val="a0"/>
    <w:link w:val="af8"/>
    <w:uiPriority w:val="99"/>
    <w:rsid w:val="00694216"/>
    <w:rPr>
      <w:rFonts w:eastAsia="Meiryo UI"/>
      <w:sz w:val="21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694216"/>
    <w:rPr>
      <w:b/>
      <w:bCs/>
    </w:rPr>
  </w:style>
  <w:style w:type="character" w:customStyle="1" w:styleId="afb">
    <w:name w:val="コメント内容 (文字)"/>
    <w:basedOn w:val="af9"/>
    <w:link w:val="afa"/>
    <w:uiPriority w:val="99"/>
    <w:semiHidden/>
    <w:rsid w:val="00694216"/>
    <w:rPr>
      <w:rFonts w:eastAsia="Meiryo UI"/>
      <w:b/>
      <w:bCs/>
      <w:sz w:val="21"/>
    </w:rPr>
  </w:style>
  <w:style w:type="character" w:styleId="afc">
    <w:name w:val="Hyperlink"/>
    <w:basedOn w:val="a0"/>
    <w:uiPriority w:val="99"/>
    <w:unhideWhenUsed/>
    <w:rsid w:val="00694216"/>
    <w:rPr>
      <w:color w:val="0000FF" w:themeColor="hyperlink"/>
      <w:u w:val="single"/>
    </w:rPr>
  </w:style>
  <w:style w:type="character" w:styleId="afd">
    <w:name w:val="Unresolved Mention"/>
    <w:basedOn w:val="a0"/>
    <w:uiPriority w:val="99"/>
    <w:semiHidden/>
    <w:unhideWhenUsed/>
    <w:rsid w:val="00694216"/>
    <w:rPr>
      <w:color w:val="605E5C"/>
      <w:shd w:val="clear" w:color="auto" w:fill="E1DFDD"/>
    </w:rPr>
  </w:style>
  <w:style w:type="paragraph" w:styleId="afe">
    <w:name w:val="Revision"/>
    <w:hidden/>
    <w:uiPriority w:val="99"/>
    <w:semiHidden/>
    <w:rsid w:val="00387D5A"/>
    <w:pPr>
      <w:spacing w:after="0" w:line="240" w:lineRule="auto"/>
    </w:pPr>
    <w:rPr>
      <w:rFonts w:eastAsia="Meiryo UI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テーマ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8ADB4F2-21C9-43E1-A225-5D15B6855E21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63ee3b13-89ff-4a69-b0cf-46e74c5c33d8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2026-06-12T00:00:00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設計書.dotx</Template>
  <TotalTime>468</TotalTime>
  <Pages>6</Pages>
  <Words>1633</Words>
  <Characters>1798</Characters>
  <Application>Microsoft Office Word</Application>
  <DocSecurity>0</DocSecurity>
  <Lines>119</Lines>
  <Paragraphs>201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社員B</dc:creator>
  <cp:keywords/>
  <dc:description/>
  <cp:lastModifiedBy>社員B</cp:lastModifiedBy>
  <cp:revision>50</cp:revision>
  <dcterms:created xsi:type="dcterms:W3CDTF">2026-06-01T06:14:00Z</dcterms:created>
  <dcterms:modified xsi:type="dcterms:W3CDTF">2026-07-28T01:19:00Z</dcterms:modified>
</cp:coreProperties>
</file>