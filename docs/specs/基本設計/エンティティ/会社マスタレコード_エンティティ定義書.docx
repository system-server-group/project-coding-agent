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90B1" w14:textId="77777777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8A56C2" w14:paraId="50D079E9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DABB935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4FECF71A" w14:textId="77777777" w:rsidR="008A56C2" w:rsidRDefault="008A56C2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8A56C2" w14:paraId="6F761602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8E1B4D6" w14:textId="5894D653" w:rsidR="008A56C2" w:rsidRDefault="00D20B64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35E363BD" w14:textId="5645E92B" w:rsidR="008A56C2" w:rsidRDefault="00371B56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会社マスタレコード</w:t>
            </w:r>
          </w:p>
        </w:tc>
      </w:tr>
      <w:tr w:rsidR="008A56C2" w14:paraId="40154858" w14:textId="77777777" w:rsidTr="00183061">
        <w:trPr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0374E74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730FA14D" w14:textId="77777777" w:rsidR="008A56C2" w:rsidRDefault="00371B56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会社マスタに登録される一つのデータを表すエンティティ。</w:t>
            </w:r>
          </w:p>
          <w:p w14:paraId="04C97835" w14:textId="75C8B910" w:rsidR="00371B56" w:rsidRDefault="00600AE5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システムで利用する</w:t>
            </w:r>
            <w:r w:rsidR="003703AF">
              <w:rPr>
                <w:rFonts w:hint="eastAsia"/>
              </w:rPr>
              <w:t>顧客、</w:t>
            </w:r>
            <w:r>
              <w:rPr>
                <w:rFonts w:hint="eastAsia"/>
              </w:rPr>
              <w:t>取引先企業の情報を記録する。</w:t>
            </w:r>
          </w:p>
        </w:tc>
      </w:tr>
      <w:tr w:rsidR="008A56C2" w14:paraId="7F5F12AE" w14:textId="77777777" w:rsidTr="00183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0B852F90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0F7E67C1" w14:textId="78DFA5A0" w:rsidR="00371B56" w:rsidRDefault="000B3F6C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45FAFE44" w14:textId="21EB41B9" w:rsidR="00371B56" w:rsidRDefault="00371B56" w:rsidP="00371B56"/>
    <w:p w14:paraId="5945149F" w14:textId="77777777" w:rsidR="00371B56" w:rsidRDefault="00371B56">
      <w:pPr>
        <w:widowControl/>
        <w:spacing w:after="160" w:line="259" w:lineRule="auto"/>
      </w:pPr>
      <w:r>
        <w:br w:type="page"/>
      </w:r>
    </w:p>
    <w:p w14:paraId="590EA560" w14:textId="291FE9DE" w:rsidR="008A56C2" w:rsidRDefault="00371B56" w:rsidP="00371B56">
      <w:pPr>
        <w:pStyle w:val="10"/>
      </w:pPr>
      <w:r>
        <w:rPr>
          <w:rFonts w:hint="eastAsia"/>
        </w:rPr>
        <w:lastRenderedPageBreak/>
        <w:t>エンティティ定義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08"/>
        <w:gridCol w:w="1578"/>
        <w:gridCol w:w="1448"/>
        <w:gridCol w:w="4141"/>
        <w:gridCol w:w="1499"/>
        <w:gridCol w:w="1668"/>
        <w:gridCol w:w="785"/>
        <w:gridCol w:w="416"/>
        <w:gridCol w:w="3345"/>
      </w:tblGrid>
      <w:tr w:rsidR="00371B56" w:rsidRPr="005C33C2" w14:paraId="3E5935B5" w14:textId="77777777" w:rsidTr="00362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18750D47" w14:textId="77777777" w:rsidR="00371B56" w:rsidRPr="005C33C2" w:rsidRDefault="00371B56" w:rsidP="0036296F">
            <w:pPr>
              <w:pStyle w:val="aa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No</w:t>
            </w:r>
          </w:p>
        </w:tc>
        <w:tc>
          <w:tcPr>
            <w:tcW w:w="525" w:type="pct"/>
          </w:tcPr>
          <w:p w14:paraId="5D8B191C" w14:textId="77777777" w:rsidR="00371B56" w:rsidRPr="005C33C2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属性名</w:t>
            </w:r>
          </w:p>
        </w:tc>
        <w:tc>
          <w:tcPr>
            <w:tcW w:w="483" w:type="pct"/>
          </w:tcPr>
          <w:p w14:paraId="3C4F297A" w14:textId="77777777" w:rsidR="00371B56" w:rsidRPr="005C33C2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型</w:t>
            </w:r>
          </w:p>
        </w:tc>
        <w:tc>
          <w:tcPr>
            <w:tcW w:w="1358" w:type="pct"/>
          </w:tcPr>
          <w:p w14:paraId="43F71326" w14:textId="77777777" w:rsidR="00371B56" w:rsidRPr="005C33C2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説明</w:t>
            </w:r>
          </w:p>
        </w:tc>
        <w:tc>
          <w:tcPr>
            <w:tcW w:w="499" w:type="pct"/>
          </w:tcPr>
          <w:p w14:paraId="78A66CDF" w14:textId="77777777" w:rsidR="00371B56" w:rsidRPr="005C33C2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最小値／桁数</w:t>
            </w:r>
          </w:p>
        </w:tc>
        <w:tc>
          <w:tcPr>
            <w:tcW w:w="468" w:type="pct"/>
          </w:tcPr>
          <w:p w14:paraId="23AB9F93" w14:textId="77777777" w:rsidR="00371B56" w:rsidRPr="00DB1099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最大</w:t>
            </w:r>
            <w:r>
              <w:rPr>
                <w:rFonts w:hint="eastAsia"/>
                <w:sz w:val="20"/>
                <w:szCs w:val="22"/>
              </w:rPr>
              <w:t>値／</w:t>
            </w:r>
            <w:r w:rsidRPr="005C33C2">
              <w:rPr>
                <w:rFonts w:hint="eastAsia"/>
                <w:sz w:val="20"/>
                <w:szCs w:val="22"/>
              </w:rPr>
              <w:t>桁数</w:t>
            </w:r>
          </w:p>
        </w:tc>
        <w:tc>
          <w:tcPr>
            <w:tcW w:w="267" w:type="pct"/>
          </w:tcPr>
          <w:p w14:paraId="0A1587EC" w14:textId="77777777" w:rsidR="00371B56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単位</w:t>
            </w:r>
          </w:p>
          <w:p w14:paraId="770C2114" w14:textId="77777777" w:rsidR="00371B56" w:rsidRPr="006120EA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・精度</w:t>
            </w:r>
          </w:p>
        </w:tc>
        <w:tc>
          <w:tcPr>
            <w:tcW w:w="135" w:type="pct"/>
          </w:tcPr>
          <w:p w14:paraId="275DECE2" w14:textId="77777777" w:rsidR="00371B56" w:rsidRPr="005C33C2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必須</w:t>
            </w:r>
          </w:p>
        </w:tc>
        <w:tc>
          <w:tcPr>
            <w:tcW w:w="1099" w:type="pct"/>
          </w:tcPr>
          <w:p w14:paraId="5955743D" w14:textId="77777777" w:rsidR="00371B56" w:rsidRPr="005C33C2" w:rsidRDefault="00371B56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備考</w:t>
            </w:r>
          </w:p>
        </w:tc>
      </w:tr>
      <w:tr w:rsidR="00371B56" w:rsidRPr="005C33C2" w14:paraId="06D984D3" w14:textId="77777777" w:rsidTr="00362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7F6E29A8" w14:textId="77777777" w:rsidR="00371B56" w:rsidRPr="005C33C2" w:rsidRDefault="00371B56" w:rsidP="00371B56">
            <w:pPr>
              <w:pStyle w:val="aa"/>
              <w:numPr>
                <w:ilvl w:val="0"/>
                <w:numId w:val="18"/>
              </w:numPr>
              <w:rPr>
                <w:sz w:val="20"/>
                <w:szCs w:val="22"/>
              </w:rPr>
            </w:pPr>
          </w:p>
        </w:tc>
        <w:tc>
          <w:tcPr>
            <w:tcW w:w="525" w:type="pct"/>
          </w:tcPr>
          <w:p w14:paraId="4041081E" w14:textId="1564BE19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会社ID</w:t>
            </w:r>
          </w:p>
        </w:tc>
        <w:tc>
          <w:tcPr>
            <w:tcW w:w="483" w:type="pct"/>
          </w:tcPr>
          <w:p w14:paraId="19E14AEE" w14:textId="77777777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整数</w:t>
            </w:r>
          </w:p>
        </w:tc>
        <w:tc>
          <w:tcPr>
            <w:tcW w:w="1358" w:type="pct"/>
          </w:tcPr>
          <w:p w14:paraId="730452BE" w14:textId="756F7988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会社マスタレコード</w:t>
            </w:r>
            <w:r w:rsidRPr="005C33C2">
              <w:rPr>
                <w:rFonts w:hint="eastAsia"/>
                <w:sz w:val="20"/>
                <w:szCs w:val="22"/>
              </w:rPr>
              <w:t>を一意に特定する番号</w:t>
            </w:r>
            <w:r w:rsidR="00183061">
              <w:rPr>
                <w:rFonts w:hint="eastAsia"/>
                <w:sz w:val="20"/>
                <w:szCs w:val="22"/>
              </w:rPr>
              <w:t>。</w:t>
            </w:r>
          </w:p>
        </w:tc>
        <w:tc>
          <w:tcPr>
            <w:tcW w:w="499" w:type="pct"/>
          </w:tcPr>
          <w:p w14:paraId="07E72B67" w14:textId="77777777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</w:p>
        </w:tc>
        <w:tc>
          <w:tcPr>
            <w:tcW w:w="468" w:type="pct"/>
          </w:tcPr>
          <w:p w14:paraId="4A78C2F1" w14:textId="77777777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DB1099">
              <w:rPr>
                <w:sz w:val="20"/>
                <w:szCs w:val="22"/>
              </w:rPr>
              <w:t>2,147,483,647</w:t>
            </w:r>
          </w:p>
        </w:tc>
        <w:tc>
          <w:tcPr>
            <w:tcW w:w="267" w:type="pct"/>
          </w:tcPr>
          <w:p w14:paraId="15DB7E0E" w14:textId="77777777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―</w:t>
            </w:r>
          </w:p>
        </w:tc>
        <w:tc>
          <w:tcPr>
            <w:tcW w:w="135" w:type="pct"/>
          </w:tcPr>
          <w:p w14:paraId="207FA525" w14:textId="77777777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○</w:t>
            </w:r>
          </w:p>
        </w:tc>
        <w:tc>
          <w:tcPr>
            <w:tcW w:w="1099" w:type="pct"/>
          </w:tcPr>
          <w:p w14:paraId="5BEF4FE9" w14:textId="77777777" w:rsidR="00371B56" w:rsidRPr="005C33C2" w:rsidRDefault="00371B56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―</w:t>
            </w:r>
          </w:p>
        </w:tc>
      </w:tr>
      <w:tr w:rsidR="00371B56" w:rsidRPr="005C33C2" w14:paraId="48CEC079" w14:textId="77777777" w:rsidTr="00362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" w:type="pct"/>
          </w:tcPr>
          <w:p w14:paraId="61C94AB2" w14:textId="77777777" w:rsidR="00371B56" w:rsidRPr="005C33C2" w:rsidRDefault="00371B56" w:rsidP="00371B56">
            <w:pPr>
              <w:pStyle w:val="aa"/>
              <w:numPr>
                <w:ilvl w:val="0"/>
                <w:numId w:val="18"/>
              </w:numPr>
              <w:rPr>
                <w:sz w:val="20"/>
                <w:szCs w:val="22"/>
              </w:rPr>
            </w:pPr>
          </w:p>
        </w:tc>
        <w:tc>
          <w:tcPr>
            <w:tcW w:w="525" w:type="pct"/>
          </w:tcPr>
          <w:p w14:paraId="024389C6" w14:textId="2F7F0928" w:rsidR="00371B56" w:rsidRPr="005C33C2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会社名</w:t>
            </w:r>
          </w:p>
        </w:tc>
        <w:tc>
          <w:tcPr>
            <w:tcW w:w="483" w:type="pct"/>
          </w:tcPr>
          <w:p w14:paraId="7409351D" w14:textId="77777777" w:rsidR="00371B56" w:rsidRPr="005C33C2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 w:rsidRPr="005C33C2">
              <w:rPr>
                <w:rFonts w:hint="eastAsia"/>
                <w:sz w:val="20"/>
                <w:szCs w:val="22"/>
              </w:rPr>
              <w:t>文字列</w:t>
            </w:r>
          </w:p>
        </w:tc>
        <w:tc>
          <w:tcPr>
            <w:tcW w:w="1358" w:type="pct"/>
          </w:tcPr>
          <w:p w14:paraId="20477E9E" w14:textId="24A2B892" w:rsidR="00371B56" w:rsidRPr="005C33C2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会社の名前。</w:t>
            </w:r>
          </w:p>
        </w:tc>
        <w:tc>
          <w:tcPr>
            <w:tcW w:w="499" w:type="pct"/>
          </w:tcPr>
          <w:p w14:paraId="71D13F26" w14:textId="77777777" w:rsidR="00371B56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―</w:t>
            </w:r>
          </w:p>
        </w:tc>
        <w:tc>
          <w:tcPr>
            <w:tcW w:w="468" w:type="pct"/>
          </w:tcPr>
          <w:p w14:paraId="03708726" w14:textId="1E475633" w:rsidR="00371B56" w:rsidRPr="005C33C2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50</w:t>
            </w:r>
          </w:p>
        </w:tc>
        <w:tc>
          <w:tcPr>
            <w:tcW w:w="267" w:type="pct"/>
          </w:tcPr>
          <w:p w14:paraId="0EFD777A" w14:textId="77777777" w:rsidR="00371B56" w:rsidRPr="005C33C2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字</w:t>
            </w:r>
          </w:p>
        </w:tc>
        <w:tc>
          <w:tcPr>
            <w:tcW w:w="135" w:type="pct"/>
          </w:tcPr>
          <w:p w14:paraId="2CDD3F6A" w14:textId="77777777" w:rsidR="00371B56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○</w:t>
            </w:r>
          </w:p>
        </w:tc>
        <w:tc>
          <w:tcPr>
            <w:tcW w:w="1099" w:type="pct"/>
          </w:tcPr>
          <w:p w14:paraId="3ED692E9" w14:textId="0AAA440F" w:rsidR="00371B56" w:rsidRPr="005C33C2" w:rsidRDefault="00371B56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―</w:t>
            </w:r>
          </w:p>
        </w:tc>
      </w:tr>
    </w:tbl>
    <w:p w14:paraId="01C976B6" w14:textId="77777777" w:rsidR="00371B56" w:rsidRPr="00371B56" w:rsidRDefault="00371B56" w:rsidP="00371B56"/>
    <w:sectPr w:rsidR="00371B56" w:rsidRPr="00371B56" w:rsidSect="0059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1D82" w14:textId="77777777" w:rsidR="00265FBD" w:rsidRDefault="00265FBD" w:rsidP="00C002F1">
      <w:pPr>
        <w:spacing w:after="0" w:line="240" w:lineRule="auto"/>
      </w:pPr>
      <w:r>
        <w:separator/>
      </w:r>
    </w:p>
  </w:endnote>
  <w:endnote w:type="continuationSeparator" w:id="0">
    <w:p w14:paraId="3CC8F32E" w14:textId="77777777" w:rsidR="00265FBD" w:rsidRDefault="00265FBD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D4E1" w14:textId="77777777" w:rsidR="00C845A5" w:rsidRDefault="00C845A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8B4F" w14:textId="77777777" w:rsidR="00C845A5" w:rsidRDefault="00C845A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AD30B" w14:textId="77777777" w:rsidR="00C845A5" w:rsidRDefault="00C845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686C" w14:textId="77777777" w:rsidR="00265FBD" w:rsidRDefault="00265FBD" w:rsidP="00C002F1">
      <w:pPr>
        <w:spacing w:after="0" w:line="240" w:lineRule="auto"/>
      </w:pPr>
      <w:r>
        <w:separator/>
      </w:r>
    </w:p>
  </w:footnote>
  <w:footnote w:type="continuationSeparator" w:id="0">
    <w:p w14:paraId="49FC1C1E" w14:textId="77777777" w:rsidR="00265FBD" w:rsidRDefault="00265FBD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3ACF" w14:textId="77777777" w:rsidR="00C845A5" w:rsidRDefault="00C845A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11DA83DA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964ADB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2C2B45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28E108E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F1DD70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6CFE1C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015FAF1" w14:textId="55B86E54" w:rsidR="00C002F1" w:rsidRPr="0008506E" w:rsidRDefault="00265FBD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C845A5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648D35C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2E121C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34CCF965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00F587" w14:textId="202237B3" w:rsidR="00C002F1" w:rsidRPr="0008506E" w:rsidRDefault="00371B56" w:rsidP="00C002F1">
          <w:pPr>
            <w:pStyle w:val="af3"/>
          </w:pPr>
          <w:r>
            <w:rPr>
              <w:rFonts w:hint="eastAsia"/>
            </w:rPr>
            <w:t>エンティティ定義書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AD7F06B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92F116F" w14:textId="6917685C" w:rsidR="00C002F1" w:rsidRPr="0008506E" w:rsidRDefault="00371B56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DBCC3FC" w14:textId="3D57AAE1" w:rsidR="00C002F1" w:rsidRPr="00521AB2" w:rsidRDefault="00371B56" w:rsidP="00C002F1">
          <w:pPr>
            <w:pStyle w:val="af3"/>
          </w:pPr>
          <w:r>
            <w:rPr>
              <w:rFonts w:hint="eastAsia"/>
            </w:rPr>
            <w:t>会社マスタレコード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B793A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A775B6" w14:textId="77777777" w:rsidR="00C002F1" w:rsidRPr="0008506E" w:rsidRDefault="00C002F1" w:rsidP="00C002F1">
          <w:pPr>
            <w:pStyle w:val="af3"/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5B8203" w14:textId="77777777" w:rsidR="00C002F1" w:rsidRPr="0008506E" w:rsidRDefault="00C002F1" w:rsidP="00C002F1">
          <w:pPr>
            <w:pStyle w:val="af3"/>
          </w:pP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977E17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368864A5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92A3" w14:textId="77777777" w:rsidR="00C845A5" w:rsidRDefault="00C845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B167D9F"/>
    <w:multiLevelType w:val="hybridMultilevel"/>
    <w:tmpl w:val="3274F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B106536"/>
    <w:multiLevelType w:val="hybridMultilevel"/>
    <w:tmpl w:val="09206E5C"/>
    <w:lvl w:ilvl="0" w:tplc="FCE8FDE6">
      <w:start w:val="1"/>
      <w:numFmt w:val="decimal"/>
      <w:pStyle w:val="3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3" w15:restartNumberingAfterBreak="0">
    <w:nsid w:val="600B40AB"/>
    <w:multiLevelType w:val="multilevel"/>
    <w:tmpl w:val="F69C8710"/>
    <w:numStyleLink w:val="1"/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9480585">
    <w:abstractNumId w:val="2"/>
  </w:num>
  <w:num w:numId="18" w16cid:durableId="151356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56"/>
    <w:rsid w:val="00007051"/>
    <w:rsid w:val="000200E7"/>
    <w:rsid w:val="00054A7E"/>
    <w:rsid w:val="000A5FDA"/>
    <w:rsid w:val="000B3F6C"/>
    <w:rsid w:val="00127BE6"/>
    <w:rsid w:val="0014136E"/>
    <w:rsid w:val="00163224"/>
    <w:rsid w:val="00183061"/>
    <w:rsid w:val="001927B4"/>
    <w:rsid w:val="001A2898"/>
    <w:rsid w:val="001F72D6"/>
    <w:rsid w:val="002220F3"/>
    <w:rsid w:val="00231D94"/>
    <w:rsid w:val="00265FBD"/>
    <w:rsid w:val="00272650"/>
    <w:rsid w:val="002855F8"/>
    <w:rsid w:val="00290B53"/>
    <w:rsid w:val="002E5CA2"/>
    <w:rsid w:val="003703AF"/>
    <w:rsid w:val="00371B56"/>
    <w:rsid w:val="003A27D7"/>
    <w:rsid w:val="003A3D64"/>
    <w:rsid w:val="003B1E70"/>
    <w:rsid w:val="003E3220"/>
    <w:rsid w:val="003F423A"/>
    <w:rsid w:val="00407AFF"/>
    <w:rsid w:val="00464509"/>
    <w:rsid w:val="004808E5"/>
    <w:rsid w:val="00494253"/>
    <w:rsid w:val="0050601C"/>
    <w:rsid w:val="00522E49"/>
    <w:rsid w:val="00585378"/>
    <w:rsid w:val="00591AF4"/>
    <w:rsid w:val="00592264"/>
    <w:rsid w:val="005D01D5"/>
    <w:rsid w:val="00600AE5"/>
    <w:rsid w:val="00666088"/>
    <w:rsid w:val="006E2019"/>
    <w:rsid w:val="006F7511"/>
    <w:rsid w:val="00781B5E"/>
    <w:rsid w:val="00785F6D"/>
    <w:rsid w:val="007F0471"/>
    <w:rsid w:val="00807C34"/>
    <w:rsid w:val="0081006E"/>
    <w:rsid w:val="008A56C2"/>
    <w:rsid w:val="00983987"/>
    <w:rsid w:val="009A79BA"/>
    <w:rsid w:val="009E6E5A"/>
    <w:rsid w:val="00A548E6"/>
    <w:rsid w:val="00A63CAE"/>
    <w:rsid w:val="00AE0E35"/>
    <w:rsid w:val="00B176C0"/>
    <w:rsid w:val="00BA1B8A"/>
    <w:rsid w:val="00C002F1"/>
    <w:rsid w:val="00C73352"/>
    <w:rsid w:val="00C81C93"/>
    <w:rsid w:val="00C845A5"/>
    <w:rsid w:val="00CB13A9"/>
    <w:rsid w:val="00CC0AAA"/>
    <w:rsid w:val="00CC3927"/>
    <w:rsid w:val="00D20B64"/>
    <w:rsid w:val="00D80BA4"/>
    <w:rsid w:val="00DA10B2"/>
    <w:rsid w:val="00DC63FB"/>
    <w:rsid w:val="00DD3A28"/>
    <w:rsid w:val="00E71E3F"/>
    <w:rsid w:val="00E73EE2"/>
    <w:rsid w:val="00EA62E1"/>
    <w:rsid w:val="00ED6DE3"/>
    <w:rsid w:val="00F650FB"/>
    <w:rsid w:val="00F91E8B"/>
    <w:rsid w:val="00FB7E56"/>
    <w:rsid w:val="00FC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1B83F7"/>
  <w15:chartTrackingRefBased/>
  <w15:docId w15:val="{49AD86B4-9247-478B-A494-2B8396C1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A56C2"/>
    <w:pPr>
      <w:keepNext/>
      <w:keepLines/>
      <w:numPr>
        <w:numId w:val="17"/>
      </w:numPr>
      <w:spacing w:before="160" w:after="80" w:line="240" w:lineRule="auto"/>
      <w:ind w:left="1293" w:hanging="442"/>
      <w:outlineLvl w:val="2"/>
    </w:pPr>
    <w:rPr>
      <w:rFonts w:ascii="Meiryo U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8A56C2"/>
    <w:rPr>
      <w:rFonts w:ascii="Meiryo U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3703AF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7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10</cp:revision>
  <dcterms:created xsi:type="dcterms:W3CDTF">2026-06-02T02:06:00Z</dcterms:created>
  <dcterms:modified xsi:type="dcterms:W3CDTF">2026-06-12T05:43:00Z</dcterms:modified>
</cp:coreProperties>
</file>