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F0B3F" w14:textId="35C61FA9" w:rsidR="00DA10B2" w:rsidRDefault="00C002F1" w:rsidP="00C002F1">
      <w:pPr>
        <w:pStyle w:val="10"/>
      </w:pPr>
      <w:r>
        <w:rPr>
          <w:rFonts w:hint="eastAsia"/>
        </w:rPr>
        <w:t>基本仕様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2689"/>
        <w:gridCol w:w="12699"/>
      </w:tblGrid>
      <w:tr w:rsidR="00DB0F7A" w14:paraId="00F7095B" w14:textId="77777777" w:rsidTr="00DB0F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92AE358" w14:textId="63F06607" w:rsidR="00DB0F7A" w:rsidRDefault="00DB0F7A" w:rsidP="00DB0F7A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12699" w:type="dxa"/>
          </w:tcPr>
          <w:p w14:paraId="7D60ADC3" w14:textId="0EC1EA40" w:rsidR="00DB0F7A" w:rsidRDefault="00DB0F7A" w:rsidP="00DB0F7A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説明</w:t>
            </w:r>
          </w:p>
        </w:tc>
      </w:tr>
      <w:tr w:rsidR="00DB0F7A" w14:paraId="33DC4BB0" w14:textId="77777777" w:rsidTr="00DB0F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02E90BF" w14:textId="0CB95D35" w:rsidR="00DB0F7A" w:rsidRDefault="00104758" w:rsidP="00DB0F7A">
            <w:pPr>
              <w:pStyle w:val="aa"/>
            </w:pPr>
            <w:r>
              <w:rPr>
                <w:rFonts w:hint="eastAsia"/>
              </w:rPr>
              <w:t>名称</w:t>
            </w:r>
          </w:p>
        </w:tc>
        <w:tc>
          <w:tcPr>
            <w:tcW w:w="12699" w:type="dxa"/>
          </w:tcPr>
          <w:p w14:paraId="3573BB11" w14:textId="3017B257" w:rsidR="00DB0F7A" w:rsidRDefault="00760A17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</w:t>
            </w:r>
            <w:r w:rsidR="00DB0F7A">
              <w:rPr>
                <w:rFonts w:hint="eastAsia"/>
              </w:rPr>
              <w:t>マスタ管理画面</w:t>
            </w:r>
          </w:p>
        </w:tc>
      </w:tr>
      <w:tr w:rsidR="00DB0F7A" w14:paraId="1AB83862" w14:textId="77777777" w:rsidTr="00AB03E7">
        <w:trPr>
          <w:trHeight w:val="1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5506C44" w14:textId="23D09B74" w:rsidR="00DB0F7A" w:rsidRDefault="00DB0F7A" w:rsidP="00DB0F7A">
            <w:pPr>
              <w:pStyle w:val="aa"/>
            </w:pPr>
            <w:r>
              <w:rPr>
                <w:rFonts w:hint="eastAsia"/>
              </w:rPr>
              <w:t>概要</w:t>
            </w:r>
          </w:p>
        </w:tc>
        <w:tc>
          <w:tcPr>
            <w:tcW w:w="12699" w:type="dxa"/>
          </w:tcPr>
          <w:p w14:paraId="7A1BC05A" w14:textId="2F4FD513" w:rsidR="00DB0F7A" w:rsidRDefault="00760A17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</w:t>
            </w:r>
            <w:r w:rsidR="00DB0F7A">
              <w:rPr>
                <w:rFonts w:hint="eastAsia"/>
              </w:rPr>
              <w:t>マスタ</w:t>
            </w:r>
            <w:r w:rsidR="004C27B6">
              <w:rPr>
                <w:rFonts w:hint="eastAsia"/>
              </w:rPr>
              <w:t>に登録されている全ての</w:t>
            </w:r>
            <w:r>
              <w:rPr>
                <w:rFonts w:hint="eastAsia"/>
              </w:rPr>
              <w:t>ユーザ</w:t>
            </w:r>
            <w:r w:rsidR="004C27B6">
              <w:rPr>
                <w:rFonts w:hint="eastAsia"/>
              </w:rPr>
              <w:t>マスタレコード</w:t>
            </w:r>
            <w:r w:rsidR="00DB0F7A">
              <w:rPr>
                <w:rFonts w:hint="eastAsia"/>
              </w:rPr>
              <w:t>を</w:t>
            </w:r>
            <w:r w:rsidR="004C27B6">
              <w:rPr>
                <w:rFonts w:hint="eastAsia"/>
              </w:rPr>
              <w:t>一覧で表示する</w:t>
            </w:r>
            <w:r w:rsidR="00DB0F7A">
              <w:rPr>
                <w:rFonts w:hint="eastAsia"/>
              </w:rPr>
              <w:t>画面。</w:t>
            </w:r>
          </w:p>
          <w:p w14:paraId="1D1CFB11" w14:textId="40EB433A" w:rsidR="00DB0F7A" w:rsidRDefault="004C27B6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全ての</w:t>
            </w:r>
            <w:r w:rsidR="00760A17">
              <w:rPr>
                <w:rFonts w:hint="eastAsia"/>
              </w:rPr>
              <w:t>ユーザ</w:t>
            </w:r>
            <w:r>
              <w:rPr>
                <w:rFonts w:hint="eastAsia"/>
              </w:rPr>
              <w:t>マスタレコードを</w:t>
            </w:r>
            <w:r w:rsidR="00DB0F7A">
              <w:rPr>
                <w:rFonts w:hint="eastAsia"/>
              </w:rPr>
              <w:t>CSV形式でダウンロードできる。</w:t>
            </w:r>
          </w:p>
          <w:p w14:paraId="19563191" w14:textId="3A30E7C1" w:rsidR="00DB0F7A" w:rsidRDefault="00DD0832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既定</w:t>
            </w:r>
            <w:r w:rsidR="004C27B6">
              <w:rPr>
                <w:rFonts w:hint="eastAsia"/>
              </w:rPr>
              <w:t>の形式の</w:t>
            </w:r>
            <w:r w:rsidR="00DB0F7A">
              <w:rPr>
                <w:rFonts w:hint="eastAsia"/>
              </w:rPr>
              <w:t>CSVファイルをアップロードすることで、</w:t>
            </w:r>
            <w:r w:rsidR="00760A17">
              <w:rPr>
                <w:rFonts w:hint="eastAsia"/>
              </w:rPr>
              <w:t>ユーザ</w:t>
            </w:r>
            <w:r w:rsidR="002D166A">
              <w:rPr>
                <w:rFonts w:hint="eastAsia"/>
              </w:rPr>
              <w:t>の追加・更新・削除を行う。</w:t>
            </w:r>
          </w:p>
        </w:tc>
      </w:tr>
      <w:tr w:rsidR="00DB0F7A" w14:paraId="651A43DC" w14:textId="77777777" w:rsidTr="00AB0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857BDA0" w14:textId="47F371DF" w:rsidR="00DB0F7A" w:rsidRDefault="00DB0F7A" w:rsidP="00DB0F7A">
            <w:pPr>
              <w:pStyle w:val="aa"/>
            </w:pPr>
            <w:r>
              <w:rPr>
                <w:rFonts w:hint="eastAsia"/>
              </w:rPr>
              <w:t>関連文書</w:t>
            </w:r>
          </w:p>
        </w:tc>
        <w:tc>
          <w:tcPr>
            <w:tcW w:w="12699" w:type="dxa"/>
          </w:tcPr>
          <w:p w14:paraId="08A0ACD3" w14:textId="0129AABE" w:rsidR="00DB0F7A" w:rsidRDefault="00760A17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</w:t>
            </w:r>
            <w:r w:rsidR="00DB0F7A">
              <w:rPr>
                <w:rFonts w:hint="eastAsia"/>
              </w:rPr>
              <w:t>マスタ管理機能 機能仕様書</w:t>
            </w:r>
          </w:p>
          <w:p w14:paraId="5EA93D8B" w14:textId="77777777" w:rsidR="00DB0F7A" w:rsidRDefault="00760A17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</w:t>
            </w:r>
            <w:r w:rsidR="004C27B6">
              <w:rPr>
                <w:rFonts w:hint="eastAsia"/>
              </w:rPr>
              <w:t>マスタレコード</w:t>
            </w:r>
            <w:r w:rsidR="00DB0F7A">
              <w:rPr>
                <w:rFonts w:hint="eastAsia"/>
              </w:rPr>
              <w:t xml:space="preserve"> エンティティ定義書</w:t>
            </w:r>
          </w:p>
          <w:p w14:paraId="1DD58B1A" w14:textId="77777777" w:rsidR="00253DE1" w:rsidRDefault="00253DE1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画面部品凡例 システム共通仕様書</w:t>
            </w:r>
          </w:p>
          <w:p w14:paraId="49127B8A" w14:textId="338042B0" w:rsidR="00253DE1" w:rsidRPr="00253DE1" w:rsidRDefault="00253DE1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画面部品仕様 システム共通仕様書</w:t>
            </w:r>
          </w:p>
        </w:tc>
      </w:tr>
    </w:tbl>
    <w:p w14:paraId="55509821" w14:textId="6097A8F1" w:rsidR="00DB0F7A" w:rsidRDefault="00DB0F7A" w:rsidP="007F0471"/>
    <w:p w14:paraId="35391F4F" w14:textId="77777777" w:rsidR="00DB0F7A" w:rsidRDefault="00DB0F7A">
      <w:pPr>
        <w:widowControl/>
        <w:spacing w:after="160" w:line="259" w:lineRule="auto"/>
      </w:pPr>
      <w:r>
        <w:br w:type="page"/>
      </w:r>
    </w:p>
    <w:p w14:paraId="5322294F" w14:textId="38C41779" w:rsidR="00C002F1" w:rsidRDefault="00DB0F7A" w:rsidP="00DB0F7A">
      <w:pPr>
        <w:pStyle w:val="10"/>
      </w:pPr>
      <w:r>
        <w:rPr>
          <w:rFonts w:hint="eastAsia"/>
        </w:rPr>
        <w:lastRenderedPageBreak/>
        <w:t>画面レイアウト</w:t>
      </w:r>
    </w:p>
    <w:p w14:paraId="0C044041" w14:textId="60559101" w:rsidR="006800C9" w:rsidRDefault="007652DC" w:rsidP="006800C9">
      <w:pPr>
        <w:pStyle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779D8B9" wp14:editId="7C0D3789">
                <wp:simplePos x="0" y="0"/>
                <wp:positionH relativeFrom="column">
                  <wp:posOffset>276225</wp:posOffset>
                </wp:positionH>
                <wp:positionV relativeFrom="paragraph">
                  <wp:posOffset>1854199</wp:posOffset>
                </wp:positionV>
                <wp:extent cx="8324850" cy="2466975"/>
                <wp:effectExtent l="0" t="0" r="19050" b="28575"/>
                <wp:wrapNone/>
                <wp:docPr id="1719819822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4850" cy="24669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2F29940F" id="正方形/長方形 1" o:spid="_x0000_s1026" style="position:absolute;margin-left:21.75pt;margin-top:146pt;width:655.5pt;height:194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8CF27E5" wp14:editId="22187FE7">
                <wp:simplePos x="0" y="0"/>
                <wp:positionH relativeFrom="margin">
                  <wp:posOffset>2723515</wp:posOffset>
                </wp:positionH>
                <wp:positionV relativeFrom="paragraph">
                  <wp:posOffset>2168525</wp:posOffset>
                </wp:positionV>
                <wp:extent cx="428625" cy="238125"/>
                <wp:effectExtent l="0" t="0" r="0" b="0"/>
                <wp:wrapNone/>
                <wp:docPr id="477503233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C32649" w14:textId="72120057" w:rsidR="007652DC" w:rsidRPr="00B77EC5" w:rsidRDefault="007652D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8.2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CF27E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214.45pt;margin-top:170.75pt;width:33.75pt;height:18.7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" filled="f" stroked="f" strokeweight=".5pt">
                <v:textbox>
                  <w:txbxContent>
                    <w:p w14:paraId="28C32649" w14:textId="72120057" w:rsidR="007652DC" w:rsidRPr="00B77EC5" w:rsidRDefault="007652DC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8.2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3F8877A" wp14:editId="20EF8195">
                <wp:simplePos x="0" y="0"/>
                <wp:positionH relativeFrom="margin">
                  <wp:posOffset>2724149</wp:posOffset>
                </wp:positionH>
                <wp:positionV relativeFrom="paragraph">
                  <wp:posOffset>1597025</wp:posOffset>
                </wp:positionV>
                <wp:extent cx="428625" cy="238125"/>
                <wp:effectExtent l="0" t="0" r="0" b="0"/>
                <wp:wrapNone/>
                <wp:docPr id="1641684721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1206D2" w14:textId="5E09F866" w:rsidR="007652DC" w:rsidRPr="00B77EC5" w:rsidRDefault="007652D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8.1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8877A" id="_x0000_s1027" type="#_x0000_t202" style="position:absolute;left:0;text-align:left;margin-left:214.5pt;margin-top:125.75pt;width:33.75pt;height:18.7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" filled="f" stroked="f" strokeweight=".5pt">
                <v:textbox>
                  <w:txbxContent>
                    <w:p w14:paraId="201206D2" w14:textId="5E09F866" w:rsidR="007652DC" w:rsidRPr="00B77EC5" w:rsidRDefault="007652DC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8.1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CE38923" wp14:editId="1F4B019B">
                <wp:simplePos x="0" y="0"/>
                <wp:positionH relativeFrom="column">
                  <wp:posOffset>276225</wp:posOffset>
                </wp:positionH>
                <wp:positionV relativeFrom="paragraph">
                  <wp:posOffset>1577975</wp:posOffset>
                </wp:positionV>
                <wp:extent cx="8324850" cy="266700"/>
                <wp:effectExtent l="0" t="0" r="19050" b="19050"/>
                <wp:wrapNone/>
                <wp:docPr id="1153302876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4850" cy="2667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0DF1050E" id="正方形/長方形 1" o:spid="_x0000_s1026" style="position:absolute;margin-left:21.75pt;margin-top:124.25pt;width:655.5pt;height:2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" filled="f" strokecolor="#e00" strokeweight="1pt"/>
            </w:pict>
          </mc:Fallback>
        </mc:AlternateContent>
      </w:r>
      <w:r w:rsidR="00B4427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10559CF" wp14:editId="1B894DEF">
                <wp:simplePos x="0" y="0"/>
                <wp:positionH relativeFrom="margin">
                  <wp:align>left</wp:align>
                </wp:positionH>
                <wp:positionV relativeFrom="paragraph">
                  <wp:posOffset>2625725</wp:posOffset>
                </wp:positionV>
                <wp:extent cx="266700" cy="238125"/>
                <wp:effectExtent l="0" t="0" r="0" b="0"/>
                <wp:wrapNone/>
                <wp:docPr id="461747935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AE6CA8" w14:textId="4A981A5D" w:rsidR="00B4427F" w:rsidRPr="00B77EC5" w:rsidRDefault="00B4427F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559CF" id="_x0000_s1028" type="#_x0000_t202" style="position:absolute;left:0;text-align:left;margin-left:0;margin-top:206.75pt;width:21pt;height:18.75pt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" filled="f" stroked="f" strokeweight=".5pt">
                <v:textbox>
                  <w:txbxContent>
                    <w:p w14:paraId="16AE6CA8" w14:textId="4A981A5D" w:rsidR="00B4427F" w:rsidRPr="00B77EC5" w:rsidRDefault="00B4427F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427F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210FBAF" wp14:editId="7D7F8D42">
                <wp:simplePos x="0" y="0"/>
                <wp:positionH relativeFrom="column">
                  <wp:posOffset>266700</wp:posOffset>
                </wp:positionH>
                <wp:positionV relativeFrom="paragraph">
                  <wp:posOffset>1558924</wp:posOffset>
                </wp:positionV>
                <wp:extent cx="8334375" cy="2771775"/>
                <wp:effectExtent l="0" t="0" r="28575" b="28575"/>
                <wp:wrapNone/>
                <wp:docPr id="122103470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4375" cy="27717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12B776C5" id="正方形/長方形 1" o:spid="_x0000_s1026" style="position:absolute;margin-left:21pt;margin-top:122.75pt;width:656.25pt;height:218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" filled="f" strokecolor="#e00" strokeweight="1pt"/>
            </w:pict>
          </mc:Fallback>
        </mc:AlternateContent>
      </w:r>
      <w:r w:rsidR="00B4427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87EDCD4" wp14:editId="215B091A">
                <wp:simplePos x="0" y="0"/>
                <wp:positionH relativeFrom="column">
                  <wp:posOffset>7581900</wp:posOffset>
                </wp:positionH>
                <wp:positionV relativeFrom="paragraph">
                  <wp:posOffset>4416425</wp:posOffset>
                </wp:positionV>
                <wp:extent cx="1009650" cy="247650"/>
                <wp:effectExtent l="0" t="0" r="19050" b="19050"/>
                <wp:wrapNone/>
                <wp:docPr id="89102510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47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4A081A56" id="正方形/長方形 1" o:spid="_x0000_s1026" style="position:absolute;margin-left:597pt;margin-top:347.75pt;width:79.5pt;height:19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" filled="f" strokecolor="#e00" strokeweight="1pt"/>
            </w:pict>
          </mc:Fallback>
        </mc:AlternateContent>
      </w:r>
      <w:r w:rsidR="00B4427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5C8F818" wp14:editId="3C78E21E">
                <wp:simplePos x="0" y="0"/>
                <wp:positionH relativeFrom="margin">
                  <wp:posOffset>8610600</wp:posOffset>
                </wp:positionH>
                <wp:positionV relativeFrom="paragraph">
                  <wp:posOffset>4435475</wp:posOffset>
                </wp:positionV>
                <wp:extent cx="266700" cy="238125"/>
                <wp:effectExtent l="0" t="0" r="0" b="0"/>
                <wp:wrapNone/>
                <wp:docPr id="485913063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A7F0E5" w14:textId="77777777" w:rsidR="00B4427F" w:rsidRPr="00B77EC5" w:rsidRDefault="00B4427F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8F818" id="_x0000_s1029" type="#_x0000_t202" style="position:absolute;left:0;text-align:left;margin-left:678pt;margin-top:349.25pt;width:21pt;height:18.7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" filled="f" stroked="f" strokeweight=".5pt">
                <v:textbox>
                  <w:txbxContent>
                    <w:p w14:paraId="32A7F0E5" w14:textId="77777777" w:rsidR="00B4427F" w:rsidRPr="00B77EC5" w:rsidRDefault="00B4427F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D7F2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5C2E211" wp14:editId="0487712B">
                <wp:simplePos x="0" y="0"/>
                <wp:positionH relativeFrom="margin">
                  <wp:posOffset>8610600</wp:posOffset>
                </wp:positionH>
                <wp:positionV relativeFrom="paragraph">
                  <wp:posOffset>1206500</wp:posOffset>
                </wp:positionV>
                <wp:extent cx="266700" cy="238125"/>
                <wp:effectExtent l="0" t="0" r="0" b="0"/>
                <wp:wrapNone/>
                <wp:docPr id="96127071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AF22B5" w14:textId="2F4D55EB" w:rsidR="00DD7F2D" w:rsidRPr="00B77EC5" w:rsidRDefault="00DD7F2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2E211" id="_x0000_s1030" type="#_x0000_t202" style="position:absolute;left:0;text-align:left;margin-left:678pt;margin-top:95pt;width:21pt;height:18.7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" filled="f" stroked="f" strokeweight=".5pt">
                <v:textbox>
                  <w:txbxContent>
                    <w:p w14:paraId="3AAF22B5" w14:textId="2F4D55EB" w:rsidR="00DD7F2D" w:rsidRPr="00B77EC5" w:rsidRDefault="00DD7F2D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D7F2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5B8032E" wp14:editId="5B0D310C">
                <wp:simplePos x="0" y="0"/>
                <wp:positionH relativeFrom="column">
                  <wp:posOffset>7581900</wp:posOffset>
                </wp:positionH>
                <wp:positionV relativeFrom="paragraph">
                  <wp:posOffset>1187450</wp:posOffset>
                </wp:positionV>
                <wp:extent cx="1009650" cy="247650"/>
                <wp:effectExtent l="0" t="0" r="19050" b="19050"/>
                <wp:wrapNone/>
                <wp:docPr id="162579138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47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43D8A639" id="正方形/長方形 1" o:spid="_x0000_s1026" style="position:absolute;margin-left:597pt;margin-top:93.5pt;width:79.5pt;height:19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" filled="f" strokecolor="#e00" strokeweight="1pt"/>
            </w:pict>
          </mc:Fallback>
        </mc:AlternateContent>
      </w:r>
      <w:r w:rsidR="00345894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4A7BA8D" wp14:editId="241F7C91">
                <wp:simplePos x="0" y="0"/>
                <wp:positionH relativeFrom="margin">
                  <wp:posOffset>6296025</wp:posOffset>
                </wp:positionH>
                <wp:positionV relativeFrom="paragraph">
                  <wp:posOffset>4435475</wp:posOffset>
                </wp:positionV>
                <wp:extent cx="266700" cy="238125"/>
                <wp:effectExtent l="0" t="0" r="0" b="0"/>
                <wp:wrapNone/>
                <wp:docPr id="586125140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A40AB" w14:textId="77777777" w:rsidR="00345894" w:rsidRPr="00B77EC5" w:rsidRDefault="00345894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7BA8D" id="_x0000_s1031" type="#_x0000_t202" style="position:absolute;left:0;text-align:left;margin-left:495.75pt;margin-top:349.25pt;width:21pt;height:18.7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" filled="f" stroked="f" strokeweight=".5pt">
                <v:textbox>
                  <w:txbxContent>
                    <w:p w14:paraId="707A40AB" w14:textId="77777777" w:rsidR="00345894" w:rsidRPr="00B77EC5" w:rsidRDefault="00345894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589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1ABC0E" wp14:editId="66FA8D08">
                <wp:simplePos x="0" y="0"/>
                <wp:positionH relativeFrom="column">
                  <wp:posOffset>6572250</wp:posOffset>
                </wp:positionH>
                <wp:positionV relativeFrom="paragraph">
                  <wp:posOffset>4416425</wp:posOffset>
                </wp:positionV>
                <wp:extent cx="981075" cy="247650"/>
                <wp:effectExtent l="0" t="0" r="28575" b="19050"/>
                <wp:wrapNone/>
                <wp:docPr id="1967299716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47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5AE3891A" id="正方形/長方形 1" o:spid="_x0000_s1026" style="position:absolute;margin-left:517.5pt;margin-top:347.75pt;width:77.25pt;height:19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" filled="f" strokecolor="#e00" strokeweight="1pt"/>
            </w:pict>
          </mc:Fallback>
        </mc:AlternateContent>
      </w:r>
      <w:r w:rsidR="0034589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A2D770A" wp14:editId="35015B40">
                <wp:simplePos x="0" y="0"/>
                <wp:positionH relativeFrom="margin">
                  <wp:posOffset>6296025</wp:posOffset>
                </wp:positionH>
                <wp:positionV relativeFrom="paragraph">
                  <wp:posOffset>1206500</wp:posOffset>
                </wp:positionV>
                <wp:extent cx="266700" cy="238125"/>
                <wp:effectExtent l="0" t="0" r="0" b="0"/>
                <wp:wrapNone/>
                <wp:docPr id="13839741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E50EAA" w14:textId="3B6C5AF4" w:rsidR="00345894" w:rsidRPr="00B77EC5" w:rsidRDefault="00345894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D770A" id="_x0000_s1032" type="#_x0000_t202" style="position:absolute;left:0;text-align:left;margin-left:495.75pt;margin-top:95pt;width:21pt;height:18.7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" filled="f" stroked="f" strokeweight=".5pt">
                <v:textbox>
                  <w:txbxContent>
                    <w:p w14:paraId="7AE50EAA" w14:textId="3B6C5AF4" w:rsidR="00345894" w:rsidRPr="00B77EC5" w:rsidRDefault="00345894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589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064043" wp14:editId="10167CF2">
                <wp:simplePos x="0" y="0"/>
                <wp:positionH relativeFrom="column">
                  <wp:posOffset>6572250</wp:posOffset>
                </wp:positionH>
                <wp:positionV relativeFrom="paragraph">
                  <wp:posOffset>1187451</wp:posOffset>
                </wp:positionV>
                <wp:extent cx="981075" cy="247650"/>
                <wp:effectExtent l="0" t="0" r="28575" b="19050"/>
                <wp:wrapNone/>
                <wp:docPr id="43821360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47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91003C2" id="正方形/長方形 1" o:spid="_x0000_s1026" style="position:absolute;margin-left:517.5pt;margin-top:93.5pt;width:77.25pt;height:19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" filled="f" strokecolor="#e00" strokeweight="1pt"/>
            </w:pict>
          </mc:Fallback>
        </mc:AlternateContent>
      </w:r>
      <w:r w:rsidR="00C45092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F4A00C" wp14:editId="49C40975">
                <wp:simplePos x="0" y="0"/>
                <wp:positionH relativeFrom="margin">
                  <wp:posOffset>3333750</wp:posOffset>
                </wp:positionH>
                <wp:positionV relativeFrom="paragraph">
                  <wp:posOffset>4397375</wp:posOffset>
                </wp:positionV>
                <wp:extent cx="266700" cy="238125"/>
                <wp:effectExtent l="0" t="0" r="0" b="0"/>
                <wp:wrapNone/>
                <wp:docPr id="751386083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8E5C90" w14:textId="77777777" w:rsidR="00C45092" w:rsidRPr="00B77EC5" w:rsidRDefault="00C45092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4A00C" id="_x0000_s1033" type="#_x0000_t202" style="position:absolute;left:0;text-align:left;margin-left:262.5pt;margin-top:346.25pt;width:21pt;height:18.7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" filled="f" stroked="f" strokeweight=".5pt">
                <v:textbox>
                  <w:txbxContent>
                    <w:p w14:paraId="648E5C90" w14:textId="77777777" w:rsidR="00C45092" w:rsidRPr="00B77EC5" w:rsidRDefault="00C45092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509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17ED47" wp14:editId="00ABBA87">
                <wp:simplePos x="0" y="0"/>
                <wp:positionH relativeFrom="column">
                  <wp:posOffset>3600450</wp:posOffset>
                </wp:positionH>
                <wp:positionV relativeFrom="paragraph">
                  <wp:posOffset>4406265</wp:posOffset>
                </wp:positionV>
                <wp:extent cx="1638300" cy="257175"/>
                <wp:effectExtent l="0" t="0" r="19050" b="28575"/>
                <wp:wrapNone/>
                <wp:docPr id="214597119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257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111D4C6E" id="正方形/長方形 1" o:spid="_x0000_s1026" style="position:absolute;margin-left:283.5pt;margin-top:346.95pt;width:129pt;height:20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" filled="f" strokecolor="#e00" strokeweight="1pt"/>
            </w:pict>
          </mc:Fallback>
        </mc:AlternateContent>
      </w:r>
      <w:r w:rsidR="00C4509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587136" wp14:editId="571F8B88">
                <wp:simplePos x="0" y="0"/>
                <wp:positionH relativeFrom="margin">
                  <wp:posOffset>3333750</wp:posOffset>
                </wp:positionH>
                <wp:positionV relativeFrom="paragraph">
                  <wp:posOffset>1196975</wp:posOffset>
                </wp:positionV>
                <wp:extent cx="266700" cy="238125"/>
                <wp:effectExtent l="0" t="0" r="0" b="0"/>
                <wp:wrapNone/>
                <wp:docPr id="1453474573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98E746" w14:textId="33852F4F" w:rsidR="00C45092" w:rsidRPr="00B77EC5" w:rsidRDefault="00C45092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87136" id="_x0000_s1034" type="#_x0000_t202" style="position:absolute;left:0;text-align:left;margin-left:262.5pt;margin-top:94.25pt;width:21pt;height:18.7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hEkGwIAADI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" filled="f" stroked="f" strokeweight=".5pt">
                <v:textbox>
                  <w:txbxContent>
                    <w:p w14:paraId="7A98E746" w14:textId="33852F4F" w:rsidR="00C45092" w:rsidRPr="00B77EC5" w:rsidRDefault="00C45092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509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D9A888" wp14:editId="7038CCFA">
                <wp:simplePos x="0" y="0"/>
                <wp:positionH relativeFrom="column">
                  <wp:posOffset>3600450</wp:posOffset>
                </wp:positionH>
                <wp:positionV relativeFrom="paragraph">
                  <wp:posOffset>1206499</wp:posOffset>
                </wp:positionV>
                <wp:extent cx="1638300" cy="257175"/>
                <wp:effectExtent l="0" t="0" r="19050" b="28575"/>
                <wp:wrapNone/>
                <wp:docPr id="1571388965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257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0FF0272B" id="正方形/長方形 1" o:spid="_x0000_s1026" style="position:absolute;margin-left:283.5pt;margin-top:95pt;width:129pt;height:20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" filled="f" strokecolor="#e00" strokeweight="1pt"/>
            </w:pict>
          </mc:Fallback>
        </mc:AlternateContent>
      </w:r>
      <w:r w:rsidR="00914E8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C9CCA1" wp14:editId="4E1C7FB1">
                <wp:simplePos x="0" y="0"/>
                <wp:positionH relativeFrom="margin">
                  <wp:posOffset>0</wp:posOffset>
                </wp:positionH>
                <wp:positionV relativeFrom="paragraph">
                  <wp:posOffset>4435475</wp:posOffset>
                </wp:positionV>
                <wp:extent cx="266700" cy="238125"/>
                <wp:effectExtent l="0" t="0" r="0" b="0"/>
                <wp:wrapNone/>
                <wp:docPr id="1659494641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20A888" w14:textId="77777777" w:rsidR="00914E8C" w:rsidRPr="00B77EC5" w:rsidRDefault="00914E8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9CCA1" id="_x0000_s1035" type="#_x0000_t202" style="position:absolute;left:0;text-align:left;margin-left:0;margin-top:349.25pt;width:21pt;height:18.7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F7xGwIAADI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" filled="f" stroked="f" strokeweight=".5pt">
                <v:textbox>
                  <w:txbxContent>
                    <w:p w14:paraId="0820A888" w14:textId="77777777" w:rsidR="00914E8C" w:rsidRPr="00B77EC5" w:rsidRDefault="00914E8C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4E8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F7C2E7" wp14:editId="365B804B">
                <wp:simplePos x="0" y="0"/>
                <wp:positionH relativeFrom="column">
                  <wp:posOffset>266700</wp:posOffset>
                </wp:positionH>
                <wp:positionV relativeFrom="paragraph">
                  <wp:posOffset>4454525</wp:posOffset>
                </wp:positionV>
                <wp:extent cx="962025" cy="171450"/>
                <wp:effectExtent l="0" t="0" r="28575" b="19050"/>
                <wp:wrapNone/>
                <wp:docPr id="515345328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1714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583E215E" id="正方形/長方形 1" o:spid="_x0000_s1026" style="position:absolute;margin-left:21pt;margin-top:350.75pt;width:75.75pt;height:13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" filled="f" strokecolor="#e00" strokeweight="1pt"/>
            </w:pict>
          </mc:Fallback>
        </mc:AlternateContent>
      </w:r>
      <w:r w:rsidR="00914E8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10E670" wp14:editId="6F5592A9">
                <wp:simplePos x="0" y="0"/>
                <wp:positionH relativeFrom="margin">
                  <wp:align>left</wp:align>
                </wp:positionH>
                <wp:positionV relativeFrom="paragraph">
                  <wp:posOffset>1225550</wp:posOffset>
                </wp:positionV>
                <wp:extent cx="266700" cy="238125"/>
                <wp:effectExtent l="0" t="0" r="0" b="0"/>
                <wp:wrapNone/>
                <wp:docPr id="1237620231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1849CB" w14:textId="21772F03" w:rsidR="00914E8C" w:rsidRPr="00B77EC5" w:rsidRDefault="00914E8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0E670" id="_x0000_s1036" type="#_x0000_t202" style="position:absolute;left:0;text-align:left;margin-left:0;margin-top:96.5pt;width:21pt;height:18.75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" filled="f" stroked="f" strokeweight=".5pt">
                <v:textbox>
                  <w:txbxContent>
                    <w:p w14:paraId="071849CB" w14:textId="21772F03" w:rsidR="00914E8C" w:rsidRPr="00B77EC5" w:rsidRDefault="00914E8C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B2A7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28AEF2" wp14:editId="40E8604B">
                <wp:simplePos x="0" y="0"/>
                <wp:positionH relativeFrom="column">
                  <wp:posOffset>266700</wp:posOffset>
                </wp:positionH>
                <wp:positionV relativeFrom="paragraph">
                  <wp:posOffset>1244600</wp:posOffset>
                </wp:positionV>
                <wp:extent cx="962025" cy="171450"/>
                <wp:effectExtent l="0" t="0" r="28575" b="19050"/>
                <wp:wrapNone/>
                <wp:docPr id="24729020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1714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4F5C94D5" id="正方形/長方形 1" o:spid="_x0000_s1026" style="position:absolute;margin-left:21pt;margin-top:98pt;width:75.75pt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" filled="f" strokecolor="#e00" strokeweight="1pt"/>
            </w:pict>
          </mc:Fallback>
        </mc:AlternateContent>
      </w:r>
      <w:r w:rsidR="0074762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B47ABF" wp14:editId="2DC303AD">
                <wp:simplePos x="0" y="0"/>
                <wp:positionH relativeFrom="column">
                  <wp:posOffset>6419850</wp:posOffset>
                </wp:positionH>
                <wp:positionV relativeFrom="paragraph">
                  <wp:posOffset>806450</wp:posOffset>
                </wp:positionV>
                <wp:extent cx="1085850" cy="247650"/>
                <wp:effectExtent l="0" t="0" r="19050" b="19050"/>
                <wp:wrapNone/>
                <wp:docPr id="211974349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247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29C157AF" id="正方形/長方形 1" o:spid="_x0000_s1026" style="position:absolute;margin-left:505.5pt;margin-top:63.5pt;width:85.5pt;height:19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" filled="f" strokecolor="#e00" strokeweight="1pt"/>
            </w:pict>
          </mc:Fallback>
        </mc:AlternateContent>
      </w:r>
      <w:r w:rsidR="0074762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3826D9" wp14:editId="2D70C2F0">
                <wp:simplePos x="0" y="0"/>
                <wp:positionH relativeFrom="column">
                  <wp:posOffset>6810375</wp:posOffset>
                </wp:positionH>
                <wp:positionV relativeFrom="paragraph">
                  <wp:posOffset>558800</wp:posOffset>
                </wp:positionV>
                <wp:extent cx="266700" cy="238125"/>
                <wp:effectExtent l="0" t="0" r="0" b="0"/>
                <wp:wrapNone/>
                <wp:docPr id="1732696800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C032A0" w14:textId="3BF781B7" w:rsidR="00747628" w:rsidRPr="00B77EC5" w:rsidRDefault="0074762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826D9" id="_x0000_s1037" type="#_x0000_t202" style="position:absolute;left:0;text-align:left;margin-left:536.25pt;margin-top:44pt;width:21pt;height: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" filled="f" stroked="f" strokeweight=".5pt">
                <v:textbox>
                  <w:txbxContent>
                    <w:p w14:paraId="71C032A0" w14:textId="3BF781B7" w:rsidR="00747628" w:rsidRPr="00B77EC5" w:rsidRDefault="00747628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6321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BE4C4E" wp14:editId="59F348C7">
                <wp:simplePos x="0" y="0"/>
                <wp:positionH relativeFrom="column">
                  <wp:posOffset>7934325</wp:posOffset>
                </wp:positionH>
                <wp:positionV relativeFrom="paragraph">
                  <wp:posOffset>558800</wp:posOffset>
                </wp:positionV>
                <wp:extent cx="266700" cy="238125"/>
                <wp:effectExtent l="0" t="0" r="0" b="0"/>
                <wp:wrapNone/>
                <wp:docPr id="1215608240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4F6340" w14:textId="26D94C23" w:rsidR="00463211" w:rsidRPr="00B77EC5" w:rsidRDefault="00463211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E4C4E" id="_x0000_s1038" type="#_x0000_t202" style="position:absolute;left:0;text-align:left;margin-left:624.75pt;margin-top:44pt;width:21pt;height:18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" filled="f" stroked="f" strokeweight=".5pt">
                <v:textbox>
                  <w:txbxContent>
                    <w:p w14:paraId="664F6340" w14:textId="26D94C23" w:rsidR="00463211" w:rsidRPr="00B77EC5" w:rsidRDefault="00463211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6321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9BBABA" wp14:editId="653BE118">
                <wp:simplePos x="0" y="0"/>
                <wp:positionH relativeFrom="column">
                  <wp:posOffset>7543800</wp:posOffset>
                </wp:positionH>
                <wp:positionV relativeFrom="paragraph">
                  <wp:posOffset>806451</wp:posOffset>
                </wp:positionV>
                <wp:extent cx="1085850" cy="247650"/>
                <wp:effectExtent l="0" t="0" r="19050" b="19050"/>
                <wp:wrapNone/>
                <wp:docPr id="1157509402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247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1BC22457" id="正方形/長方形 1" o:spid="_x0000_s1026" style="position:absolute;margin-left:594pt;margin-top:63.5pt;width:85.5pt;height:1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" filled="f" strokecolor="#e00" strokeweight="1pt"/>
            </w:pict>
          </mc:Fallback>
        </mc:AlternateContent>
      </w:r>
      <w:r w:rsidR="00B77EC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7C429C" wp14:editId="453737A6">
                <wp:simplePos x="0" y="0"/>
                <wp:positionH relativeFrom="column">
                  <wp:posOffset>171450</wp:posOffset>
                </wp:positionH>
                <wp:positionV relativeFrom="paragraph">
                  <wp:posOffset>463550</wp:posOffset>
                </wp:positionV>
                <wp:extent cx="266700" cy="238125"/>
                <wp:effectExtent l="0" t="0" r="0" b="0"/>
                <wp:wrapNone/>
                <wp:docPr id="1513356387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5A08CC" w14:textId="25356704" w:rsidR="00B77EC5" w:rsidRPr="00B77EC5" w:rsidRDefault="00B77EC5">
                            <w:pPr>
                              <w:rPr>
                                <w:color w:val="EE0000"/>
                              </w:rPr>
                            </w:pPr>
                            <w:r w:rsidRPr="00B77EC5">
                              <w:rPr>
                                <w:rFonts w:hint="eastAsia"/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C429C" id="_x0000_s1039" type="#_x0000_t202" style="position:absolute;left:0;text-align:left;margin-left:13.5pt;margin-top:36.5pt;width:21pt;height:1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" filled="f" stroked="f" strokeweight=".5pt">
                <v:textbox>
                  <w:txbxContent>
                    <w:p w14:paraId="195A08CC" w14:textId="25356704" w:rsidR="00B77EC5" w:rsidRPr="00B77EC5" w:rsidRDefault="00B77EC5">
                      <w:pPr>
                        <w:rPr>
                          <w:color w:val="EE0000"/>
                        </w:rPr>
                      </w:pPr>
                      <w:r w:rsidRPr="00B77EC5">
                        <w:rPr>
                          <w:rFonts w:hint="eastAsia"/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77EC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B541C3" wp14:editId="725EC4A7">
                <wp:simplePos x="0" y="0"/>
                <wp:positionH relativeFrom="column">
                  <wp:posOffset>428625</wp:posOffset>
                </wp:positionH>
                <wp:positionV relativeFrom="paragraph">
                  <wp:posOffset>482600</wp:posOffset>
                </wp:positionV>
                <wp:extent cx="1209675" cy="190500"/>
                <wp:effectExtent l="0" t="0" r="28575" b="19050"/>
                <wp:wrapNone/>
                <wp:docPr id="439489680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905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579A15A4" id="正方形/長方形 1" o:spid="_x0000_s1026" style="position:absolute;margin-left:33.75pt;margin-top:38pt;width:95.25pt;height: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" filled="f" strokecolor="#e00" strokeweight="1pt"/>
            </w:pict>
          </mc:Fallback>
        </mc:AlternateContent>
      </w:r>
      <w:r w:rsidR="0079582C" w:rsidRPr="006800C9">
        <w:rPr>
          <w:noProof/>
        </w:rPr>
        <w:drawing>
          <wp:anchor distT="0" distB="0" distL="114300" distR="114300" simplePos="0" relativeHeight="251658240" behindDoc="0" locked="0" layoutInCell="1" allowOverlap="1" wp14:anchorId="1C42AE0C" wp14:editId="38AB2358">
            <wp:simplePos x="0" y="0"/>
            <wp:positionH relativeFrom="column">
              <wp:posOffset>66675</wp:posOffset>
            </wp:positionH>
            <wp:positionV relativeFrom="page">
              <wp:posOffset>1962150</wp:posOffset>
            </wp:positionV>
            <wp:extent cx="8705850" cy="4472940"/>
            <wp:effectExtent l="0" t="0" r="0" b="3810"/>
            <wp:wrapTopAndBottom/>
            <wp:docPr id="179658153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815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585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582C">
        <w:rPr>
          <w:rFonts w:hint="eastAsia"/>
        </w:rPr>
        <w:t>通常時</w:t>
      </w:r>
      <w:r w:rsidR="006800C9">
        <w:rPr>
          <w:rFonts w:hint="eastAsia"/>
        </w:rPr>
        <w:t>(</w:t>
      </w:r>
      <w:r w:rsidR="006800C9">
        <w:rPr>
          <w:rFonts w:hint="eastAsia"/>
        </w:rPr>
        <w:t>上</w:t>
      </w:r>
      <w:r w:rsidR="006800C9">
        <w:rPr>
          <w:rFonts w:hint="eastAsia"/>
        </w:rPr>
        <w:t>)</w:t>
      </w:r>
    </w:p>
    <w:p w14:paraId="625102B8" w14:textId="25B66101" w:rsidR="0079582C" w:rsidRDefault="0079582C">
      <w:pPr>
        <w:widowControl/>
        <w:spacing w:after="160" w:line="259" w:lineRule="auto"/>
      </w:pPr>
      <w:r>
        <w:br w:type="page"/>
      </w:r>
    </w:p>
    <w:p w14:paraId="4634E263" w14:textId="4DAB3C89" w:rsidR="006800C9" w:rsidRDefault="009576B1" w:rsidP="006800C9">
      <w:pPr>
        <w:pStyle w:val="2"/>
      </w:pPr>
      <w:r w:rsidRPr="009576B1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48ABFA4" wp14:editId="7C82EDB1">
            <wp:simplePos x="0" y="0"/>
            <wp:positionH relativeFrom="column">
              <wp:posOffset>161925</wp:posOffset>
            </wp:positionH>
            <wp:positionV relativeFrom="page">
              <wp:posOffset>1371600</wp:posOffset>
            </wp:positionV>
            <wp:extent cx="8429625" cy="3231515"/>
            <wp:effectExtent l="0" t="0" r="9525" b="6985"/>
            <wp:wrapTopAndBottom/>
            <wp:docPr id="25768612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8612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96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582C">
        <w:rPr>
          <w:rFonts w:hint="eastAsia"/>
        </w:rPr>
        <w:t>通常時</w:t>
      </w:r>
      <w:r w:rsidR="006800C9">
        <w:rPr>
          <w:rFonts w:hint="eastAsia"/>
        </w:rPr>
        <w:t>(</w:t>
      </w:r>
      <w:r w:rsidR="006800C9">
        <w:rPr>
          <w:rFonts w:hint="eastAsia"/>
        </w:rPr>
        <w:t>下</w:t>
      </w:r>
      <w:r w:rsidR="006800C9">
        <w:rPr>
          <w:rFonts w:hint="eastAsia"/>
        </w:rPr>
        <w:t>)</w:t>
      </w:r>
    </w:p>
    <w:p w14:paraId="0392EDA3" w14:textId="5AD8370D" w:rsidR="009576B1" w:rsidRDefault="00996B1E" w:rsidP="00AB03E7">
      <w:pPr>
        <w:pStyle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3C4D2E0" wp14:editId="3AB3D5E0">
                <wp:simplePos x="0" y="0"/>
                <wp:positionH relativeFrom="margin">
                  <wp:posOffset>2837815</wp:posOffset>
                </wp:positionH>
                <wp:positionV relativeFrom="paragraph">
                  <wp:posOffset>4333875</wp:posOffset>
                </wp:positionV>
                <wp:extent cx="428625" cy="238125"/>
                <wp:effectExtent l="0" t="0" r="0" b="0"/>
                <wp:wrapNone/>
                <wp:docPr id="329820193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2E029A" w14:textId="0DF895BA" w:rsidR="00996B1E" w:rsidRPr="00B77EC5" w:rsidRDefault="0079737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9</w:t>
                            </w:r>
                            <w:r w:rsidR="00996B1E">
                              <w:rPr>
                                <w:rFonts w:hint="eastAsia"/>
                                <w:color w:val="EE0000"/>
                              </w:rPr>
                              <w:t>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4D2E0" id="_x0000_s1040" type="#_x0000_t202" style="position:absolute;left:0;text-align:left;margin-left:223.45pt;margin-top:341.25pt;width:33.75pt;height:18.7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" filled="f" stroked="f" strokeweight=".5pt">
                <v:textbox>
                  <w:txbxContent>
                    <w:p w14:paraId="2A2E029A" w14:textId="0DF895BA" w:rsidR="00996B1E" w:rsidRPr="00B77EC5" w:rsidRDefault="0079737D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9</w:t>
                      </w:r>
                      <w:r w:rsidR="00996B1E">
                        <w:rPr>
                          <w:rFonts w:hint="eastAsia"/>
                          <w:color w:val="EE0000"/>
                        </w:rPr>
                        <w:t>.2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D4E6427" wp14:editId="02A3026E">
                <wp:simplePos x="0" y="0"/>
                <wp:positionH relativeFrom="column">
                  <wp:posOffset>495300</wp:posOffset>
                </wp:positionH>
                <wp:positionV relativeFrom="paragraph">
                  <wp:posOffset>4162425</wp:posOffset>
                </wp:positionV>
                <wp:extent cx="2343150" cy="552450"/>
                <wp:effectExtent l="0" t="0" r="19050" b="19050"/>
                <wp:wrapNone/>
                <wp:docPr id="24996421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5524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06FD83BA" id="正方形/長方形 1" o:spid="_x0000_s1026" style="position:absolute;margin-left:39pt;margin-top:327.75pt;width:184.5pt;height:43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F100658" wp14:editId="0C16423E">
                <wp:simplePos x="0" y="0"/>
                <wp:positionH relativeFrom="margin">
                  <wp:posOffset>2486024</wp:posOffset>
                </wp:positionH>
                <wp:positionV relativeFrom="paragraph">
                  <wp:posOffset>3933825</wp:posOffset>
                </wp:positionV>
                <wp:extent cx="428625" cy="238125"/>
                <wp:effectExtent l="0" t="0" r="0" b="0"/>
                <wp:wrapNone/>
                <wp:docPr id="510161033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C2CE40" w14:textId="731E9989" w:rsidR="00996B1E" w:rsidRPr="00B77EC5" w:rsidRDefault="0079737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9</w:t>
                            </w:r>
                            <w:r w:rsidR="00996B1E">
                              <w:rPr>
                                <w:rFonts w:hint="eastAsia"/>
                                <w:color w:val="EE0000"/>
                              </w:rPr>
                              <w:t>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00658" id="_x0000_s1041" type="#_x0000_t202" style="position:absolute;left:0;text-align:left;margin-left:195.75pt;margin-top:309.75pt;width:33.75pt;height:18.7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" filled="f" stroked="f" strokeweight=".5pt">
                <v:textbox>
                  <w:txbxContent>
                    <w:p w14:paraId="26C2CE40" w14:textId="731E9989" w:rsidR="00996B1E" w:rsidRPr="00B77EC5" w:rsidRDefault="0079737D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9</w:t>
                      </w:r>
                      <w:r w:rsidR="00996B1E">
                        <w:rPr>
                          <w:rFonts w:hint="eastAsia"/>
                          <w:color w:val="EE0000"/>
                        </w:rPr>
                        <w:t>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F829133" wp14:editId="6A90FA85">
                <wp:simplePos x="0" y="0"/>
                <wp:positionH relativeFrom="column">
                  <wp:posOffset>304800</wp:posOffset>
                </wp:positionH>
                <wp:positionV relativeFrom="paragraph">
                  <wp:posOffset>3952875</wp:posOffset>
                </wp:positionV>
                <wp:extent cx="2171700" cy="161925"/>
                <wp:effectExtent l="0" t="0" r="19050" b="28575"/>
                <wp:wrapNone/>
                <wp:docPr id="114925180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619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188AE5B" id="正方形/長方形 1" o:spid="_x0000_s1026" style="position:absolute;margin-left:24pt;margin-top:311.25pt;width:171pt;height:12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1FF080" wp14:editId="378F714E">
                <wp:simplePos x="0" y="0"/>
                <wp:positionH relativeFrom="margin">
                  <wp:posOffset>-28575</wp:posOffset>
                </wp:positionH>
                <wp:positionV relativeFrom="paragraph">
                  <wp:posOffset>4133850</wp:posOffset>
                </wp:positionV>
                <wp:extent cx="266700" cy="238125"/>
                <wp:effectExtent l="0" t="0" r="0" b="0"/>
                <wp:wrapNone/>
                <wp:docPr id="146068467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AE45BD" w14:textId="7A47EF34" w:rsidR="00996B1E" w:rsidRPr="00B77EC5" w:rsidRDefault="0079737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FF080" id="_x0000_s1042" type="#_x0000_t202" style="position:absolute;left:0;text-align:left;margin-left:-2.25pt;margin-top:325.5pt;width:21pt;height:18.7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" filled="f" stroked="f" strokeweight=".5pt">
                <v:textbox>
                  <w:txbxContent>
                    <w:p w14:paraId="60AE45BD" w14:textId="7A47EF34" w:rsidR="00996B1E" w:rsidRPr="00B77EC5" w:rsidRDefault="0079737D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A47B119" wp14:editId="5DBA92C5">
                <wp:simplePos x="0" y="0"/>
                <wp:positionH relativeFrom="column">
                  <wp:posOffset>228600</wp:posOffset>
                </wp:positionH>
                <wp:positionV relativeFrom="paragraph">
                  <wp:posOffset>3857624</wp:posOffset>
                </wp:positionV>
                <wp:extent cx="8210550" cy="981075"/>
                <wp:effectExtent l="0" t="0" r="19050" b="28575"/>
                <wp:wrapNone/>
                <wp:docPr id="128328749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0550" cy="981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BB415BD" id="正方形/長方形 1" o:spid="_x0000_s1026" style="position:absolute;margin-left:18pt;margin-top:303.75pt;width:646.5pt;height:77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" filled="f" strokecolor="#e00" strokeweight="1pt"/>
            </w:pict>
          </mc:Fallback>
        </mc:AlternateContent>
      </w:r>
      <w:r w:rsidR="00F70C07" w:rsidRPr="00F70C07">
        <w:rPr>
          <w:noProof/>
        </w:rPr>
        <w:drawing>
          <wp:anchor distT="0" distB="0" distL="114300" distR="114300" simplePos="0" relativeHeight="251662336" behindDoc="0" locked="0" layoutInCell="1" allowOverlap="1" wp14:anchorId="787B1909" wp14:editId="11853474">
            <wp:simplePos x="0" y="0"/>
            <wp:positionH relativeFrom="column">
              <wp:posOffset>114300</wp:posOffset>
            </wp:positionH>
            <wp:positionV relativeFrom="page">
              <wp:posOffset>4895850</wp:posOffset>
            </wp:positionV>
            <wp:extent cx="8420100" cy="2018030"/>
            <wp:effectExtent l="0" t="0" r="0" b="1270"/>
            <wp:wrapTopAndBottom/>
            <wp:docPr id="174787897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7897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01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582C">
        <w:rPr>
          <w:rFonts w:hint="eastAsia"/>
        </w:rPr>
        <w:t>エラーメッセージ表示時</w:t>
      </w:r>
    </w:p>
    <w:p w14:paraId="13E19A37" w14:textId="614E87B6" w:rsidR="00DB0F7A" w:rsidRDefault="00DB0F7A" w:rsidP="00DB0F7A">
      <w:pPr>
        <w:pStyle w:val="10"/>
      </w:pPr>
      <w:r>
        <w:rPr>
          <w:rFonts w:hint="eastAsia"/>
        </w:rPr>
        <w:lastRenderedPageBreak/>
        <w:t>画面項目一覧</w:t>
      </w:r>
    </w:p>
    <w:p w14:paraId="557C42E4" w14:textId="088E6A75" w:rsidR="009F5AB5" w:rsidRPr="009F5AB5" w:rsidRDefault="009F5AB5" w:rsidP="009F5AB5">
      <w:pPr>
        <w:ind w:leftChars="100" w:left="210"/>
      </w:pPr>
      <w:r>
        <w:rPr>
          <w:rFonts w:hint="eastAsia"/>
        </w:rPr>
        <w:t>部品の種類については</w:t>
      </w:r>
      <w:r w:rsidRPr="00A76F8B">
        <w:rPr>
          <w:rFonts w:hint="eastAsia"/>
          <w:u w:val="single"/>
        </w:rPr>
        <w:t>画面部品凡例</w:t>
      </w:r>
      <w:r>
        <w:rPr>
          <w:rFonts w:hint="eastAsia"/>
        </w:rPr>
        <w:t>を、部品ごとの仕様については</w:t>
      </w:r>
      <w:r w:rsidRPr="00A76F8B">
        <w:rPr>
          <w:rFonts w:hint="eastAsia"/>
          <w:u w:val="single"/>
        </w:rPr>
        <w:t>画面部品仕様</w:t>
      </w:r>
      <w:r>
        <w:rPr>
          <w:rFonts w:hint="eastAsia"/>
        </w:rPr>
        <w:t>を参照する。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481"/>
        <w:gridCol w:w="1884"/>
        <w:gridCol w:w="3937"/>
        <w:gridCol w:w="1213"/>
        <w:gridCol w:w="1271"/>
        <w:gridCol w:w="991"/>
        <w:gridCol w:w="3118"/>
        <w:gridCol w:w="2493"/>
      </w:tblGrid>
      <w:tr w:rsidR="00DB0F7A" w:rsidRPr="00877543" w14:paraId="22BC5A14" w14:textId="77777777" w:rsidTr="00BA40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</w:tcPr>
          <w:p w14:paraId="545B8935" w14:textId="77777777" w:rsidR="00DB0F7A" w:rsidRPr="00877543" w:rsidRDefault="00DB0F7A" w:rsidP="0036296F">
            <w:pPr>
              <w:pStyle w:val="aa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No</w:t>
            </w:r>
          </w:p>
        </w:tc>
        <w:tc>
          <w:tcPr>
            <w:tcW w:w="612" w:type="pct"/>
          </w:tcPr>
          <w:p w14:paraId="56ABA542" w14:textId="77777777" w:rsidR="00DB0F7A" w:rsidRPr="00877543" w:rsidRDefault="00DB0F7A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項目名</w:t>
            </w:r>
          </w:p>
        </w:tc>
        <w:tc>
          <w:tcPr>
            <w:tcW w:w="1279" w:type="pct"/>
          </w:tcPr>
          <w:p w14:paraId="11EFC5D2" w14:textId="77777777" w:rsidR="00DB0F7A" w:rsidRPr="00877543" w:rsidRDefault="00DB0F7A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概要</w:t>
            </w:r>
          </w:p>
        </w:tc>
        <w:tc>
          <w:tcPr>
            <w:tcW w:w="394" w:type="pct"/>
          </w:tcPr>
          <w:p w14:paraId="3684D1E5" w14:textId="77777777" w:rsidR="00DB0F7A" w:rsidRPr="00877543" w:rsidRDefault="00DB0F7A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877543"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413" w:type="pct"/>
          </w:tcPr>
          <w:p w14:paraId="20751868" w14:textId="77777777" w:rsidR="00DB0F7A" w:rsidRPr="00877543" w:rsidRDefault="00DB0F7A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877543">
              <w:rPr>
                <w:rFonts w:hint="eastAsia"/>
                <w:sz w:val="18"/>
                <w:szCs w:val="21"/>
              </w:rPr>
              <w:t>部品の種類</w:t>
            </w:r>
          </w:p>
        </w:tc>
        <w:tc>
          <w:tcPr>
            <w:tcW w:w="322" w:type="pct"/>
          </w:tcPr>
          <w:p w14:paraId="47361BEE" w14:textId="77777777" w:rsidR="00DB0F7A" w:rsidRDefault="00DB0F7A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初期表示</w:t>
            </w:r>
          </w:p>
        </w:tc>
        <w:tc>
          <w:tcPr>
            <w:tcW w:w="1013" w:type="pct"/>
          </w:tcPr>
          <w:p w14:paraId="01DA649D" w14:textId="531325EE" w:rsidR="00DB0F7A" w:rsidRDefault="00DB0F7A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入</w:t>
            </w:r>
            <w:r w:rsidR="005C506C">
              <w:rPr>
                <w:rFonts w:hint="eastAsia"/>
                <w:sz w:val="18"/>
                <w:szCs w:val="21"/>
              </w:rPr>
              <w:t>出</w:t>
            </w:r>
            <w:r>
              <w:rPr>
                <w:rFonts w:hint="eastAsia"/>
                <w:sz w:val="18"/>
                <w:szCs w:val="21"/>
              </w:rPr>
              <w:t>力仕様</w:t>
            </w:r>
          </w:p>
        </w:tc>
        <w:tc>
          <w:tcPr>
            <w:tcW w:w="810" w:type="pct"/>
          </w:tcPr>
          <w:p w14:paraId="325284C5" w14:textId="629934D8" w:rsidR="00DB0F7A" w:rsidRDefault="005C506C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備考</w:t>
            </w:r>
          </w:p>
        </w:tc>
      </w:tr>
      <w:tr w:rsidR="005C506C" w:rsidRPr="00877543" w14:paraId="71AB44D4" w14:textId="77777777" w:rsidTr="00BA4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</w:tcPr>
          <w:p w14:paraId="24382519" w14:textId="77777777" w:rsidR="005C506C" w:rsidRPr="00877543" w:rsidRDefault="005C506C" w:rsidP="005C506C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612" w:type="pct"/>
          </w:tcPr>
          <w:p w14:paraId="18F3EE93" w14:textId="24E55648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画面タイトル</w:t>
            </w:r>
          </w:p>
        </w:tc>
        <w:tc>
          <w:tcPr>
            <w:tcW w:w="1279" w:type="pct"/>
          </w:tcPr>
          <w:p w14:paraId="6114439C" w14:textId="76C5A6BA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この画面の名称を表示するラベル。</w:t>
            </w:r>
          </w:p>
        </w:tc>
        <w:tc>
          <w:tcPr>
            <w:tcW w:w="394" w:type="pct"/>
          </w:tcPr>
          <w:p w14:paraId="61729914" w14:textId="4461AA95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ユーザマスタ管理画面</w:t>
            </w:r>
          </w:p>
        </w:tc>
        <w:tc>
          <w:tcPr>
            <w:tcW w:w="413" w:type="pct"/>
          </w:tcPr>
          <w:p w14:paraId="04677334" w14:textId="222395AD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322" w:type="pct"/>
          </w:tcPr>
          <w:p w14:paraId="0FBB4AB1" w14:textId="1A3C9351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1013" w:type="pct"/>
          </w:tcPr>
          <w:p w14:paraId="1F2D0FA4" w14:textId="7432B036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810" w:type="pct"/>
          </w:tcPr>
          <w:p w14:paraId="1EBDC7EB" w14:textId="0BD08B78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5C506C" w:rsidRPr="00877543" w14:paraId="6FE278B3" w14:textId="77777777" w:rsidTr="00BA40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</w:tcPr>
          <w:p w14:paraId="2ED879F3" w14:textId="77777777" w:rsidR="005C506C" w:rsidRPr="00877543" w:rsidRDefault="005C506C" w:rsidP="005C506C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612" w:type="pct"/>
          </w:tcPr>
          <w:p w14:paraId="41CB1A19" w14:textId="7CE89508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CSVダウンロードボタン</w:t>
            </w:r>
          </w:p>
        </w:tc>
        <w:tc>
          <w:tcPr>
            <w:tcW w:w="1279" w:type="pct"/>
          </w:tcPr>
          <w:p w14:paraId="27B4FB1D" w14:textId="1799F9B7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ユーザマスタに登録されている全てのユーザマスタレコードをCSV形式でダウンロードするボタン。</w:t>
            </w:r>
          </w:p>
        </w:tc>
        <w:tc>
          <w:tcPr>
            <w:tcW w:w="394" w:type="pct"/>
          </w:tcPr>
          <w:p w14:paraId="65124CB1" w14:textId="0D7BF1FA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CSVダウンロード</w:t>
            </w:r>
          </w:p>
        </w:tc>
        <w:tc>
          <w:tcPr>
            <w:tcW w:w="413" w:type="pct"/>
          </w:tcPr>
          <w:p w14:paraId="0A15153F" w14:textId="7B109761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ボタン</w:t>
            </w:r>
          </w:p>
        </w:tc>
        <w:tc>
          <w:tcPr>
            <w:tcW w:w="322" w:type="pct"/>
          </w:tcPr>
          <w:p w14:paraId="65DCB76C" w14:textId="56E7AB6A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1013" w:type="pct"/>
          </w:tcPr>
          <w:p w14:paraId="5F75AA83" w14:textId="76D00B98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810" w:type="pct"/>
          </w:tcPr>
          <w:p w14:paraId="401B3C3B" w14:textId="2659C0A7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</w:p>
        </w:tc>
      </w:tr>
      <w:tr w:rsidR="005C506C" w:rsidRPr="00877543" w14:paraId="71CF9272" w14:textId="77777777" w:rsidTr="00BA4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</w:tcPr>
          <w:p w14:paraId="062CD5C9" w14:textId="77777777" w:rsidR="005C506C" w:rsidRPr="00877543" w:rsidRDefault="005C506C" w:rsidP="005C506C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612" w:type="pct"/>
          </w:tcPr>
          <w:p w14:paraId="011238E5" w14:textId="36218383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CSVアップロードボタン</w:t>
            </w:r>
          </w:p>
        </w:tc>
        <w:tc>
          <w:tcPr>
            <w:tcW w:w="1279" w:type="pct"/>
          </w:tcPr>
          <w:p w14:paraId="331D5780" w14:textId="4B1AAEE3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ユーザマスタに登録するCSV形式のファイルをアップロードするボタン。</w:t>
            </w:r>
          </w:p>
        </w:tc>
        <w:tc>
          <w:tcPr>
            <w:tcW w:w="394" w:type="pct"/>
          </w:tcPr>
          <w:p w14:paraId="07B286B9" w14:textId="477D9C04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CSVアップロード</w:t>
            </w:r>
          </w:p>
        </w:tc>
        <w:tc>
          <w:tcPr>
            <w:tcW w:w="413" w:type="pct"/>
          </w:tcPr>
          <w:p w14:paraId="66E70F2E" w14:textId="455E1332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ボタン</w:t>
            </w:r>
          </w:p>
        </w:tc>
        <w:tc>
          <w:tcPr>
            <w:tcW w:w="322" w:type="pct"/>
          </w:tcPr>
          <w:p w14:paraId="493E4119" w14:textId="1AD600FB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1013" w:type="pct"/>
          </w:tcPr>
          <w:p w14:paraId="74543518" w14:textId="353AF9D5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クリックするとファイル選択ダイアログが開く。</w:t>
            </w:r>
          </w:p>
        </w:tc>
        <w:tc>
          <w:tcPr>
            <w:tcW w:w="810" w:type="pct"/>
          </w:tcPr>
          <w:p w14:paraId="5D85D1D4" w14:textId="328F2FE1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</w:p>
        </w:tc>
      </w:tr>
      <w:tr w:rsidR="005C506C" w:rsidRPr="00877543" w14:paraId="2788C126" w14:textId="77777777" w:rsidTr="00BA40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</w:tcPr>
          <w:p w14:paraId="35F8D4E8" w14:textId="77777777" w:rsidR="005C506C" w:rsidRPr="00877543" w:rsidRDefault="005C506C" w:rsidP="005C506C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612" w:type="pct"/>
          </w:tcPr>
          <w:p w14:paraId="260CA1D3" w14:textId="42DAC731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取得データ件数</w:t>
            </w:r>
          </w:p>
        </w:tc>
        <w:tc>
          <w:tcPr>
            <w:tcW w:w="1279" w:type="pct"/>
          </w:tcPr>
          <w:p w14:paraId="4DA8D173" w14:textId="60F32013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取得した</w:t>
            </w:r>
            <w:r w:rsidR="00392067">
              <w:rPr>
                <w:rFonts w:hint="eastAsia"/>
                <w:sz w:val="18"/>
                <w:szCs w:val="21"/>
              </w:rPr>
              <w:t>ユーザマスタレコード</w:t>
            </w:r>
            <w:r>
              <w:rPr>
                <w:rFonts w:hint="eastAsia"/>
                <w:sz w:val="18"/>
                <w:szCs w:val="21"/>
              </w:rPr>
              <w:t>の件数を表示するラベル。</w:t>
            </w:r>
          </w:p>
        </w:tc>
        <w:tc>
          <w:tcPr>
            <w:tcW w:w="394" w:type="pct"/>
          </w:tcPr>
          <w:p w14:paraId="607812A6" w14:textId="6C167563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13" w:type="pct"/>
          </w:tcPr>
          <w:p w14:paraId="79705D64" w14:textId="34A24124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322" w:type="pct"/>
          </w:tcPr>
          <w:p w14:paraId="66BBC587" w14:textId="4FA9C464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1013" w:type="pct"/>
          </w:tcPr>
          <w:p w14:paraId="4C95C427" w14:textId="5C1785EE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「取得データ件数: 」 + データ件数 + 「件」</w:t>
            </w:r>
          </w:p>
        </w:tc>
        <w:tc>
          <w:tcPr>
            <w:tcW w:w="810" w:type="pct"/>
          </w:tcPr>
          <w:p w14:paraId="2892EC87" w14:textId="17FB457F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20"/>
                <w:szCs w:val="20"/>
              </w:rPr>
              <w:t>テーブル上部と下部で2つある。</w:t>
            </w:r>
          </w:p>
        </w:tc>
      </w:tr>
      <w:tr w:rsidR="005C506C" w:rsidRPr="00877543" w14:paraId="294022C0" w14:textId="77777777" w:rsidTr="00BA4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</w:tcPr>
          <w:p w14:paraId="243D1FB2" w14:textId="77777777" w:rsidR="005C506C" w:rsidRPr="00877543" w:rsidRDefault="005C506C" w:rsidP="005C506C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612" w:type="pct"/>
          </w:tcPr>
          <w:p w14:paraId="57F5B545" w14:textId="4D900BB1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ページネーション</w:t>
            </w:r>
          </w:p>
        </w:tc>
        <w:tc>
          <w:tcPr>
            <w:tcW w:w="1279" w:type="pct"/>
          </w:tcPr>
          <w:p w14:paraId="08380E75" w14:textId="2A1D6223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テーブルのページ送りをするページネーション。</w:t>
            </w:r>
          </w:p>
        </w:tc>
        <w:tc>
          <w:tcPr>
            <w:tcW w:w="394" w:type="pct"/>
          </w:tcPr>
          <w:p w14:paraId="698F51AD" w14:textId="444AB494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13" w:type="pct"/>
          </w:tcPr>
          <w:p w14:paraId="3A3D5C60" w14:textId="00FE5FC5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ページネーション</w:t>
            </w:r>
          </w:p>
        </w:tc>
        <w:tc>
          <w:tcPr>
            <w:tcW w:w="322" w:type="pct"/>
          </w:tcPr>
          <w:p w14:paraId="5F0D9262" w14:textId="39ACBF6A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1013" w:type="pct"/>
          </w:tcPr>
          <w:p w14:paraId="26B5ACB1" w14:textId="0105A267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810" w:type="pct"/>
          </w:tcPr>
          <w:p w14:paraId="22AEDC24" w14:textId="76A1C18A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20"/>
                <w:szCs w:val="20"/>
              </w:rPr>
              <w:t>テーブル上部と下部で2つある。</w:t>
            </w:r>
          </w:p>
        </w:tc>
      </w:tr>
      <w:tr w:rsidR="005C506C" w:rsidRPr="00877543" w14:paraId="3D22071C" w14:textId="77777777" w:rsidTr="00BA40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</w:tcPr>
          <w:p w14:paraId="03B9DEA5" w14:textId="77777777" w:rsidR="005C506C" w:rsidRPr="00877543" w:rsidRDefault="005C506C" w:rsidP="005C506C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612" w:type="pct"/>
          </w:tcPr>
          <w:p w14:paraId="0C9F1572" w14:textId="1BCFBEF4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表示件数セレクトボックス</w:t>
            </w:r>
          </w:p>
        </w:tc>
        <w:tc>
          <w:tcPr>
            <w:tcW w:w="1279" w:type="pct"/>
          </w:tcPr>
          <w:p w14:paraId="4E065E0D" w14:textId="0BDD47CC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画面上に表示する件数を選択するセレクトボックス</w:t>
            </w:r>
          </w:p>
        </w:tc>
        <w:tc>
          <w:tcPr>
            <w:tcW w:w="394" w:type="pct"/>
          </w:tcPr>
          <w:p w14:paraId="6552F5EE" w14:textId="43181694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表示件数</w:t>
            </w:r>
          </w:p>
        </w:tc>
        <w:tc>
          <w:tcPr>
            <w:tcW w:w="413" w:type="pct"/>
          </w:tcPr>
          <w:p w14:paraId="3AB1AA2A" w14:textId="0E2711D2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セレクトボックス</w:t>
            </w:r>
          </w:p>
        </w:tc>
        <w:tc>
          <w:tcPr>
            <w:tcW w:w="322" w:type="pct"/>
          </w:tcPr>
          <w:p w14:paraId="4CD9ED04" w14:textId="0BE367E7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30件</w:t>
            </w:r>
          </w:p>
        </w:tc>
        <w:tc>
          <w:tcPr>
            <w:tcW w:w="1013" w:type="pct"/>
          </w:tcPr>
          <w:p w14:paraId="06EF2540" w14:textId="77777777" w:rsidR="005C506C" w:rsidRDefault="005C506C" w:rsidP="005C506C">
            <w:pPr>
              <w:pStyle w:val="aa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10件</w:t>
            </w:r>
          </w:p>
          <w:p w14:paraId="1F74B8CE" w14:textId="77777777" w:rsidR="005C506C" w:rsidRDefault="005C506C" w:rsidP="005C506C">
            <w:pPr>
              <w:pStyle w:val="aa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20件</w:t>
            </w:r>
          </w:p>
          <w:p w14:paraId="5BE28549" w14:textId="77777777" w:rsidR="005C506C" w:rsidRDefault="005C506C" w:rsidP="005C506C">
            <w:pPr>
              <w:pStyle w:val="aa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30件</w:t>
            </w:r>
          </w:p>
          <w:p w14:paraId="5F669189" w14:textId="1C20222E" w:rsidR="005C506C" w:rsidRDefault="005C506C" w:rsidP="005C506C">
            <w:pPr>
              <w:pStyle w:val="aa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全て</w:t>
            </w:r>
          </w:p>
        </w:tc>
        <w:tc>
          <w:tcPr>
            <w:tcW w:w="810" w:type="pct"/>
          </w:tcPr>
          <w:p w14:paraId="07E8982A" w14:textId="6A2259C8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件数を選択すると、その件数だけ1ページに</w:t>
            </w:r>
            <w:r w:rsidR="00392067">
              <w:rPr>
                <w:rFonts w:hint="eastAsia"/>
                <w:sz w:val="18"/>
                <w:szCs w:val="21"/>
              </w:rPr>
              <w:t>ユーザマスタレコード</w:t>
            </w:r>
            <w:r>
              <w:rPr>
                <w:rFonts w:hint="eastAsia"/>
                <w:sz w:val="18"/>
                <w:szCs w:val="21"/>
              </w:rPr>
              <w:t>を表示する。</w:t>
            </w:r>
          </w:p>
          <w:p w14:paraId="7CEA21DD" w14:textId="012226DA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20"/>
                <w:szCs w:val="20"/>
              </w:rPr>
              <w:t>テーブル上部と下部で2つある。</w:t>
            </w:r>
          </w:p>
        </w:tc>
      </w:tr>
      <w:tr w:rsidR="005C506C" w:rsidRPr="00877543" w14:paraId="74584D7E" w14:textId="77777777" w:rsidTr="00BA4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</w:tcPr>
          <w:p w14:paraId="25C66688" w14:textId="77777777" w:rsidR="005C506C" w:rsidRPr="00877543" w:rsidRDefault="005C506C" w:rsidP="005C506C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612" w:type="pct"/>
          </w:tcPr>
          <w:p w14:paraId="47584952" w14:textId="7FD23748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表示ページセレクトボックス</w:t>
            </w:r>
          </w:p>
        </w:tc>
        <w:tc>
          <w:tcPr>
            <w:tcW w:w="1279" w:type="pct"/>
          </w:tcPr>
          <w:p w14:paraId="2101A76E" w14:textId="3E9FB194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画面に表示するページを選択するセレクトボックス</w:t>
            </w:r>
          </w:p>
        </w:tc>
        <w:tc>
          <w:tcPr>
            <w:tcW w:w="394" w:type="pct"/>
          </w:tcPr>
          <w:p w14:paraId="5780FC3A" w14:textId="0F6C4E50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表示ページ</w:t>
            </w:r>
          </w:p>
        </w:tc>
        <w:tc>
          <w:tcPr>
            <w:tcW w:w="413" w:type="pct"/>
          </w:tcPr>
          <w:p w14:paraId="0A593209" w14:textId="49051AD8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セレクトボックス</w:t>
            </w:r>
          </w:p>
        </w:tc>
        <w:tc>
          <w:tcPr>
            <w:tcW w:w="322" w:type="pct"/>
          </w:tcPr>
          <w:p w14:paraId="1AE14B81" w14:textId="63E3AAC1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1013" w:type="pct"/>
          </w:tcPr>
          <w:p w14:paraId="501A4B3C" w14:textId="2C0EA1AA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全てのページ番号を選択肢とする。</w:t>
            </w:r>
          </w:p>
        </w:tc>
        <w:tc>
          <w:tcPr>
            <w:tcW w:w="810" w:type="pct"/>
          </w:tcPr>
          <w:p w14:paraId="2B4F841B" w14:textId="77777777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ページを選択すると表示するページを切り替える。</w:t>
            </w:r>
          </w:p>
          <w:p w14:paraId="1BC51F8E" w14:textId="248BC724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20"/>
                <w:szCs w:val="20"/>
              </w:rPr>
              <w:t>テーブル上部と下部で2つある。</w:t>
            </w:r>
          </w:p>
        </w:tc>
      </w:tr>
      <w:tr w:rsidR="005C506C" w:rsidRPr="00877543" w14:paraId="0F3D4ABB" w14:textId="77777777" w:rsidTr="00BA40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</w:tcPr>
          <w:p w14:paraId="594692E3" w14:textId="77777777" w:rsidR="005C506C" w:rsidRPr="00877543" w:rsidRDefault="005C506C" w:rsidP="005C506C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612" w:type="pct"/>
          </w:tcPr>
          <w:p w14:paraId="037DE28A" w14:textId="2BBA1954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ユーザマスタテーブル</w:t>
            </w:r>
          </w:p>
        </w:tc>
        <w:tc>
          <w:tcPr>
            <w:tcW w:w="1279" w:type="pct"/>
          </w:tcPr>
          <w:p w14:paraId="0F6873F8" w14:textId="70C381BB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ユーザマスタに登録されている全てのユーザマスタレコードを一覧で表示するグリッドテーブル。</w:t>
            </w:r>
          </w:p>
        </w:tc>
        <w:tc>
          <w:tcPr>
            <w:tcW w:w="394" w:type="pct"/>
          </w:tcPr>
          <w:p w14:paraId="3535AE89" w14:textId="4F93545D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13" w:type="pct"/>
          </w:tcPr>
          <w:p w14:paraId="67759582" w14:textId="13352F7F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グリッドテーブル</w:t>
            </w:r>
          </w:p>
        </w:tc>
        <w:tc>
          <w:tcPr>
            <w:tcW w:w="322" w:type="pct"/>
          </w:tcPr>
          <w:p w14:paraId="24F590F8" w14:textId="542089C4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1013" w:type="pct"/>
          </w:tcPr>
          <w:p w14:paraId="7BC72D6B" w14:textId="686C5528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810" w:type="pct"/>
          </w:tcPr>
          <w:p w14:paraId="23264BF9" w14:textId="57E93122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BF0485">
              <w:rPr>
                <w:rFonts w:hint="eastAsia"/>
                <w:sz w:val="18"/>
                <w:szCs w:val="21"/>
              </w:rPr>
              <w:t>本紙</w:t>
            </w:r>
            <w:r>
              <w:rPr>
                <w:sz w:val="18"/>
                <w:szCs w:val="21"/>
                <w:u w:val="single"/>
              </w:rPr>
              <w:fldChar w:fldCharType="begin"/>
            </w:r>
            <w:r>
              <w:rPr>
                <w:sz w:val="18"/>
                <w:szCs w:val="21"/>
                <w:u w:val="single"/>
              </w:rPr>
              <w:instrText xml:space="preserve"> </w:instrText>
            </w:r>
            <w:r>
              <w:rPr>
                <w:rFonts w:hint="eastAsia"/>
                <w:sz w:val="18"/>
                <w:szCs w:val="21"/>
                <w:u w:val="single"/>
              </w:rPr>
              <w:instrText>REF _Ref231553190 \w \h</w:instrText>
            </w:r>
            <w:r>
              <w:rPr>
                <w:sz w:val="18"/>
                <w:szCs w:val="21"/>
                <w:u w:val="single"/>
              </w:rPr>
              <w:instrText xml:space="preserve"> </w:instrText>
            </w:r>
            <w:r>
              <w:rPr>
                <w:sz w:val="18"/>
                <w:szCs w:val="21"/>
                <w:u w:val="single"/>
              </w:rPr>
            </w:r>
            <w:r>
              <w:rPr>
                <w:sz w:val="18"/>
                <w:szCs w:val="21"/>
                <w:u w:val="single"/>
              </w:rPr>
              <w:fldChar w:fldCharType="separate"/>
            </w:r>
            <w:r>
              <w:rPr>
                <w:sz w:val="18"/>
                <w:szCs w:val="21"/>
                <w:u w:val="single"/>
              </w:rPr>
              <w:t>4</w:t>
            </w:r>
            <w:r>
              <w:rPr>
                <w:sz w:val="18"/>
                <w:szCs w:val="21"/>
                <w:u w:val="single"/>
              </w:rPr>
              <w:fldChar w:fldCharType="end"/>
            </w:r>
            <w:r>
              <w:rPr>
                <w:rFonts w:hint="eastAsia"/>
                <w:sz w:val="18"/>
                <w:szCs w:val="21"/>
                <w:u w:val="single"/>
              </w:rPr>
              <w:t xml:space="preserve"> ユーザマスタテーブル</w:t>
            </w:r>
            <w:r w:rsidRPr="00BF0485">
              <w:rPr>
                <w:rFonts w:hint="eastAsia"/>
                <w:sz w:val="18"/>
                <w:szCs w:val="21"/>
              </w:rPr>
              <w:t>参照。</w:t>
            </w:r>
          </w:p>
        </w:tc>
      </w:tr>
      <w:tr w:rsidR="005C506C" w:rsidRPr="00877543" w14:paraId="63109489" w14:textId="77777777" w:rsidTr="00BA4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</w:tcPr>
          <w:p w14:paraId="35F262D5" w14:textId="77777777" w:rsidR="005C506C" w:rsidRPr="00877543" w:rsidRDefault="005C506C" w:rsidP="009F5AB5">
            <w:pPr>
              <w:pStyle w:val="aa"/>
              <w:numPr>
                <w:ilvl w:val="1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612" w:type="pct"/>
          </w:tcPr>
          <w:p w14:paraId="2EC664B0" w14:textId="1289DCBA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列ヘッダー</w:t>
            </w:r>
          </w:p>
        </w:tc>
        <w:tc>
          <w:tcPr>
            <w:tcW w:w="1279" w:type="pct"/>
          </w:tcPr>
          <w:p w14:paraId="0C118F94" w14:textId="4DE59573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各列のタイトルを表示するテーブルヘッダー。</w:t>
            </w:r>
          </w:p>
        </w:tc>
        <w:tc>
          <w:tcPr>
            <w:tcW w:w="394" w:type="pct"/>
          </w:tcPr>
          <w:p w14:paraId="18BDD9DD" w14:textId="7BA33A5C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13" w:type="pct"/>
          </w:tcPr>
          <w:p w14:paraId="465BB67F" w14:textId="4002D69B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22" w:type="pct"/>
          </w:tcPr>
          <w:p w14:paraId="4774FD5A" w14:textId="47EFC376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1013" w:type="pct"/>
          </w:tcPr>
          <w:p w14:paraId="6E285004" w14:textId="542A66D3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810" w:type="pct"/>
          </w:tcPr>
          <w:p w14:paraId="1B929FFE" w14:textId="79B78823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5C506C" w:rsidRPr="00877543" w14:paraId="7FEF41A3" w14:textId="77777777" w:rsidTr="00BA40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</w:tcPr>
          <w:p w14:paraId="4BA9CC8C" w14:textId="77777777" w:rsidR="005C506C" w:rsidRPr="00877543" w:rsidRDefault="005C506C" w:rsidP="009F5AB5">
            <w:pPr>
              <w:pStyle w:val="aa"/>
              <w:numPr>
                <w:ilvl w:val="1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612" w:type="pct"/>
          </w:tcPr>
          <w:p w14:paraId="4C1904EE" w14:textId="18B61715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列ボディ</w:t>
            </w:r>
          </w:p>
        </w:tc>
        <w:tc>
          <w:tcPr>
            <w:tcW w:w="1279" w:type="pct"/>
          </w:tcPr>
          <w:p w14:paraId="76DEF1C7" w14:textId="42DB488A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ヘッダーに対応する</w:t>
            </w:r>
            <w:r w:rsidR="00392067">
              <w:rPr>
                <w:rFonts w:hint="eastAsia"/>
                <w:sz w:val="18"/>
                <w:szCs w:val="21"/>
              </w:rPr>
              <w:t>ユーザマスタレコード</w:t>
            </w:r>
            <w:r>
              <w:rPr>
                <w:rFonts w:hint="eastAsia"/>
                <w:sz w:val="18"/>
                <w:szCs w:val="21"/>
              </w:rPr>
              <w:t>の項目を表示するテーブルボディ。</w:t>
            </w:r>
          </w:p>
        </w:tc>
        <w:tc>
          <w:tcPr>
            <w:tcW w:w="394" w:type="pct"/>
          </w:tcPr>
          <w:p w14:paraId="61EE5EE5" w14:textId="4BC4A168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13" w:type="pct"/>
          </w:tcPr>
          <w:p w14:paraId="10BB5DEC" w14:textId="5170F9F5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22" w:type="pct"/>
          </w:tcPr>
          <w:p w14:paraId="7F0EDB55" w14:textId="76320A69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1013" w:type="pct"/>
          </w:tcPr>
          <w:p w14:paraId="78013959" w14:textId="78C65940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810" w:type="pct"/>
          </w:tcPr>
          <w:p w14:paraId="6201F3B5" w14:textId="6C5AD6DF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5C506C" w:rsidRPr="00877543" w14:paraId="510E930D" w14:textId="77777777" w:rsidTr="00BA4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</w:tcPr>
          <w:p w14:paraId="1416ED1E" w14:textId="77777777" w:rsidR="005C506C" w:rsidRPr="00877543" w:rsidRDefault="005C506C" w:rsidP="005C506C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612" w:type="pct"/>
          </w:tcPr>
          <w:p w14:paraId="4E934D8C" w14:textId="717AABC6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エラー</w:t>
            </w:r>
            <w:r w:rsidR="00F70C07">
              <w:rPr>
                <w:rFonts w:hint="eastAsia"/>
                <w:sz w:val="18"/>
                <w:szCs w:val="21"/>
              </w:rPr>
              <w:t>表示</w:t>
            </w:r>
          </w:p>
        </w:tc>
        <w:tc>
          <w:tcPr>
            <w:tcW w:w="1279" w:type="pct"/>
          </w:tcPr>
          <w:p w14:paraId="0412CFCD" w14:textId="77777777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CSVアップロード実行時のエラーメッセージを表示する。</w:t>
            </w:r>
          </w:p>
        </w:tc>
        <w:tc>
          <w:tcPr>
            <w:tcW w:w="394" w:type="pct"/>
          </w:tcPr>
          <w:p w14:paraId="60BA9A14" w14:textId="77777777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13" w:type="pct"/>
          </w:tcPr>
          <w:p w14:paraId="71B5CA5A" w14:textId="77777777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322" w:type="pct"/>
          </w:tcPr>
          <w:p w14:paraId="6620DDC6" w14:textId="77777777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非表示</w:t>
            </w:r>
          </w:p>
        </w:tc>
        <w:tc>
          <w:tcPr>
            <w:tcW w:w="1013" w:type="pct"/>
          </w:tcPr>
          <w:p w14:paraId="15E8D12B" w14:textId="77777777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810" w:type="pct"/>
          </w:tcPr>
          <w:p w14:paraId="1FAD291A" w14:textId="75F8585F" w:rsidR="005C506C" w:rsidRDefault="00F8564D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F8564D">
              <w:rPr>
                <w:sz w:val="18"/>
                <w:szCs w:val="21"/>
              </w:rPr>
              <w:t>表示内容の詳細は</w:t>
            </w:r>
            <w:r w:rsidR="00BB52B0">
              <w:rPr>
                <w:rFonts w:hint="eastAsia"/>
                <w:sz w:val="18"/>
                <w:szCs w:val="21"/>
              </w:rPr>
              <w:t>ユーザ</w:t>
            </w:r>
            <w:r w:rsidRPr="00F8564D">
              <w:rPr>
                <w:sz w:val="18"/>
                <w:szCs w:val="21"/>
                <w:u w:val="single"/>
              </w:rPr>
              <w:t>マスタ管理機能　機能仕様書#2.3.3 入力値チェックの実施</w:t>
            </w:r>
            <w:r w:rsidRPr="00F8564D">
              <w:rPr>
                <w:sz w:val="18"/>
                <w:szCs w:val="21"/>
              </w:rPr>
              <w:t>参照。</w:t>
            </w:r>
          </w:p>
        </w:tc>
      </w:tr>
      <w:tr w:rsidR="00392067" w:rsidRPr="00877543" w14:paraId="03EFF2C9" w14:textId="77777777" w:rsidTr="00BA40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</w:tcPr>
          <w:p w14:paraId="5D05ADB5" w14:textId="77777777" w:rsidR="00392067" w:rsidRPr="00877543" w:rsidRDefault="00392067" w:rsidP="00AB03E7">
            <w:pPr>
              <w:pStyle w:val="aa"/>
              <w:numPr>
                <w:ilvl w:val="1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612" w:type="pct"/>
          </w:tcPr>
          <w:p w14:paraId="3DE5EE64" w14:textId="27E58C1A" w:rsidR="00392067" w:rsidRDefault="00392067" w:rsidP="0039206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エラータイトル</w:t>
            </w:r>
          </w:p>
        </w:tc>
        <w:tc>
          <w:tcPr>
            <w:tcW w:w="1279" w:type="pct"/>
          </w:tcPr>
          <w:p w14:paraId="38F752E9" w14:textId="2C3C943E" w:rsidR="00392067" w:rsidRDefault="00392067" w:rsidP="0039206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エラーの表題を表示するラベル。</w:t>
            </w:r>
          </w:p>
        </w:tc>
        <w:tc>
          <w:tcPr>
            <w:tcW w:w="394" w:type="pct"/>
          </w:tcPr>
          <w:p w14:paraId="033493A8" w14:textId="2B0FDD59" w:rsidR="00392067" w:rsidRDefault="00392067" w:rsidP="0039206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13" w:type="pct"/>
          </w:tcPr>
          <w:p w14:paraId="131153CC" w14:textId="1AAB7C78" w:rsidR="00392067" w:rsidRDefault="00392067" w:rsidP="0039206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322" w:type="pct"/>
          </w:tcPr>
          <w:p w14:paraId="1AC882B2" w14:textId="3FD2D8F7" w:rsidR="00392067" w:rsidRDefault="00392067" w:rsidP="0039206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非表示</w:t>
            </w:r>
          </w:p>
        </w:tc>
        <w:tc>
          <w:tcPr>
            <w:tcW w:w="1013" w:type="pct"/>
          </w:tcPr>
          <w:p w14:paraId="194A9905" w14:textId="16DA5F9D" w:rsidR="00392067" w:rsidRDefault="00392067" w:rsidP="0039206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810" w:type="pct"/>
          </w:tcPr>
          <w:p w14:paraId="5DDD0AB0" w14:textId="5292C261" w:rsidR="00392067" w:rsidRDefault="00392067" w:rsidP="0039206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392067" w:rsidRPr="00877543" w14:paraId="38F58977" w14:textId="77777777" w:rsidTr="00BA4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</w:tcPr>
          <w:p w14:paraId="6A13DF4B" w14:textId="77777777" w:rsidR="00392067" w:rsidRPr="00877543" w:rsidRDefault="00392067" w:rsidP="00AB03E7">
            <w:pPr>
              <w:pStyle w:val="aa"/>
              <w:numPr>
                <w:ilvl w:val="1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612" w:type="pct"/>
          </w:tcPr>
          <w:p w14:paraId="176A35E3" w14:textId="6337F3DB" w:rsidR="00392067" w:rsidRDefault="00392067" w:rsidP="0039206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エラー内容</w:t>
            </w:r>
          </w:p>
        </w:tc>
        <w:tc>
          <w:tcPr>
            <w:tcW w:w="1279" w:type="pct"/>
          </w:tcPr>
          <w:p w14:paraId="60A1FFAF" w14:textId="7492F29F" w:rsidR="00392067" w:rsidRDefault="00392067" w:rsidP="0039206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エラーの詳細を表示するラベル。</w:t>
            </w:r>
          </w:p>
        </w:tc>
        <w:tc>
          <w:tcPr>
            <w:tcW w:w="394" w:type="pct"/>
          </w:tcPr>
          <w:p w14:paraId="41DABB95" w14:textId="4472A457" w:rsidR="00392067" w:rsidRDefault="00392067" w:rsidP="0039206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13" w:type="pct"/>
          </w:tcPr>
          <w:p w14:paraId="7F5B2941" w14:textId="7D176AB4" w:rsidR="00392067" w:rsidRDefault="00392067" w:rsidP="0039206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322" w:type="pct"/>
          </w:tcPr>
          <w:p w14:paraId="674A928E" w14:textId="06657813" w:rsidR="00392067" w:rsidRDefault="00392067" w:rsidP="0039206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非表示</w:t>
            </w:r>
          </w:p>
        </w:tc>
        <w:tc>
          <w:tcPr>
            <w:tcW w:w="1013" w:type="pct"/>
          </w:tcPr>
          <w:p w14:paraId="32E539D0" w14:textId="7DBC2DF7" w:rsidR="00392067" w:rsidRDefault="00392067" w:rsidP="0039206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810" w:type="pct"/>
          </w:tcPr>
          <w:p w14:paraId="1EE7AD71" w14:textId="373C5E5B" w:rsidR="00392067" w:rsidRDefault="00392067" w:rsidP="0039206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392067" w:rsidRPr="00877543" w14:paraId="7BB5EA9A" w14:textId="77777777" w:rsidTr="00BA40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</w:tcPr>
          <w:p w14:paraId="78A969B0" w14:textId="77777777" w:rsidR="00392067" w:rsidRPr="00877543" w:rsidRDefault="00392067" w:rsidP="00392067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612" w:type="pct"/>
          </w:tcPr>
          <w:p w14:paraId="16487F26" w14:textId="2E7CCD49" w:rsidR="00392067" w:rsidRDefault="00392067" w:rsidP="0039206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ファイル選択ダイアログ</w:t>
            </w:r>
          </w:p>
        </w:tc>
        <w:tc>
          <w:tcPr>
            <w:tcW w:w="1279" w:type="pct"/>
          </w:tcPr>
          <w:p w14:paraId="7642922B" w14:textId="04DC42C3" w:rsidR="00392067" w:rsidRDefault="00392067" w:rsidP="0039206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アップロードするCSVファイルを選択するダイアログ。</w:t>
            </w:r>
          </w:p>
        </w:tc>
        <w:tc>
          <w:tcPr>
            <w:tcW w:w="394" w:type="pct"/>
          </w:tcPr>
          <w:p w14:paraId="72EE72C1" w14:textId="10F9F322" w:rsidR="00392067" w:rsidRDefault="00392067" w:rsidP="0039206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13" w:type="pct"/>
          </w:tcPr>
          <w:p w14:paraId="40B54F1F" w14:textId="5FF10CFB" w:rsidR="00392067" w:rsidRDefault="00392067" w:rsidP="0039206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22" w:type="pct"/>
          </w:tcPr>
          <w:p w14:paraId="06A93F97" w14:textId="3D8BEAC6" w:rsidR="00392067" w:rsidRDefault="00392067" w:rsidP="0039206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非表示</w:t>
            </w:r>
          </w:p>
        </w:tc>
        <w:tc>
          <w:tcPr>
            <w:tcW w:w="1013" w:type="pct"/>
          </w:tcPr>
          <w:p w14:paraId="25F949D7" w14:textId="3BBA95DB" w:rsidR="00392067" w:rsidRDefault="00392067" w:rsidP="0039206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許容するファイル形式はCSVファイルのみ</w:t>
            </w:r>
          </w:p>
        </w:tc>
        <w:tc>
          <w:tcPr>
            <w:tcW w:w="810" w:type="pct"/>
          </w:tcPr>
          <w:p w14:paraId="6792899B" w14:textId="0013C9EE" w:rsidR="00392067" w:rsidRDefault="00392067" w:rsidP="0039206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ブラウザの標準実装のものを使用する。</w:t>
            </w:r>
          </w:p>
        </w:tc>
      </w:tr>
    </w:tbl>
    <w:p w14:paraId="6DD1763D" w14:textId="77777777" w:rsidR="00F70C07" w:rsidRDefault="00F70C07" w:rsidP="00F70C07">
      <w:pPr>
        <w:pStyle w:val="2"/>
      </w:pPr>
      <w:bookmarkStart w:id="0" w:name="_Ref233977412"/>
      <w:bookmarkStart w:id="1" w:name="_Ref231553190"/>
      <w:r>
        <w:rPr>
          <w:rFonts w:hint="eastAsia"/>
        </w:rPr>
        <w:t>ユーザマスタテーブル</w:t>
      </w:r>
      <w:bookmarkEnd w:id="0"/>
    </w:p>
    <w:p w14:paraId="783B357F" w14:textId="1D966B2F" w:rsidR="00704C17" w:rsidRPr="00704C17" w:rsidRDefault="00704C17" w:rsidP="00AB03E7">
      <w:pPr>
        <w:ind w:leftChars="300" w:left="630"/>
      </w:pPr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ユーザマスタについては</w:t>
      </w:r>
      <w:r>
        <w:rPr>
          <w:rFonts w:hint="eastAsia"/>
          <w:u w:val="single"/>
        </w:rPr>
        <w:t>ユーザ</w:t>
      </w:r>
      <w:r w:rsidRPr="00554B3D">
        <w:rPr>
          <w:rFonts w:hint="eastAsia"/>
          <w:u w:val="single"/>
        </w:rPr>
        <w:t>マスタレコード</w:t>
      </w:r>
      <w:r w:rsidRPr="00554B3D">
        <w:rPr>
          <w:rFonts w:hint="eastAsia"/>
          <w:u w:val="single"/>
        </w:rPr>
        <w:t xml:space="preserve"> </w:t>
      </w:r>
      <w:r w:rsidRPr="00554B3D">
        <w:rPr>
          <w:rFonts w:hint="eastAsia"/>
          <w:u w:val="single"/>
        </w:rPr>
        <w:t>エンティティ定義書</w:t>
      </w:r>
      <w:r>
        <w:rPr>
          <w:rFonts w:hint="eastAsia"/>
        </w:rPr>
        <w:t>参照。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08"/>
        <w:gridCol w:w="1347"/>
        <w:gridCol w:w="4109"/>
        <w:gridCol w:w="1557"/>
        <w:gridCol w:w="1413"/>
        <w:gridCol w:w="1274"/>
        <w:gridCol w:w="2690"/>
        <w:gridCol w:w="2490"/>
      </w:tblGrid>
      <w:tr w:rsidR="00F70C07" w14:paraId="7725588A" w14:textId="77777777" w:rsidTr="00554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29653D57" w14:textId="77777777" w:rsidR="00F70C07" w:rsidRPr="00082A65" w:rsidRDefault="00F70C07" w:rsidP="00554B3D">
            <w:pPr>
              <w:pStyle w:val="aa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No</w:t>
            </w:r>
          </w:p>
        </w:tc>
        <w:tc>
          <w:tcPr>
            <w:tcW w:w="438" w:type="pct"/>
          </w:tcPr>
          <w:p w14:paraId="2BEEFB83" w14:textId="77777777" w:rsidR="00F70C07" w:rsidRPr="00082A65" w:rsidRDefault="00F70C07" w:rsidP="00554B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項目名</w:t>
            </w:r>
          </w:p>
        </w:tc>
        <w:tc>
          <w:tcPr>
            <w:tcW w:w="1335" w:type="pct"/>
          </w:tcPr>
          <w:p w14:paraId="0A33A051" w14:textId="77777777" w:rsidR="00F70C07" w:rsidRPr="00082A65" w:rsidRDefault="00F70C07" w:rsidP="00554B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概要</w:t>
            </w:r>
          </w:p>
        </w:tc>
        <w:tc>
          <w:tcPr>
            <w:tcW w:w="506" w:type="pct"/>
          </w:tcPr>
          <w:p w14:paraId="799A0117" w14:textId="77777777" w:rsidR="00F70C07" w:rsidRPr="00082A65" w:rsidRDefault="00F70C07" w:rsidP="00554B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ラベル</w:t>
            </w:r>
          </w:p>
        </w:tc>
        <w:tc>
          <w:tcPr>
            <w:tcW w:w="459" w:type="pct"/>
          </w:tcPr>
          <w:p w14:paraId="2428BC01" w14:textId="77777777" w:rsidR="00F70C07" w:rsidRPr="00082A65" w:rsidRDefault="00F70C07" w:rsidP="00554B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部品の種類</w:t>
            </w:r>
          </w:p>
        </w:tc>
        <w:tc>
          <w:tcPr>
            <w:tcW w:w="414" w:type="pct"/>
          </w:tcPr>
          <w:p w14:paraId="49C13486" w14:textId="77777777" w:rsidR="00F70C07" w:rsidRPr="00082A65" w:rsidRDefault="00F70C07" w:rsidP="00554B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初期表示</w:t>
            </w:r>
          </w:p>
        </w:tc>
        <w:tc>
          <w:tcPr>
            <w:tcW w:w="874" w:type="pct"/>
          </w:tcPr>
          <w:p w14:paraId="1408E16F" w14:textId="77777777" w:rsidR="00F70C07" w:rsidRPr="00082A65" w:rsidRDefault="00F70C07" w:rsidP="00554B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入出力</w:t>
            </w:r>
            <w:r w:rsidRPr="00082A65">
              <w:rPr>
                <w:rFonts w:hint="eastAsia"/>
                <w:sz w:val="20"/>
                <w:szCs w:val="20"/>
              </w:rPr>
              <w:t>仕様</w:t>
            </w:r>
          </w:p>
        </w:tc>
        <w:tc>
          <w:tcPr>
            <w:tcW w:w="809" w:type="pct"/>
          </w:tcPr>
          <w:p w14:paraId="33BD1041" w14:textId="77777777" w:rsidR="00F70C07" w:rsidRDefault="00F70C07" w:rsidP="00554B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備考</w:t>
            </w:r>
          </w:p>
        </w:tc>
      </w:tr>
      <w:tr w:rsidR="00F70C07" w:rsidRPr="00082A65" w14:paraId="541332F0" w14:textId="77777777" w:rsidTr="00554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6EC2988C" w14:textId="77777777" w:rsidR="00F70C07" w:rsidRPr="00082A65" w:rsidRDefault="00F70C07" w:rsidP="00F70C07">
            <w:pPr>
              <w:pStyle w:val="aa"/>
              <w:numPr>
                <w:ilvl w:val="0"/>
                <w:numId w:val="30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38" w:type="pct"/>
          </w:tcPr>
          <w:p w14:paraId="3A631AC9" w14:textId="14CC13D9" w:rsidR="00F70C07" w:rsidRPr="00082A65" w:rsidRDefault="00F70C07" w:rsidP="00F70C0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ユーザID</w:t>
            </w:r>
          </w:p>
        </w:tc>
        <w:tc>
          <w:tcPr>
            <w:tcW w:w="1335" w:type="pct"/>
          </w:tcPr>
          <w:p w14:paraId="07076877" w14:textId="7C859A28" w:rsidR="00F70C07" w:rsidRPr="00082A65" w:rsidRDefault="00F70C07" w:rsidP="00F70C0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ユーザマスタレコードのユーザIDを表示する列。</w:t>
            </w:r>
          </w:p>
        </w:tc>
        <w:tc>
          <w:tcPr>
            <w:tcW w:w="506" w:type="pct"/>
          </w:tcPr>
          <w:p w14:paraId="423F4FBB" w14:textId="33475BB6" w:rsidR="00F70C07" w:rsidRPr="00082A65" w:rsidRDefault="00BA6011" w:rsidP="00F70C0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ユーザ</w:t>
            </w:r>
            <w:r w:rsidR="00F70C07">
              <w:rPr>
                <w:rFonts w:hint="eastAsia"/>
                <w:sz w:val="18"/>
                <w:szCs w:val="21"/>
              </w:rPr>
              <w:t>ID</w:t>
            </w:r>
          </w:p>
        </w:tc>
        <w:tc>
          <w:tcPr>
            <w:tcW w:w="459" w:type="pct"/>
          </w:tcPr>
          <w:p w14:paraId="11E2A31C" w14:textId="77777777" w:rsidR="00F70C07" w:rsidRPr="00082A65" w:rsidRDefault="00F70C07" w:rsidP="00F70C0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14" w:type="pct"/>
          </w:tcPr>
          <w:p w14:paraId="3E982B69" w14:textId="77777777" w:rsidR="00F70C07" w:rsidRPr="00956B52" w:rsidRDefault="00F70C07" w:rsidP="00F70C0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昇順でソート済み</w:t>
            </w:r>
          </w:p>
        </w:tc>
        <w:tc>
          <w:tcPr>
            <w:tcW w:w="874" w:type="pct"/>
          </w:tcPr>
          <w:p w14:paraId="6EC6247F" w14:textId="2F9DEEE7" w:rsidR="00F70C07" w:rsidRPr="00082A65" w:rsidRDefault="00704C17" w:rsidP="00F70C0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半角文字で表示。</w:t>
            </w:r>
          </w:p>
        </w:tc>
        <w:tc>
          <w:tcPr>
            <w:tcW w:w="809" w:type="pct"/>
          </w:tcPr>
          <w:p w14:paraId="427315AC" w14:textId="501534E5" w:rsidR="00F70C07" w:rsidRPr="00082A65" w:rsidRDefault="00704C17" w:rsidP="00F70C0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</w:tr>
      <w:tr w:rsidR="00F70C07" w:rsidRPr="00082A65" w14:paraId="64E7BADC" w14:textId="77777777" w:rsidTr="00554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7F95F7A7" w14:textId="77777777" w:rsidR="00F70C07" w:rsidRPr="00082A65" w:rsidRDefault="00F70C07" w:rsidP="00F70C07">
            <w:pPr>
              <w:pStyle w:val="aa"/>
              <w:numPr>
                <w:ilvl w:val="0"/>
                <w:numId w:val="30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38" w:type="pct"/>
          </w:tcPr>
          <w:p w14:paraId="374AB309" w14:textId="5DEC764A" w:rsidR="00F70C07" w:rsidRPr="00082A65" w:rsidRDefault="00F70C07" w:rsidP="00F70C0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ユーザ名</w:t>
            </w:r>
          </w:p>
        </w:tc>
        <w:tc>
          <w:tcPr>
            <w:tcW w:w="1335" w:type="pct"/>
          </w:tcPr>
          <w:p w14:paraId="47C3335D" w14:textId="114CA32F" w:rsidR="00F70C07" w:rsidRPr="00082A65" w:rsidRDefault="00F70C07" w:rsidP="00F70C0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ユーザマスタレコードのユーザ名を表示する列。</w:t>
            </w:r>
          </w:p>
        </w:tc>
        <w:tc>
          <w:tcPr>
            <w:tcW w:w="506" w:type="pct"/>
          </w:tcPr>
          <w:p w14:paraId="2696617C" w14:textId="591DC1EB" w:rsidR="00F70C07" w:rsidRPr="00082A65" w:rsidRDefault="00CF0F52" w:rsidP="00F70C0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ユーザ名</w:t>
            </w:r>
          </w:p>
        </w:tc>
        <w:tc>
          <w:tcPr>
            <w:tcW w:w="459" w:type="pct"/>
          </w:tcPr>
          <w:p w14:paraId="72269EB2" w14:textId="77777777" w:rsidR="00F70C07" w:rsidRPr="00082A65" w:rsidRDefault="00F70C07" w:rsidP="00F70C0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14" w:type="pct"/>
          </w:tcPr>
          <w:p w14:paraId="4EA30BE6" w14:textId="5CF0D279" w:rsidR="00F70C07" w:rsidRPr="00082A65" w:rsidRDefault="00F70C07" w:rsidP="00F70C0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74" w:type="pct"/>
          </w:tcPr>
          <w:p w14:paraId="600C4C7F" w14:textId="77777777" w:rsidR="00F70C07" w:rsidRPr="00082A65" w:rsidRDefault="00F70C07" w:rsidP="00F70C0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809" w:type="pct"/>
          </w:tcPr>
          <w:p w14:paraId="52DF8B16" w14:textId="77777777" w:rsidR="00F70C07" w:rsidRPr="00082A65" w:rsidRDefault="00F70C07" w:rsidP="00F70C0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F70C07" w:rsidRPr="00082A65" w14:paraId="1A5D061C" w14:textId="77777777" w:rsidTr="00AB0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44BF7B76" w14:textId="77777777" w:rsidR="00F70C07" w:rsidRPr="00082A65" w:rsidRDefault="00F70C07" w:rsidP="00F70C07">
            <w:pPr>
              <w:pStyle w:val="aa"/>
              <w:numPr>
                <w:ilvl w:val="0"/>
                <w:numId w:val="30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38" w:type="pct"/>
          </w:tcPr>
          <w:p w14:paraId="00F0304B" w14:textId="5382E127" w:rsidR="00F70C07" w:rsidRDefault="00F70C07" w:rsidP="00F70C0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メールアドレス</w:t>
            </w:r>
          </w:p>
        </w:tc>
        <w:tc>
          <w:tcPr>
            <w:tcW w:w="1335" w:type="pct"/>
          </w:tcPr>
          <w:p w14:paraId="1979593B" w14:textId="441CFB2B" w:rsidR="00F70C07" w:rsidRDefault="00F70C07" w:rsidP="00F70C0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ユーザマスタレコードのメールアドレスを表示する列。</w:t>
            </w:r>
          </w:p>
        </w:tc>
        <w:tc>
          <w:tcPr>
            <w:tcW w:w="506" w:type="pct"/>
          </w:tcPr>
          <w:p w14:paraId="5F60F7D0" w14:textId="2C88FEE3" w:rsidR="00F70C07" w:rsidRDefault="00F70C07" w:rsidP="00F70C0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メールアドレス</w:t>
            </w:r>
          </w:p>
        </w:tc>
        <w:tc>
          <w:tcPr>
            <w:tcW w:w="459" w:type="pct"/>
          </w:tcPr>
          <w:p w14:paraId="260FC191" w14:textId="613DCE9C" w:rsidR="00F70C07" w:rsidRDefault="00F70C07" w:rsidP="00F70C0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14" w:type="pct"/>
            <w:vAlign w:val="top"/>
          </w:tcPr>
          <w:p w14:paraId="45818F1F" w14:textId="39C4D779" w:rsidR="00F70C07" w:rsidRPr="00082A65" w:rsidRDefault="00F70C07" w:rsidP="00F70C0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A32DC"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74" w:type="pct"/>
            <w:vAlign w:val="top"/>
          </w:tcPr>
          <w:p w14:paraId="165C81FD" w14:textId="1E90009A" w:rsidR="00F70C07" w:rsidRDefault="00704C17" w:rsidP="00F70C0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半角文字で表示。</w:t>
            </w:r>
          </w:p>
        </w:tc>
        <w:tc>
          <w:tcPr>
            <w:tcW w:w="809" w:type="pct"/>
            <w:vAlign w:val="top"/>
          </w:tcPr>
          <w:p w14:paraId="75F385B2" w14:textId="134EEE57" w:rsidR="00F70C07" w:rsidRDefault="00F70C07" w:rsidP="00F70C0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4A32DC">
              <w:rPr>
                <w:rFonts w:hint="eastAsia"/>
                <w:sz w:val="20"/>
                <w:szCs w:val="20"/>
              </w:rPr>
              <w:t>―</w:t>
            </w:r>
          </w:p>
        </w:tc>
      </w:tr>
      <w:tr w:rsidR="00704C17" w:rsidRPr="00082A65" w14:paraId="1BDB2598" w14:textId="77777777" w:rsidTr="00AB03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231D946D" w14:textId="77777777" w:rsidR="00704C17" w:rsidRPr="00082A65" w:rsidRDefault="00704C17" w:rsidP="00704C17">
            <w:pPr>
              <w:pStyle w:val="aa"/>
              <w:numPr>
                <w:ilvl w:val="0"/>
                <w:numId w:val="30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38" w:type="pct"/>
          </w:tcPr>
          <w:p w14:paraId="40D3F17D" w14:textId="5F048110" w:rsidR="00704C17" w:rsidRDefault="00704C17" w:rsidP="00704C1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部署ID</w:t>
            </w:r>
          </w:p>
        </w:tc>
        <w:tc>
          <w:tcPr>
            <w:tcW w:w="1335" w:type="pct"/>
          </w:tcPr>
          <w:p w14:paraId="1DE424B9" w14:textId="26DC8A32" w:rsidR="00704C17" w:rsidRDefault="00704C17" w:rsidP="00704C1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ユーザマスタレコードの部署IDを表示する列。</w:t>
            </w:r>
          </w:p>
        </w:tc>
        <w:tc>
          <w:tcPr>
            <w:tcW w:w="506" w:type="pct"/>
          </w:tcPr>
          <w:p w14:paraId="54619EA7" w14:textId="06FD9932" w:rsidR="00704C17" w:rsidRDefault="00704C17" w:rsidP="00704C1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部署ID</w:t>
            </w:r>
          </w:p>
        </w:tc>
        <w:tc>
          <w:tcPr>
            <w:tcW w:w="459" w:type="pct"/>
          </w:tcPr>
          <w:p w14:paraId="40105784" w14:textId="3BB8CB86" w:rsidR="00704C17" w:rsidRDefault="00704C17" w:rsidP="00704C1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14" w:type="pct"/>
            <w:vAlign w:val="top"/>
          </w:tcPr>
          <w:p w14:paraId="4DFA3D8A" w14:textId="4F8B18D2" w:rsidR="00704C17" w:rsidRPr="00082A65" w:rsidRDefault="00704C17" w:rsidP="00704C1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A32DC"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74" w:type="pct"/>
            <w:vAlign w:val="top"/>
          </w:tcPr>
          <w:p w14:paraId="1417C821" w14:textId="4DFFBA2D" w:rsidR="00704C17" w:rsidRDefault="00B504BD" w:rsidP="00B504BD">
            <w:pPr>
              <w:pStyle w:val="aa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20"/>
                <w:szCs w:val="20"/>
              </w:rPr>
              <w:t>各行は0埋め無しの数値として扱う。ソートは数字の大小を比較して実施する。</w:t>
            </w:r>
          </w:p>
        </w:tc>
        <w:tc>
          <w:tcPr>
            <w:tcW w:w="809" w:type="pct"/>
            <w:vAlign w:val="top"/>
          </w:tcPr>
          <w:p w14:paraId="6F654A2A" w14:textId="30262B70" w:rsidR="00704C17" w:rsidRDefault="00704C17" w:rsidP="00704C1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704C17" w:rsidRPr="00082A65" w14:paraId="4E61DC4A" w14:textId="77777777" w:rsidTr="00AB0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6CBCC5D3" w14:textId="77777777" w:rsidR="00704C17" w:rsidRPr="00082A65" w:rsidRDefault="00704C17" w:rsidP="00704C17">
            <w:pPr>
              <w:pStyle w:val="aa"/>
              <w:numPr>
                <w:ilvl w:val="0"/>
                <w:numId w:val="30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38" w:type="pct"/>
          </w:tcPr>
          <w:p w14:paraId="20FE2059" w14:textId="4AD8323B" w:rsidR="00704C17" w:rsidRDefault="00704C17" w:rsidP="00704C1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ロール</w:t>
            </w:r>
          </w:p>
        </w:tc>
        <w:tc>
          <w:tcPr>
            <w:tcW w:w="1335" w:type="pct"/>
          </w:tcPr>
          <w:p w14:paraId="502BB100" w14:textId="75AE7761" w:rsidR="00704C17" w:rsidRDefault="00704C17" w:rsidP="00704C1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ユーザマスタレコードのロールを表示する列</w:t>
            </w:r>
          </w:p>
        </w:tc>
        <w:tc>
          <w:tcPr>
            <w:tcW w:w="506" w:type="pct"/>
          </w:tcPr>
          <w:p w14:paraId="37322F75" w14:textId="27D816FE" w:rsidR="00704C17" w:rsidRDefault="00704C17" w:rsidP="00704C1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ロール</w:t>
            </w:r>
          </w:p>
        </w:tc>
        <w:tc>
          <w:tcPr>
            <w:tcW w:w="459" w:type="pct"/>
          </w:tcPr>
          <w:p w14:paraId="1B5368E8" w14:textId="09C62DF9" w:rsidR="00704C17" w:rsidRDefault="00704C17" w:rsidP="00704C1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14" w:type="pct"/>
            <w:vAlign w:val="top"/>
          </w:tcPr>
          <w:p w14:paraId="69EC581B" w14:textId="2643FE4B" w:rsidR="00704C17" w:rsidRPr="00082A65" w:rsidRDefault="00704C17" w:rsidP="00704C1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A32DC">
              <w:rPr>
                <w:rFonts w:hint="eastAsia"/>
                <w:sz w:val="20"/>
                <w:szCs w:val="20"/>
              </w:rPr>
              <w:t>―</w:t>
            </w:r>
          </w:p>
        </w:tc>
        <w:tc>
          <w:tcPr>
            <w:tcW w:w="874" w:type="pct"/>
            <w:vAlign w:val="top"/>
          </w:tcPr>
          <w:p w14:paraId="557954B0" w14:textId="664167DF" w:rsidR="00704C17" w:rsidRDefault="00704C17" w:rsidP="00704C1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ロールの区分ごとに以下のように表示する。</w:t>
            </w:r>
          </w:p>
          <w:p w14:paraId="2AB2CAD1" w14:textId="77777777" w:rsidR="00704C17" w:rsidRDefault="00704C17" w:rsidP="00704C17">
            <w:pPr>
              <w:pStyle w:val="aa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一般ユーザ: 「0: 一般ユーザ」</w:t>
            </w:r>
          </w:p>
          <w:p w14:paraId="2AFCFD1E" w14:textId="281B7677" w:rsidR="00704C17" w:rsidRDefault="00704C17" w:rsidP="00AB03E7">
            <w:pPr>
              <w:pStyle w:val="aa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システム管理者: 「9: システム</w:t>
            </w:r>
            <w:r>
              <w:rPr>
                <w:rFonts w:hint="eastAsia"/>
                <w:sz w:val="18"/>
                <w:szCs w:val="21"/>
              </w:rPr>
              <w:lastRenderedPageBreak/>
              <w:t>管理者」</w:t>
            </w:r>
          </w:p>
        </w:tc>
        <w:tc>
          <w:tcPr>
            <w:tcW w:w="809" w:type="pct"/>
            <w:vAlign w:val="top"/>
          </w:tcPr>
          <w:p w14:paraId="468744A9" w14:textId="49093D10" w:rsidR="00704C17" w:rsidRDefault="00704C17" w:rsidP="00704C1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4A32DC">
              <w:rPr>
                <w:rFonts w:hint="eastAsia"/>
                <w:sz w:val="20"/>
                <w:szCs w:val="20"/>
              </w:rPr>
              <w:lastRenderedPageBreak/>
              <w:t>―</w:t>
            </w:r>
          </w:p>
        </w:tc>
      </w:tr>
    </w:tbl>
    <w:p w14:paraId="1FDCAB01" w14:textId="0B7362A7" w:rsidR="005C506C" w:rsidRDefault="00F70C07" w:rsidP="005C506C">
      <w:pPr>
        <w:pStyle w:val="10"/>
      </w:pPr>
      <w:r>
        <w:rPr>
          <w:rFonts w:hint="eastAsia"/>
        </w:rPr>
        <w:t>ユーザマスタ</w:t>
      </w:r>
      <w:r w:rsidR="00CF0F52">
        <w:rPr>
          <w:rFonts w:hint="eastAsia"/>
        </w:rPr>
        <w:t>の一覧表示</w:t>
      </w:r>
      <w:bookmarkEnd w:id="1"/>
    </w:p>
    <w:p w14:paraId="6F99013A" w14:textId="77777777" w:rsidR="005C506C" w:rsidRDefault="005C506C" w:rsidP="005C506C">
      <w:pPr>
        <w:pStyle w:val="2"/>
      </w:pPr>
      <w:r>
        <w:rPr>
          <w:rFonts w:hint="eastAsia"/>
        </w:rPr>
        <w:t>初期表示</w:t>
      </w:r>
    </w:p>
    <w:p w14:paraId="5BD1134B" w14:textId="33F0B534" w:rsidR="005C506C" w:rsidRPr="0074182F" w:rsidRDefault="005C506C" w:rsidP="005C506C">
      <w:pPr>
        <w:ind w:leftChars="300" w:left="630"/>
      </w:pPr>
      <w:r>
        <w:rPr>
          <w:rFonts w:hint="eastAsia"/>
        </w:rPr>
        <w:t>ユーザマスタ管理画面の初期表示時、ユーザマスタテーブルに登録された全てのユーザマスタレコードを【ユーザマスタテーブル】に一覧で表示する。</w:t>
      </w:r>
    </w:p>
    <w:p w14:paraId="7EDDFC95" w14:textId="77777777" w:rsidR="005C506C" w:rsidRDefault="005C506C" w:rsidP="005C506C">
      <w:pPr>
        <w:pStyle w:val="3"/>
        <w:numPr>
          <w:ilvl w:val="2"/>
          <w:numId w:val="2"/>
        </w:numPr>
      </w:pPr>
      <w:bookmarkStart w:id="2" w:name="_Ref231563263"/>
      <w:r>
        <w:rPr>
          <w:rFonts w:hint="eastAsia"/>
        </w:rPr>
        <w:t>表示対象項目</w:t>
      </w:r>
      <w:bookmarkEnd w:id="2"/>
    </w:p>
    <w:p w14:paraId="06D86A74" w14:textId="649C67D9" w:rsidR="005C506C" w:rsidRPr="005C506C" w:rsidRDefault="005C506C" w:rsidP="005C506C">
      <w:pPr>
        <w:ind w:leftChars="500" w:left="1050"/>
      </w:pPr>
      <w:r>
        <w:rPr>
          <w:rFonts w:hint="eastAsia"/>
        </w:rPr>
        <w:t>項目の詳細は</w:t>
      </w:r>
      <w:r w:rsidR="00540297">
        <w:rPr>
          <w:rFonts w:hint="eastAsia"/>
          <w:u w:val="single"/>
        </w:rPr>
        <w:t>ユーザ</w:t>
      </w:r>
      <w:r w:rsidRPr="00C751A7">
        <w:rPr>
          <w:rFonts w:hint="eastAsia"/>
          <w:u w:val="single"/>
        </w:rPr>
        <w:t>マスタレコード</w:t>
      </w:r>
      <w:r w:rsidRPr="00C751A7">
        <w:rPr>
          <w:rFonts w:hint="eastAsia"/>
          <w:u w:val="single"/>
        </w:rPr>
        <w:t xml:space="preserve"> </w:t>
      </w:r>
      <w:r w:rsidRPr="00C751A7">
        <w:rPr>
          <w:rFonts w:hint="eastAsia"/>
          <w:u w:val="single"/>
        </w:rPr>
        <w:t>エンティティ定義書</w:t>
      </w:r>
      <w:r>
        <w:rPr>
          <w:rFonts w:hint="eastAsia"/>
        </w:rPr>
        <w:t>を参照する。</w:t>
      </w:r>
    </w:p>
    <w:tbl>
      <w:tblPr>
        <w:tblStyle w:val="5-1"/>
        <w:tblW w:w="4700" w:type="pct"/>
        <w:tblInd w:w="840" w:type="dxa"/>
        <w:tblLook w:val="04A0" w:firstRow="1" w:lastRow="0" w:firstColumn="1" w:lastColumn="0" w:noHBand="0" w:noVBand="1"/>
      </w:tblPr>
      <w:tblGrid>
        <w:gridCol w:w="489"/>
        <w:gridCol w:w="2071"/>
        <w:gridCol w:w="5031"/>
        <w:gridCol w:w="6874"/>
      </w:tblGrid>
      <w:tr w:rsidR="005C506C" w:rsidRPr="00877543" w14:paraId="0D80BF01" w14:textId="77777777" w:rsidTr="005C50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" w:type="pct"/>
          </w:tcPr>
          <w:p w14:paraId="580825C6" w14:textId="77777777" w:rsidR="005C506C" w:rsidRPr="00877543" w:rsidRDefault="005C506C" w:rsidP="00207C79">
            <w:pPr>
              <w:pStyle w:val="aa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No</w:t>
            </w:r>
          </w:p>
        </w:tc>
        <w:tc>
          <w:tcPr>
            <w:tcW w:w="716" w:type="pct"/>
          </w:tcPr>
          <w:p w14:paraId="4B9DEF5A" w14:textId="77777777" w:rsidR="005C506C" w:rsidRDefault="005C506C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ヘッダー</w:t>
            </w:r>
          </w:p>
        </w:tc>
        <w:tc>
          <w:tcPr>
            <w:tcW w:w="1739" w:type="pct"/>
          </w:tcPr>
          <w:p w14:paraId="04F4220C" w14:textId="77777777" w:rsidR="005C506C" w:rsidRPr="00877543" w:rsidRDefault="005C506C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ボディ</w:t>
            </w:r>
          </w:p>
        </w:tc>
        <w:tc>
          <w:tcPr>
            <w:tcW w:w="2376" w:type="pct"/>
          </w:tcPr>
          <w:p w14:paraId="12E8F161" w14:textId="77777777" w:rsidR="005C506C" w:rsidRDefault="005C506C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備考</w:t>
            </w:r>
          </w:p>
        </w:tc>
      </w:tr>
      <w:tr w:rsidR="005C506C" w:rsidRPr="00877543" w14:paraId="6F0D7EEB" w14:textId="77777777" w:rsidTr="005C5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" w:type="pct"/>
          </w:tcPr>
          <w:p w14:paraId="1F2C35A6" w14:textId="77777777" w:rsidR="005C506C" w:rsidRPr="00877543" w:rsidRDefault="005C506C" w:rsidP="005C506C">
            <w:pPr>
              <w:pStyle w:val="aa"/>
              <w:numPr>
                <w:ilvl w:val="0"/>
                <w:numId w:val="2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716" w:type="pct"/>
          </w:tcPr>
          <w:p w14:paraId="7E12E230" w14:textId="19E59922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ユーザID</w:t>
            </w:r>
          </w:p>
        </w:tc>
        <w:tc>
          <w:tcPr>
            <w:tcW w:w="1739" w:type="pct"/>
          </w:tcPr>
          <w:p w14:paraId="357C572E" w14:textId="20F0E143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ユーザマスタレコードのユーザIDを表示する列。</w:t>
            </w:r>
          </w:p>
        </w:tc>
        <w:tc>
          <w:tcPr>
            <w:tcW w:w="2376" w:type="pct"/>
          </w:tcPr>
          <w:p w14:paraId="11FE97AD" w14:textId="5B45FF13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5C506C" w:rsidRPr="00877543" w14:paraId="52E889B4" w14:textId="77777777" w:rsidTr="005C5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" w:type="pct"/>
          </w:tcPr>
          <w:p w14:paraId="73CAEA9D" w14:textId="77777777" w:rsidR="005C506C" w:rsidRPr="00877543" w:rsidRDefault="005C506C" w:rsidP="005C506C">
            <w:pPr>
              <w:pStyle w:val="aa"/>
              <w:numPr>
                <w:ilvl w:val="0"/>
                <w:numId w:val="2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716" w:type="pct"/>
          </w:tcPr>
          <w:p w14:paraId="4A9782F1" w14:textId="769C3597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ユーザ名</w:t>
            </w:r>
          </w:p>
        </w:tc>
        <w:tc>
          <w:tcPr>
            <w:tcW w:w="1739" w:type="pct"/>
          </w:tcPr>
          <w:p w14:paraId="318745C6" w14:textId="661C05B0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ユーザマスタレコードのユーザ名を表示する列。</w:t>
            </w:r>
          </w:p>
        </w:tc>
        <w:tc>
          <w:tcPr>
            <w:tcW w:w="2376" w:type="pct"/>
          </w:tcPr>
          <w:p w14:paraId="00DDAAA7" w14:textId="77777777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5C506C" w:rsidRPr="00877543" w14:paraId="167D4BB5" w14:textId="77777777" w:rsidTr="005C5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" w:type="pct"/>
          </w:tcPr>
          <w:p w14:paraId="3CFE6630" w14:textId="77777777" w:rsidR="005C506C" w:rsidRPr="00877543" w:rsidRDefault="005C506C" w:rsidP="005C506C">
            <w:pPr>
              <w:pStyle w:val="aa"/>
              <w:numPr>
                <w:ilvl w:val="0"/>
                <w:numId w:val="2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716" w:type="pct"/>
          </w:tcPr>
          <w:p w14:paraId="06A3208D" w14:textId="16E8DE43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メールアドレス</w:t>
            </w:r>
          </w:p>
        </w:tc>
        <w:tc>
          <w:tcPr>
            <w:tcW w:w="1739" w:type="pct"/>
          </w:tcPr>
          <w:p w14:paraId="3B2474EC" w14:textId="5C132886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ユーザマスタレコードのメールアドレスを表示する列。</w:t>
            </w:r>
          </w:p>
        </w:tc>
        <w:tc>
          <w:tcPr>
            <w:tcW w:w="2376" w:type="pct"/>
          </w:tcPr>
          <w:p w14:paraId="0AFC9218" w14:textId="010CDF48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5C506C" w:rsidRPr="00877543" w14:paraId="5FD4B4B3" w14:textId="77777777" w:rsidTr="005C5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" w:type="pct"/>
          </w:tcPr>
          <w:p w14:paraId="3023FD63" w14:textId="77777777" w:rsidR="005C506C" w:rsidRPr="00877543" w:rsidRDefault="005C506C" w:rsidP="005C506C">
            <w:pPr>
              <w:pStyle w:val="aa"/>
              <w:numPr>
                <w:ilvl w:val="0"/>
                <w:numId w:val="2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716" w:type="pct"/>
          </w:tcPr>
          <w:p w14:paraId="6FBC9E7F" w14:textId="36E34E3B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部署ID</w:t>
            </w:r>
          </w:p>
        </w:tc>
        <w:tc>
          <w:tcPr>
            <w:tcW w:w="1739" w:type="pct"/>
          </w:tcPr>
          <w:p w14:paraId="32195EAE" w14:textId="6606729F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ユーザマスタレコードの部署IDを表示する列。</w:t>
            </w:r>
          </w:p>
        </w:tc>
        <w:tc>
          <w:tcPr>
            <w:tcW w:w="2376" w:type="pct"/>
          </w:tcPr>
          <w:p w14:paraId="70B4B6C6" w14:textId="210429A8" w:rsidR="005C506C" w:rsidRDefault="005C506C" w:rsidP="005C506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各行は0埋め無しの自然数。</w:t>
            </w:r>
          </w:p>
        </w:tc>
      </w:tr>
      <w:tr w:rsidR="005C506C" w:rsidRPr="005C506C" w14:paraId="30F33615" w14:textId="77777777" w:rsidTr="005C5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" w:type="pct"/>
          </w:tcPr>
          <w:p w14:paraId="26F4E9CE" w14:textId="77777777" w:rsidR="005C506C" w:rsidRPr="00877543" w:rsidRDefault="005C506C" w:rsidP="005C506C">
            <w:pPr>
              <w:pStyle w:val="aa"/>
              <w:numPr>
                <w:ilvl w:val="0"/>
                <w:numId w:val="2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716" w:type="pct"/>
          </w:tcPr>
          <w:p w14:paraId="1CBA4793" w14:textId="2FE7A901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ロール</w:t>
            </w:r>
          </w:p>
        </w:tc>
        <w:tc>
          <w:tcPr>
            <w:tcW w:w="1739" w:type="pct"/>
          </w:tcPr>
          <w:p w14:paraId="31588DAC" w14:textId="206824B7" w:rsidR="005C506C" w:rsidRDefault="005C506C" w:rsidP="005C506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ユーザマスタレコードのロールを表示する列</w:t>
            </w:r>
          </w:p>
        </w:tc>
        <w:tc>
          <w:tcPr>
            <w:tcW w:w="2376" w:type="pct"/>
          </w:tcPr>
          <w:p w14:paraId="03A6CC2B" w14:textId="6D25A396" w:rsidR="005C506C" w:rsidRDefault="00540297" w:rsidP="00AB03E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</w:tbl>
    <w:p w14:paraId="39A1047C" w14:textId="77777777" w:rsidR="005C506C" w:rsidRDefault="005C506C" w:rsidP="005C506C">
      <w:pPr>
        <w:pStyle w:val="3"/>
      </w:pPr>
      <w:r>
        <w:rPr>
          <w:rFonts w:hint="eastAsia"/>
        </w:rPr>
        <w:t>既定レイアウト</w:t>
      </w:r>
    </w:p>
    <w:p w14:paraId="7E3B4F4D" w14:textId="445E415F" w:rsidR="00704C17" w:rsidRPr="00704C17" w:rsidRDefault="00704C17" w:rsidP="00AB03E7">
      <w:pPr>
        <w:ind w:leftChars="500" w:left="1050"/>
      </w:pPr>
      <w:r>
        <w:rPr>
          <w:rFonts w:hint="eastAsia"/>
        </w:rPr>
        <w:t>列の表示順、幅について、以下の通りとする。</w:t>
      </w:r>
    </w:p>
    <w:p w14:paraId="7135DDB7" w14:textId="77777777" w:rsidR="005C506C" w:rsidRDefault="005C506C" w:rsidP="005C506C">
      <w:pPr>
        <w:pStyle w:val="4"/>
      </w:pPr>
      <w:r>
        <w:rPr>
          <w:rFonts w:hint="eastAsia"/>
        </w:rPr>
        <w:t>列幅</w:t>
      </w:r>
    </w:p>
    <w:p w14:paraId="3A879910" w14:textId="1D0279F7" w:rsidR="005C506C" w:rsidRDefault="005C506C" w:rsidP="005C506C">
      <w:pPr>
        <w:ind w:leftChars="900" w:left="1890"/>
      </w:pPr>
      <w:r>
        <w:rPr>
          <w:rFonts w:hint="eastAsia"/>
        </w:rPr>
        <w:t>各列の列幅はテーブルの横幅を</w:t>
      </w:r>
      <w:r>
        <w:rPr>
          <w:rFonts w:hint="eastAsia"/>
        </w:rPr>
        <w:t>5</w:t>
      </w:r>
      <w:r>
        <w:rPr>
          <w:rFonts w:hint="eastAsia"/>
        </w:rPr>
        <w:t>等分したものとする（横幅が</w:t>
      </w:r>
      <w:r>
        <w:rPr>
          <w:rFonts w:hint="eastAsia"/>
        </w:rPr>
        <w:t>5</w:t>
      </w:r>
      <w:r>
        <w:rPr>
          <w:rFonts w:hint="eastAsia"/>
        </w:rPr>
        <w:t>で割り切れない場合の丸め端数は最終列が吸収する）。</w:t>
      </w:r>
    </w:p>
    <w:p w14:paraId="7F07BDB8" w14:textId="77777777" w:rsidR="005C506C" w:rsidRDefault="005C506C" w:rsidP="005C506C">
      <w:pPr>
        <w:pStyle w:val="4"/>
      </w:pPr>
      <w:r>
        <w:rPr>
          <w:rFonts w:hint="eastAsia"/>
        </w:rPr>
        <w:t>列順序</w:t>
      </w:r>
    </w:p>
    <w:p w14:paraId="670643E9" w14:textId="35646043" w:rsidR="005C506C" w:rsidRPr="00065ED5" w:rsidRDefault="009F5AB5" w:rsidP="009F5AB5">
      <w:pPr>
        <w:ind w:leftChars="900" w:left="1890"/>
      </w:pPr>
      <w:r>
        <w:rPr>
          <w:rFonts w:hint="eastAsia"/>
        </w:rPr>
        <w:t>本紙</w:t>
      </w:r>
      <w:r w:rsidRPr="009F5AB5">
        <w:rPr>
          <w:u w:val="single"/>
        </w:rPr>
        <w:fldChar w:fldCharType="begin"/>
      </w:r>
      <w:r w:rsidRPr="009F5AB5">
        <w:rPr>
          <w:u w:val="single"/>
        </w:rPr>
        <w:instrText xml:space="preserve"> </w:instrText>
      </w:r>
      <w:r w:rsidRPr="009F5AB5">
        <w:rPr>
          <w:rFonts w:hint="eastAsia"/>
          <w:u w:val="single"/>
        </w:rPr>
        <w:instrText>REF _Ref231563263 \w \h</w:instrText>
      </w:r>
      <w:r w:rsidRPr="009F5AB5">
        <w:rPr>
          <w:u w:val="single"/>
        </w:rPr>
        <w:instrText xml:space="preserve"> </w:instrText>
      </w:r>
      <w:r w:rsidRPr="009F5AB5">
        <w:rPr>
          <w:u w:val="single"/>
        </w:rPr>
      </w:r>
      <w:r w:rsidRPr="009F5AB5">
        <w:rPr>
          <w:u w:val="single"/>
        </w:rPr>
        <w:fldChar w:fldCharType="separate"/>
      </w:r>
      <w:r w:rsidRPr="009F5AB5">
        <w:rPr>
          <w:u w:val="single"/>
        </w:rPr>
        <w:t>4.1.1</w:t>
      </w:r>
      <w:r w:rsidRPr="009F5AB5">
        <w:rPr>
          <w:u w:val="single"/>
        </w:rPr>
        <w:fldChar w:fldCharType="end"/>
      </w:r>
      <w:r w:rsidRPr="00276289">
        <w:rPr>
          <w:rFonts w:hint="eastAsia"/>
        </w:rPr>
        <w:t>の表</w:t>
      </w:r>
      <w:r>
        <w:rPr>
          <w:rFonts w:hint="eastAsia"/>
        </w:rPr>
        <w:t>で定義された順とする。</w:t>
      </w:r>
    </w:p>
    <w:p w14:paraId="76683C73" w14:textId="77777777" w:rsidR="005C506C" w:rsidRDefault="005C506C" w:rsidP="005C506C">
      <w:pPr>
        <w:pStyle w:val="4"/>
      </w:pPr>
      <w:r>
        <w:rPr>
          <w:rFonts w:hint="eastAsia"/>
        </w:rPr>
        <w:t>表示内容が列幅を超える場合の措置</w:t>
      </w:r>
    </w:p>
    <w:p w14:paraId="17E3FCD1" w14:textId="77777777" w:rsidR="005C506C" w:rsidRPr="009D1EA8" w:rsidRDefault="005C506C" w:rsidP="005C506C">
      <w:pPr>
        <w:ind w:leftChars="707" w:left="1485" w:firstLine="405"/>
      </w:pPr>
      <w:r>
        <w:rPr>
          <w:rFonts w:hint="eastAsia"/>
        </w:rPr>
        <w:t>表示内容の先頭から列幅に収まる範囲の文字列に三点リーダー</w:t>
      </w:r>
      <w:r>
        <w:rPr>
          <w:rFonts w:hint="eastAsia"/>
        </w:rPr>
        <w:t>(</w:t>
      </w:r>
      <w:r>
        <w:rPr>
          <w:rFonts w:hint="eastAsia"/>
        </w:rPr>
        <w:t>…</w:t>
      </w:r>
      <w:r>
        <w:rPr>
          <w:rFonts w:hint="eastAsia"/>
        </w:rPr>
        <w:t>)</w:t>
      </w:r>
      <w:r>
        <w:rPr>
          <w:rFonts w:hint="eastAsia"/>
        </w:rPr>
        <w:t>を加えて表示する。</w:t>
      </w:r>
    </w:p>
    <w:p w14:paraId="2066AD47" w14:textId="77777777" w:rsidR="005C506C" w:rsidRDefault="005C506C" w:rsidP="005C506C">
      <w:pPr>
        <w:pStyle w:val="3"/>
      </w:pPr>
      <w:r>
        <w:rPr>
          <w:rFonts w:hint="eastAsia"/>
        </w:rPr>
        <w:t>初期ソート順</w:t>
      </w:r>
    </w:p>
    <w:p w14:paraId="1E123DFC" w14:textId="09C52971" w:rsidR="005C506C" w:rsidRDefault="005C506C" w:rsidP="005C506C">
      <w:pPr>
        <w:ind w:leftChars="700" w:left="1470"/>
      </w:pPr>
      <w:r>
        <w:rPr>
          <w:rFonts w:hint="eastAsia"/>
        </w:rPr>
        <w:t>【ユーザ</w:t>
      </w:r>
      <w:r>
        <w:rPr>
          <w:rFonts w:hint="eastAsia"/>
        </w:rPr>
        <w:t>ID</w:t>
      </w:r>
      <w:r>
        <w:rPr>
          <w:rFonts w:hint="eastAsia"/>
        </w:rPr>
        <w:t>列】の昇順とする。</w:t>
      </w:r>
    </w:p>
    <w:p w14:paraId="59189524" w14:textId="77777777" w:rsidR="005C506C" w:rsidRDefault="005C506C" w:rsidP="005C506C">
      <w:pPr>
        <w:ind w:leftChars="700" w:left="1470"/>
      </w:pPr>
      <w:r>
        <w:rPr>
          <w:rFonts w:hint="eastAsia"/>
        </w:rPr>
        <w:t>初期表示時点で【ユーザ</w:t>
      </w:r>
      <w:r>
        <w:rPr>
          <w:rFonts w:hint="eastAsia"/>
        </w:rPr>
        <w:t>ID</w:t>
      </w:r>
      <w:r>
        <w:rPr>
          <w:rFonts w:hint="eastAsia"/>
        </w:rPr>
        <w:t>列】にはソート状態「昇順」が適用されており、列ヘッダーには適用中のソート状態を示す意匠を表示する。以降のソート切替は、この適用済</w:t>
      </w:r>
      <w:r>
        <w:rPr>
          <w:rFonts w:hint="eastAsia"/>
        </w:rPr>
        <w:lastRenderedPageBreak/>
        <w:t>みの状態を起点として行う。</w:t>
      </w:r>
    </w:p>
    <w:p w14:paraId="3CE0A112" w14:textId="77777777" w:rsidR="005C506C" w:rsidRDefault="005C506C" w:rsidP="005C506C">
      <w:pPr>
        <w:pStyle w:val="3"/>
      </w:pPr>
      <w:r>
        <w:rPr>
          <w:rFonts w:hint="eastAsia"/>
        </w:rPr>
        <w:t>スクロール</w:t>
      </w:r>
    </w:p>
    <w:p w14:paraId="1090160B" w14:textId="77777777" w:rsidR="005C506C" w:rsidRDefault="005C506C" w:rsidP="005C506C">
      <w:pPr>
        <w:pStyle w:val="a9"/>
        <w:numPr>
          <w:ilvl w:val="0"/>
          <w:numId w:val="26"/>
        </w:numPr>
        <w:pBdr>
          <w:top w:val="single" w:sz="4" w:space="0" w:color="auto"/>
        </w:pBdr>
        <w:spacing w:line="280" w:lineRule="exact"/>
      </w:pPr>
      <w:r>
        <w:rPr>
          <w:rFonts w:hint="eastAsia"/>
        </w:rPr>
        <w:t>テーブルの列が画面に収まらない場合、テーブル内で横スクロールする。</w:t>
      </w:r>
    </w:p>
    <w:p w14:paraId="02AA6A0F" w14:textId="77777777" w:rsidR="005C506C" w:rsidRPr="00E644E1" w:rsidRDefault="005C506C" w:rsidP="005C506C">
      <w:pPr>
        <w:pStyle w:val="a9"/>
        <w:numPr>
          <w:ilvl w:val="0"/>
          <w:numId w:val="26"/>
        </w:numPr>
        <w:pBdr>
          <w:top w:val="single" w:sz="4" w:space="0" w:color="auto"/>
        </w:pBdr>
        <w:spacing w:line="280" w:lineRule="exact"/>
      </w:pPr>
      <w:r>
        <w:rPr>
          <w:rFonts w:hint="eastAsia"/>
        </w:rPr>
        <w:t>テーブルの行が画面に収まらない場合</w:t>
      </w:r>
      <w:r w:rsidRPr="00FE78BC">
        <w:rPr>
          <w:rFonts w:hint="eastAsia"/>
        </w:rPr>
        <w:t>、テーブル内で縦スクロールする。</w:t>
      </w:r>
    </w:p>
    <w:p w14:paraId="5EB36E8E" w14:textId="77777777" w:rsidR="005C506C" w:rsidRDefault="005C506C" w:rsidP="005C506C">
      <w:pPr>
        <w:pStyle w:val="2"/>
      </w:pPr>
      <w:r>
        <w:rPr>
          <w:rFonts w:hint="eastAsia"/>
        </w:rPr>
        <w:t>表示件数の制御</w:t>
      </w:r>
    </w:p>
    <w:p w14:paraId="24A524C4" w14:textId="2C877D47" w:rsidR="005C506C" w:rsidRPr="00BF0485" w:rsidRDefault="005C506C" w:rsidP="005C506C">
      <w:pPr>
        <w:ind w:leftChars="300" w:left="630"/>
      </w:pPr>
      <w:r>
        <w:rPr>
          <w:rFonts w:hint="eastAsia"/>
        </w:rPr>
        <w:t>一度に画面上に表示するユーザマスタレコードの件数を制御する。</w:t>
      </w:r>
    </w:p>
    <w:p w14:paraId="6E804240" w14:textId="77777777" w:rsidR="005C506C" w:rsidRDefault="005C506C" w:rsidP="005C506C">
      <w:pPr>
        <w:pStyle w:val="3"/>
      </w:pPr>
      <w:r>
        <w:rPr>
          <w:rFonts w:hint="eastAsia"/>
        </w:rPr>
        <w:t>表示件数</w:t>
      </w:r>
    </w:p>
    <w:p w14:paraId="497A834A" w14:textId="2DA6C064" w:rsidR="005C506C" w:rsidRPr="006E5C4B" w:rsidRDefault="005C506C" w:rsidP="005C506C">
      <w:pPr>
        <w:ind w:leftChars="500" w:left="1050"/>
      </w:pPr>
      <w:r>
        <w:rPr>
          <w:rFonts w:hint="eastAsia"/>
        </w:rPr>
        <w:t>ユーザマスタレコードの表示件数は</w:t>
      </w:r>
      <w:r w:rsidRPr="00BF0485">
        <w:rPr>
          <w:rFonts w:hint="eastAsia"/>
        </w:rPr>
        <w:t>画面項目</w:t>
      </w:r>
      <w:r w:rsidRPr="006E5C4B">
        <w:rPr>
          <w:rFonts w:hint="eastAsia"/>
        </w:rPr>
        <w:t>の【表示件数セレクトボックス】によって選択される。</w:t>
      </w:r>
    </w:p>
    <w:p w14:paraId="7C0B9967" w14:textId="77777777" w:rsidR="005C506C" w:rsidRDefault="005C506C" w:rsidP="005C506C">
      <w:pPr>
        <w:ind w:leftChars="500" w:left="1050"/>
      </w:pPr>
      <w:r w:rsidRPr="006E5C4B">
        <w:rPr>
          <w:rFonts w:hint="eastAsia"/>
        </w:rPr>
        <w:t>初期値は</w:t>
      </w:r>
      <w:r w:rsidRPr="006E5C4B">
        <w:rPr>
          <w:rFonts w:hint="eastAsia"/>
        </w:rPr>
        <w:t>30</w:t>
      </w:r>
      <w:r w:rsidRPr="006E5C4B">
        <w:rPr>
          <w:rFonts w:hint="eastAsia"/>
        </w:rPr>
        <w:t>件とする。</w:t>
      </w:r>
    </w:p>
    <w:p w14:paraId="6408F75B" w14:textId="77777777" w:rsidR="005C506C" w:rsidRDefault="005C506C" w:rsidP="005C506C">
      <w:pPr>
        <w:pStyle w:val="3"/>
      </w:pPr>
      <w:r>
        <w:rPr>
          <w:rFonts w:hint="eastAsia"/>
        </w:rPr>
        <w:t>ページネーション</w:t>
      </w:r>
    </w:p>
    <w:p w14:paraId="47065079" w14:textId="4698A436" w:rsidR="005C506C" w:rsidRDefault="005C506C" w:rsidP="005C506C">
      <w:pPr>
        <w:ind w:leftChars="500" w:left="1050"/>
      </w:pPr>
      <w:r>
        <w:rPr>
          <w:rFonts w:hint="eastAsia"/>
        </w:rPr>
        <w:t>ユーザマスタレコードの取得数が表示件数を超える場合は、表示件数ごとのページネーションを提供する。</w:t>
      </w:r>
    </w:p>
    <w:p w14:paraId="584A19CE" w14:textId="77777777" w:rsidR="005C506C" w:rsidRDefault="005C506C" w:rsidP="005C506C">
      <w:pPr>
        <w:ind w:leftChars="500" w:left="1050"/>
      </w:pPr>
      <w:r>
        <w:rPr>
          <w:rFonts w:hint="eastAsia"/>
        </w:rPr>
        <w:t>ページ切替は画面項目の【ページネーション】または【表示ページセレクトボックス】によって行われる。</w:t>
      </w:r>
    </w:p>
    <w:p w14:paraId="2DCCEA99" w14:textId="77777777" w:rsidR="005C506C" w:rsidRDefault="005C506C" w:rsidP="005C506C">
      <w:pPr>
        <w:pStyle w:val="2"/>
      </w:pPr>
      <w:r>
        <w:rPr>
          <w:rFonts w:hint="eastAsia"/>
        </w:rPr>
        <w:t>レイアウトの変更</w:t>
      </w:r>
    </w:p>
    <w:p w14:paraId="2950C59A" w14:textId="77777777" w:rsidR="005C506C" w:rsidRDefault="005C506C" w:rsidP="005C506C">
      <w:pPr>
        <w:ind w:leftChars="500" w:left="1050"/>
      </w:pPr>
      <w:r>
        <w:rPr>
          <w:rFonts w:hint="eastAsia"/>
        </w:rPr>
        <w:t>ユーザ操作によって、テーブル内の列のレイアウト変更が行われる。</w:t>
      </w:r>
    </w:p>
    <w:p w14:paraId="1AB96C81" w14:textId="77777777" w:rsidR="005C506C" w:rsidRDefault="005C506C" w:rsidP="005C506C">
      <w:pPr>
        <w:ind w:leftChars="500" w:left="1050"/>
      </w:pPr>
      <w:r>
        <w:rPr>
          <w:rFonts w:hint="eastAsia"/>
        </w:rPr>
        <w:t>変更可能なレイアウトは列順序、列幅、ソートがある。</w:t>
      </w:r>
    </w:p>
    <w:p w14:paraId="5684563F" w14:textId="77777777" w:rsidR="005C506C" w:rsidRDefault="005C506C" w:rsidP="00AB03E7">
      <w:pPr>
        <w:pStyle w:val="3"/>
      </w:pPr>
      <w:r>
        <w:rPr>
          <w:rFonts w:hint="eastAsia"/>
        </w:rPr>
        <w:t>列順序</w:t>
      </w:r>
    </w:p>
    <w:p w14:paraId="2DED905F" w14:textId="77777777" w:rsidR="005C506C" w:rsidRDefault="005C506C" w:rsidP="00AB03E7">
      <w:pPr>
        <w:ind w:leftChars="500" w:left="1050"/>
      </w:pPr>
      <w:r>
        <w:rPr>
          <w:rFonts w:hint="eastAsia"/>
        </w:rPr>
        <w:t>列ヘッダーをドラッグ＆ドロップすることで列の順序を変更できる。</w:t>
      </w:r>
    </w:p>
    <w:p w14:paraId="33A488ED" w14:textId="77777777" w:rsidR="00314AFF" w:rsidRDefault="00314AFF" w:rsidP="00314AFF">
      <w:pPr>
        <w:ind w:leftChars="500" w:left="1050"/>
      </w:pPr>
      <w:r>
        <w:rPr>
          <w:rFonts w:hint="eastAsia"/>
        </w:rPr>
        <w:t>列</w:t>
      </w:r>
      <w:r>
        <w:rPr>
          <w:rFonts w:hint="eastAsia"/>
        </w:rPr>
        <w:t>A</w:t>
      </w:r>
      <w:r>
        <w:rPr>
          <w:rFonts w:hint="eastAsia"/>
        </w:rPr>
        <w:t>のヘッダーをドラッグして別の列</w:t>
      </w:r>
      <w:r>
        <w:rPr>
          <w:rFonts w:hint="eastAsia"/>
        </w:rPr>
        <w:t>B</w:t>
      </w:r>
      <w:r>
        <w:rPr>
          <w:rFonts w:hint="eastAsia"/>
        </w:rPr>
        <w:t>のヘッダーの上にドロップすると、</w:t>
      </w:r>
      <w:r>
        <w:rPr>
          <w:rFonts w:hint="eastAsia"/>
        </w:rPr>
        <w:t>A</w:t>
      </w:r>
      <w:r>
        <w:rPr>
          <w:rFonts w:hint="eastAsia"/>
        </w:rPr>
        <w:t>と</w:t>
      </w:r>
      <w:r>
        <w:rPr>
          <w:rFonts w:hint="eastAsia"/>
        </w:rPr>
        <w:t>B</w:t>
      </w:r>
      <w:r>
        <w:rPr>
          <w:rFonts w:hint="eastAsia"/>
        </w:rPr>
        <w:t>の位置関係により次の通り順序が入れ替わる。</w:t>
      </w:r>
    </w:p>
    <w:p w14:paraId="4A25C2CA" w14:textId="77777777" w:rsidR="00314AFF" w:rsidRDefault="00314AFF" w:rsidP="00314AFF">
      <w:pPr>
        <w:pStyle w:val="a9"/>
        <w:numPr>
          <w:ilvl w:val="0"/>
          <w:numId w:val="32"/>
        </w:numPr>
        <w:ind w:leftChars="500" w:left="1490"/>
      </w:pPr>
      <w:r>
        <w:rPr>
          <w:rFonts w:hint="eastAsia"/>
        </w:rPr>
        <w:t>AがBよりも左側にあった場合、Bの右側にAが挿入される。</w:t>
      </w:r>
    </w:p>
    <w:p w14:paraId="25AE9F4B" w14:textId="77777777" w:rsidR="00314AFF" w:rsidRDefault="00314AFF" w:rsidP="00314AFF">
      <w:pPr>
        <w:pStyle w:val="a9"/>
        <w:numPr>
          <w:ilvl w:val="0"/>
          <w:numId w:val="32"/>
        </w:numPr>
        <w:ind w:leftChars="500" w:left="1490"/>
      </w:pPr>
      <w:r>
        <w:rPr>
          <w:rFonts w:hint="eastAsia"/>
        </w:rPr>
        <w:t>AがBよりも右側にあった場合、Bの左側にAが挿入される。</w:t>
      </w:r>
    </w:p>
    <w:p w14:paraId="581A69C2" w14:textId="77777777" w:rsidR="005C506C" w:rsidRPr="006E5C4B" w:rsidRDefault="005C506C" w:rsidP="00AB03E7">
      <w:pPr>
        <w:pStyle w:val="3"/>
      </w:pPr>
      <w:r>
        <w:rPr>
          <w:rFonts w:hint="eastAsia"/>
        </w:rPr>
        <w:t>列幅</w:t>
      </w:r>
    </w:p>
    <w:p w14:paraId="08582BEB" w14:textId="77777777" w:rsidR="005C506C" w:rsidRDefault="005C506C" w:rsidP="00AB03E7">
      <w:pPr>
        <w:ind w:leftChars="500" w:left="1050"/>
      </w:pPr>
      <w:r>
        <w:rPr>
          <w:rFonts w:hint="eastAsia"/>
        </w:rPr>
        <w:t>列ヘッダーと列ヘッダーの間をドラッグすることで、ドラッグしている境界線の左側の列の幅を変更できる。</w:t>
      </w:r>
    </w:p>
    <w:p w14:paraId="39999430" w14:textId="77777777" w:rsidR="005C506C" w:rsidRDefault="005C506C" w:rsidP="00AB03E7">
      <w:pPr>
        <w:pStyle w:val="a9"/>
        <w:numPr>
          <w:ilvl w:val="0"/>
          <w:numId w:val="25"/>
        </w:numPr>
        <w:pBdr>
          <w:bottom w:val="single" w:sz="4" w:space="0" w:color="auto"/>
        </w:pBdr>
        <w:spacing w:line="280" w:lineRule="exact"/>
      </w:pPr>
      <w:r>
        <w:rPr>
          <w:rFonts w:hint="eastAsia"/>
        </w:rPr>
        <w:t>列幅の最小値は80pxとする。</w:t>
      </w:r>
    </w:p>
    <w:p w14:paraId="53D6C9A8" w14:textId="77777777" w:rsidR="005C506C" w:rsidRDefault="005C506C" w:rsidP="00AB03E7">
      <w:pPr>
        <w:pStyle w:val="a9"/>
        <w:numPr>
          <w:ilvl w:val="0"/>
          <w:numId w:val="25"/>
        </w:numPr>
        <w:pBdr>
          <w:bottom w:val="single" w:sz="4" w:space="0" w:color="auto"/>
        </w:pBdr>
        <w:spacing w:line="280" w:lineRule="exact"/>
      </w:pPr>
      <w:r>
        <w:rPr>
          <w:rFonts w:hint="eastAsia"/>
        </w:rPr>
        <w:t>列幅の最大値は設定しない。</w:t>
      </w:r>
    </w:p>
    <w:p w14:paraId="72031229" w14:textId="77777777" w:rsidR="005C506C" w:rsidRDefault="005C506C" w:rsidP="00AB03E7">
      <w:pPr>
        <w:pStyle w:val="3"/>
      </w:pPr>
      <w:r>
        <w:rPr>
          <w:rFonts w:hint="eastAsia"/>
        </w:rPr>
        <w:lastRenderedPageBreak/>
        <w:t>ソート</w:t>
      </w:r>
    </w:p>
    <w:p w14:paraId="7ADCB0D1" w14:textId="77777777" w:rsidR="005C506C" w:rsidRDefault="005C506C" w:rsidP="00AB03E7">
      <w:pPr>
        <w:ind w:leftChars="500" w:left="1050"/>
      </w:pPr>
      <w:r w:rsidRPr="00C02377">
        <w:t>ヘッダーをダブルクリックすることで、対象列のソート状態を</w:t>
      </w:r>
      <w:r>
        <w:rPr>
          <w:rFonts w:hint="eastAsia"/>
        </w:rPr>
        <w:t>昇順→降順→ソートなしの</w:t>
      </w:r>
      <w:r w:rsidRPr="00C02377">
        <w:t>順に切り替える</w:t>
      </w:r>
      <w:r>
        <w:rPr>
          <w:rFonts w:hint="eastAsia"/>
        </w:rPr>
        <w:t>。</w:t>
      </w:r>
    </w:p>
    <w:p w14:paraId="1BE45504" w14:textId="05840AD8" w:rsidR="00B504BD" w:rsidRDefault="00B504BD" w:rsidP="00AB03E7">
      <w:pPr>
        <w:pStyle w:val="a9"/>
        <w:numPr>
          <w:ilvl w:val="0"/>
          <w:numId w:val="25"/>
        </w:numPr>
        <w:spacing w:line="280" w:lineRule="exact"/>
      </w:pPr>
      <w:r>
        <w:rPr>
          <w:rFonts w:hint="eastAsia"/>
        </w:rPr>
        <w:t>本紙</w:t>
      </w:r>
      <w:r w:rsidRPr="00B504BD">
        <w:rPr>
          <w:u w:val="single"/>
        </w:rPr>
        <w:fldChar w:fldCharType="begin"/>
      </w:r>
      <w:r w:rsidRPr="00B504BD">
        <w:rPr>
          <w:u w:val="single"/>
        </w:rPr>
        <w:instrText xml:space="preserve"> </w:instrText>
      </w:r>
      <w:r w:rsidRPr="00B504BD">
        <w:rPr>
          <w:rFonts w:hint="eastAsia"/>
          <w:u w:val="single"/>
        </w:rPr>
        <w:instrText>REF _Ref233977412 \w \h</w:instrText>
      </w:r>
      <w:r w:rsidRPr="00B504BD">
        <w:rPr>
          <w:u w:val="single"/>
        </w:rPr>
        <w:instrText xml:space="preserve"> </w:instrText>
      </w:r>
      <w:r w:rsidRPr="00B504BD">
        <w:rPr>
          <w:u w:val="single"/>
        </w:rPr>
      </w:r>
      <w:r w:rsidRPr="00B504BD">
        <w:rPr>
          <w:u w:val="single"/>
        </w:rPr>
        <w:fldChar w:fldCharType="separate"/>
      </w:r>
      <w:r w:rsidRPr="00B504BD">
        <w:rPr>
          <w:u w:val="single"/>
        </w:rPr>
        <w:t>3.1</w:t>
      </w:r>
      <w:r w:rsidRPr="00B504BD">
        <w:rPr>
          <w:u w:val="single"/>
        </w:rPr>
        <w:fldChar w:fldCharType="end"/>
      </w:r>
      <w:r>
        <w:rPr>
          <w:rFonts w:hint="eastAsia"/>
        </w:rPr>
        <w:t>の入出力仕様で特記がない限り、対象列の値は文字列としてソートする。</w:t>
      </w:r>
    </w:p>
    <w:p w14:paraId="7F7840ED" w14:textId="05E0CB4F" w:rsidR="005C506C" w:rsidRDefault="005C506C" w:rsidP="00AB03E7">
      <w:pPr>
        <w:pStyle w:val="a9"/>
        <w:numPr>
          <w:ilvl w:val="0"/>
          <w:numId w:val="25"/>
        </w:numPr>
        <w:spacing w:line="280" w:lineRule="exact"/>
      </w:pPr>
      <w:r>
        <w:rPr>
          <w:rFonts w:hint="eastAsia"/>
        </w:rPr>
        <w:t>すでにソートが適用されている列がある状態で、別の列ヘッダーをダブルクリックした場合、既存のソートを解除し、ダブルクリックした列にソートを適用する。なお、複数列によるソートは行わない。</w:t>
      </w:r>
    </w:p>
    <w:p w14:paraId="435FBFCE" w14:textId="08612BB2" w:rsidR="005C506C" w:rsidRDefault="005C506C" w:rsidP="00AB03E7">
      <w:pPr>
        <w:pStyle w:val="a9"/>
        <w:numPr>
          <w:ilvl w:val="0"/>
          <w:numId w:val="25"/>
        </w:numPr>
        <w:spacing w:line="280" w:lineRule="exact"/>
      </w:pPr>
      <w:r w:rsidRPr="00C02377">
        <w:t>すべての列が「ソートなし」の場合は、</w:t>
      </w:r>
      <w:r>
        <w:rPr>
          <w:rFonts w:hint="eastAsia"/>
        </w:rPr>
        <w:t>【ユーザID</w:t>
      </w:r>
      <w:r w:rsidRPr="00C02377">
        <w:t>列</w:t>
      </w:r>
      <w:r>
        <w:rPr>
          <w:rFonts w:hint="eastAsia"/>
        </w:rPr>
        <w:t>】</w:t>
      </w:r>
      <w:r w:rsidRPr="00C02377">
        <w:t>の</w:t>
      </w:r>
      <w:r>
        <w:rPr>
          <w:rFonts w:hint="eastAsia"/>
        </w:rPr>
        <w:t>昇順</w:t>
      </w:r>
      <w:r w:rsidRPr="00C02377">
        <w:t>を既定の並び順とする。</w:t>
      </w:r>
    </w:p>
    <w:p w14:paraId="4B4E177B" w14:textId="52174598" w:rsidR="005C506C" w:rsidRDefault="005C506C" w:rsidP="00AB03E7">
      <w:pPr>
        <w:pStyle w:val="2"/>
      </w:pPr>
      <w:r>
        <w:rPr>
          <w:rFonts w:hint="eastAsia"/>
        </w:rPr>
        <w:t>表示件数が</w:t>
      </w:r>
      <w:r>
        <w:rPr>
          <w:rFonts w:hint="eastAsia"/>
        </w:rPr>
        <w:t>0</w:t>
      </w:r>
      <w:r>
        <w:rPr>
          <w:rFonts w:hint="eastAsia"/>
        </w:rPr>
        <w:t>件の場合の</w:t>
      </w:r>
      <w:r w:rsidR="00B95A12">
        <w:rPr>
          <w:rFonts w:hint="eastAsia"/>
        </w:rPr>
        <w:t>画面</w:t>
      </w:r>
      <w:r>
        <w:rPr>
          <w:rFonts w:hint="eastAsia"/>
        </w:rPr>
        <w:t>表示</w:t>
      </w:r>
    </w:p>
    <w:p w14:paraId="1F1E7772" w14:textId="77777777" w:rsidR="005C506C" w:rsidRDefault="005C506C" w:rsidP="00AB03E7">
      <w:pPr>
        <w:ind w:leftChars="500" w:left="1050"/>
      </w:pPr>
      <w:r w:rsidRPr="00C02377">
        <w:t xml:space="preserve">※ </w:t>
      </w:r>
      <w:r w:rsidRPr="00C02377">
        <w:t>本機能では表示件数が</w:t>
      </w:r>
      <w:r w:rsidRPr="00C02377">
        <w:t>0</w:t>
      </w:r>
      <w:r w:rsidRPr="00C02377">
        <w:t>件になることはない。共通レイアウトはログイン中のユーザのユーザ名・部署名・ロールをユーザマスタから取得して表示するため、ユーザマスタが</w:t>
      </w:r>
      <w:r w:rsidRPr="00C02377">
        <w:t>0</w:t>
      </w:r>
      <w:r w:rsidRPr="00C02377">
        <w:t>件の状態では本画面を表示できない。また編集では業務エラー「自分のデータは削除できません。」により実施者自身のユーザマスタレコードを削除できないため、全件が削除されることもない。本項はテーブルの共通仕様として掲げるものである。</w:t>
      </w:r>
    </w:p>
    <w:tbl>
      <w:tblPr>
        <w:tblStyle w:val="5-1"/>
        <w:tblW w:w="14821" w:type="dxa"/>
        <w:tblInd w:w="625" w:type="dxa"/>
        <w:tblLook w:val="04A0" w:firstRow="1" w:lastRow="0" w:firstColumn="1" w:lastColumn="0" w:noHBand="0" w:noVBand="1"/>
      </w:tblPr>
      <w:tblGrid>
        <w:gridCol w:w="567"/>
        <w:gridCol w:w="3686"/>
        <w:gridCol w:w="5812"/>
        <w:gridCol w:w="4756"/>
      </w:tblGrid>
      <w:tr w:rsidR="005C506C" w:rsidRPr="004466B6" w14:paraId="5735FD67" w14:textId="77777777" w:rsidTr="00207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DE794C4" w14:textId="77777777" w:rsidR="005C506C" w:rsidRPr="004466B6" w:rsidRDefault="005C506C" w:rsidP="00207C79">
            <w:pPr>
              <w:pStyle w:val="aa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No</w:t>
            </w:r>
          </w:p>
        </w:tc>
        <w:tc>
          <w:tcPr>
            <w:tcW w:w="3686" w:type="dxa"/>
          </w:tcPr>
          <w:p w14:paraId="0842D6D5" w14:textId="77777777" w:rsidR="005C506C" w:rsidRPr="004466B6" w:rsidRDefault="005C506C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画面</w:t>
            </w:r>
            <w:r w:rsidRPr="004466B6">
              <w:rPr>
                <w:rFonts w:hint="eastAsia"/>
                <w:sz w:val="18"/>
                <w:szCs w:val="18"/>
              </w:rPr>
              <w:t>項目</w:t>
            </w:r>
          </w:p>
        </w:tc>
        <w:tc>
          <w:tcPr>
            <w:tcW w:w="5812" w:type="dxa"/>
          </w:tcPr>
          <w:p w14:paraId="073862A1" w14:textId="77777777" w:rsidR="005C506C" w:rsidRPr="004466B6" w:rsidRDefault="005C506C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振舞い</w:t>
            </w:r>
          </w:p>
        </w:tc>
        <w:tc>
          <w:tcPr>
            <w:tcW w:w="4756" w:type="dxa"/>
          </w:tcPr>
          <w:p w14:paraId="192C6546" w14:textId="77777777" w:rsidR="005C506C" w:rsidRPr="004466B6" w:rsidRDefault="005C506C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備考</w:t>
            </w:r>
          </w:p>
        </w:tc>
      </w:tr>
      <w:tr w:rsidR="005C506C" w:rsidRPr="004466B6" w14:paraId="6A6E6399" w14:textId="77777777" w:rsidTr="0020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D47437D" w14:textId="77777777" w:rsidR="005C506C" w:rsidRPr="004466B6" w:rsidRDefault="005C506C" w:rsidP="00207C79">
            <w:pPr>
              <w:pStyle w:val="aa"/>
              <w:numPr>
                <w:ilvl w:val="0"/>
                <w:numId w:val="23"/>
              </w:num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41F501E7" w14:textId="77777777" w:rsidR="005C506C" w:rsidRPr="004466B6" w:rsidRDefault="005C506C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列ヘッダー</w:t>
            </w:r>
          </w:p>
        </w:tc>
        <w:tc>
          <w:tcPr>
            <w:tcW w:w="5812" w:type="dxa"/>
          </w:tcPr>
          <w:p w14:paraId="6F56DF8B" w14:textId="77777777" w:rsidR="005C506C" w:rsidRPr="004466B6" w:rsidRDefault="005C506C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データが存在する場合と同様に表示する。</w:t>
            </w:r>
          </w:p>
        </w:tc>
        <w:tc>
          <w:tcPr>
            <w:tcW w:w="4756" w:type="dxa"/>
          </w:tcPr>
          <w:p w14:paraId="72CAD586" w14:textId="77777777" w:rsidR="005C506C" w:rsidRPr="004466B6" w:rsidRDefault="005C506C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5C506C" w:rsidRPr="004466B6" w14:paraId="1F6D4889" w14:textId="77777777" w:rsidTr="00207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7EFD068" w14:textId="77777777" w:rsidR="005C506C" w:rsidRPr="004466B6" w:rsidRDefault="005C506C" w:rsidP="00207C79">
            <w:pPr>
              <w:pStyle w:val="aa"/>
              <w:numPr>
                <w:ilvl w:val="0"/>
                <w:numId w:val="23"/>
              </w:num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361AE7DE" w14:textId="77777777" w:rsidR="005C506C" w:rsidRPr="004466B6" w:rsidRDefault="005C506C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列ボディ</w:t>
            </w:r>
          </w:p>
        </w:tc>
        <w:tc>
          <w:tcPr>
            <w:tcW w:w="5812" w:type="dxa"/>
          </w:tcPr>
          <w:p w14:paraId="413E116E" w14:textId="77777777" w:rsidR="005C506C" w:rsidRPr="004466B6" w:rsidRDefault="005C506C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列間の区切りの線を表示しない。</w:t>
            </w:r>
          </w:p>
          <w:p w14:paraId="052F8461" w14:textId="5801AEC5" w:rsidR="005C506C" w:rsidRPr="004466B6" w:rsidRDefault="005C506C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中央寄せで「</w:t>
            </w:r>
            <w:r w:rsidR="009F1275">
              <w:rPr>
                <w:rFonts w:hint="eastAsia"/>
                <w:sz w:val="18"/>
                <w:szCs w:val="18"/>
              </w:rPr>
              <w:t>該当する</w:t>
            </w:r>
            <w:r w:rsidR="005337D7">
              <w:rPr>
                <w:rFonts w:hint="eastAsia"/>
                <w:sz w:val="18"/>
                <w:szCs w:val="18"/>
              </w:rPr>
              <w:t>データ</w:t>
            </w:r>
            <w:r w:rsidRPr="004466B6">
              <w:rPr>
                <w:rFonts w:hint="eastAsia"/>
                <w:sz w:val="18"/>
                <w:szCs w:val="18"/>
              </w:rPr>
              <w:t>がありません」のメッセージを表示する。</w:t>
            </w:r>
          </w:p>
        </w:tc>
        <w:tc>
          <w:tcPr>
            <w:tcW w:w="4756" w:type="dxa"/>
          </w:tcPr>
          <w:p w14:paraId="0AF6216F" w14:textId="77777777" w:rsidR="005C506C" w:rsidRPr="004466B6" w:rsidRDefault="005C506C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5C506C" w:rsidRPr="004466B6" w14:paraId="53FF3A8D" w14:textId="77777777" w:rsidTr="0020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8485DD" w14:textId="77777777" w:rsidR="005C506C" w:rsidRPr="004466B6" w:rsidRDefault="005C506C" w:rsidP="00207C79">
            <w:pPr>
              <w:pStyle w:val="aa"/>
              <w:numPr>
                <w:ilvl w:val="0"/>
                <w:numId w:val="23"/>
              </w:num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7D103DCE" w14:textId="77777777" w:rsidR="005C506C" w:rsidRPr="004466B6" w:rsidRDefault="005C506C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取得データ件数</w:t>
            </w:r>
          </w:p>
        </w:tc>
        <w:tc>
          <w:tcPr>
            <w:tcW w:w="5812" w:type="dxa"/>
          </w:tcPr>
          <w:p w14:paraId="732015D2" w14:textId="77777777" w:rsidR="005C506C" w:rsidRPr="004466B6" w:rsidRDefault="005C506C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0件とする。</w:t>
            </w:r>
          </w:p>
        </w:tc>
        <w:tc>
          <w:tcPr>
            <w:tcW w:w="4756" w:type="dxa"/>
          </w:tcPr>
          <w:p w14:paraId="30F22196" w14:textId="77777777" w:rsidR="005C506C" w:rsidRPr="004466B6" w:rsidRDefault="005C506C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5C506C" w:rsidRPr="004466B6" w14:paraId="0584754A" w14:textId="77777777" w:rsidTr="00207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17622DF" w14:textId="77777777" w:rsidR="005C506C" w:rsidRPr="004466B6" w:rsidRDefault="005C506C" w:rsidP="00207C79">
            <w:pPr>
              <w:pStyle w:val="aa"/>
              <w:numPr>
                <w:ilvl w:val="0"/>
                <w:numId w:val="23"/>
              </w:num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2C246ADA" w14:textId="77777777" w:rsidR="005C506C" w:rsidRPr="004466B6" w:rsidRDefault="005C506C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ページネーション</w:t>
            </w:r>
          </w:p>
        </w:tc>
        <w:tc>
          <w:tcPr>
            <w:tcW w:w="5812" w:type="dxa"/>
          </w:tcPr>
          <w:p w14:paraId="0C23FCA0" w14:textId="77777777" w:rsidR="005C506C" w:rsidRPr="004466B6" w:rsidRDefault="005C506C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ページ番号は1とする。</w:t>
            </w:r>
          </w:p>
        </w:tc>
        <w:tc>
          <w:tcPr>
            <w:tcW w:w="4756" w:type="dxa"/>
          </w:tcPr>
          <w:p w14:paraId="5B9F336B" w14:textId="77777777" w:rsidR="005C506C" w:rsidRPr="004466B6" w:rsidRDefault="005C506C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全てのボタンがクリック不可となる。</w:t>
            </w:r>
          </w:p>
        </w:tc>
      </w:tr>
      <w:tr w:rsidR="005C506C" w:rsidRPr="004466B6" w14:paraId="74AE6FDB" w14:textId="77777777" w:rsidTr="0020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59458C5" w14:textId="77777777" w:rsidR="005C506C" w:rsidRPr="004466B6" w:rsidRDefault="005C506C" w:rsidP="00207C79">
            <w:pPr>
              <w:pStyle w:val="aa"/>
              <w:numPr>
                <w:ilvl w:val="0"/>
                <w:numId w:val="23"/>
              </w:num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671E62F1" w14:textId="539AB061" w:rsidR="005C506C" w:rsidRPr="004466B6" w:rsidRDefault="005C506C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表示</w:t>
            </w:r>
            <w:r w:rsidR="00591033">
              <w:rPr>
                <w:rFonts w:hint="eastAsia"/>
                <w:sz w:val="18"/>
                <w:szCs w:val="18"/>
              </w:rPr>
              <w:t>ページ</w:t>
            </w:r>
            <w:r w:rsidRPr="004466B6">
              <w:rPr>
                <w:rFonts w:hint="eastAsia"/>
                <w:sz w:val="18"/>
                <w:szCs w:val="18"/>
              </w:rPr>
              <w:t>セレクトボックス</w:t>
            </w:r>
          </w:p>
        </w:tc>
        <w:tc>
          <w:tcPr>
            <w:tcW w:w="5812" w:type="dxa"/>
          </w:tcPr>
          <w:p w14:paraId="13C6AE8A" w14:textId="77777777" w:rsidR="005C506C" w:rsidRPr="004466B6" w:rsidRDefault="005C506C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ページ番号は1とする。</w:t>
            </w:r>
          </w:p>
        </w:tc>
        <w:tc>
          <w:tcPr>
            <w:tcW w:w="4756" w:type="dxa"/>
          </w:tcPr>
          <w:p w14:paraId="4822A8B1" w14:textId="77777777" w:rsidR="005C506C" w:rsidRPr="004466B6" w:rsidRDefault="005C506C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選択肢が1つのセレクトボックスとなる。</w:t>
            </w:r>
          </w:p>
        </w:tc>
      </w:tr>
    </w:tbl>
    <w:p w14:paraId="151B4BA5" w14:textId="77777777" w:rsidR="00DB0F7A" w:rsidRPr="005C506C" w:rsidRDefault="00DB0F7A" w:rsidP="00591033">
      <w:pPr>
        <w:jc w:val="both"/>
      </w:pPr>
    </w:p>
    <w:sectPr w:rsidR="00DB0F7A" w:rsidRPr="005C506C" w:rsidSect="0059226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00C86" w14:textId="77777777" w:rsidR="00D26DE9" w:rsidRDefault="00D26DE9" w:rsidP="00C002F1">
      <w:pPr>
        <w:spacing w:after="0" w:line="240" w:lineRule="auto"/>
      </w:pPr>
      <w:r>
        <w:separator/>
      </w:r>
    </w:p>
  </w:endnote>
  <w:endnote w:type="continuationSeparator" w:id="0">
    <w:p w14:paraId="37190149" w14:textId="77777777" w:rsidR="00D26DE9" w:rsidRDefault="00D26DE9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689B5" w14:textId="77777777" w:rsidR="007825CD" w:rsidRDefault="007825CD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640B4" w14:textId="77777777" w:rsidR="007825CD" w:rsidRDefault="007825CD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70759" w14:textId="77777777" w:rsidR="007825CD" w:rsidRDefault="007825C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41EEC" w14:textId="77777777" w:rsidR="00D26DE9" w:rsidRDefault="00D26DE9" w:rsidP="00C002F1">
      <w:pPr>
        <w:spacing w:after="0" w:line="240" w:lineRule="auto"/>
      </w:pPr>
      <w:r>
        <w:separator/>
      </w:r>
    </w:p>
  </w:footnote>
  <w:footnote w:type="continuationSeparator" w:id="0">
    <w:p w14:paraId="4AC34A47" w14:textId="77777777" w:rsidR="00D26DE9" w:rsidRDefault="00D26DE9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943E0" w14:textId="77777777" w:rsidR="007825CD" w:rsidRDefault="007825CD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34EA0FC4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3820DF1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F5DB51D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18F9D5DB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438DEE80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37038A54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1DDE8C96" w14:textId="2580D093" w:rsidR="00C002F1" w:rsidRPr="0008506E" w:rsidRDefault="00000000" w:rsidP="00C002F1">
          <w:pPr>
            <w:pStyle w:val="af3"/>
          </w:pPr>
          <w:sdt>
            <w:sdtPr>
              <w:alias w:val="発行日"/>
              <w:tag w:val=""/>
              <w:id w:val="1305125208"/>
              <w:dataBinding w:prefixMappings="xmlns:ns0='http://schemas.microsoft.com/office/2006/coverPageProps' " w:xpath="/ns0:CoverPageProperties[1]/ns0:PublishDate[1]" w:storeItemID="{55AF091B-3C7A-41E3-B477-F2FDAA23CFDA}"/>
              <w:date w:fullDate="2026-06-12T00:00:00Z">
                <w:dateFormat w:val="yyyy/MM/dd"/>
                <w:lid w:val="ja-JP"/>
                <w:storeMappedDataAs w:val="dateTime"/>
                <w:calendar w:val="japan"/>
              </w:date>
            </w:sdtPr>
            <w:sdtContent>
              <w:r w:rsidR="00AB03E7">
                <w:rPr>
                  <w:rFonts w:hint="eastAsia"/>
                </w:rPr>
                <w:t>2026/06/12</w:t>
              </w:r>
            </w:sdtContent>
          </w:sdt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DC428AF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6959CBBD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78DC9F96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26BA095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画面レイアウト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5FC2774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582773C" w14:textId="01FB9719" w:rsidR="00C002F1" w:rsidRPr="0008506E" w:rsidRDefault="00DB0F7A" w:rsidP="00C002F1">
          <w:pPr>
            <w:pStyle w:val="af3"/>
          </w:pPr>
          <w:r>
            <w:rPr>
              <w:rFonts w:hint="eastAsia"/>
            </w:rPr>
            <w:t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292540CB" w14:textId="56C9A7CA" w:rsidR="00C002F1" w:rsidRPr="00521AB2" w:rsidRDefault="00760A17" w:rsidP="00C002F1">
          <w:pPr>
            <w:pStyle w:val="af3"/>
          </w:pPr>
          <w:r>
            <w:rPr>
              <w:rFonts w:hint="eastAsia"/>
            </w:rPr>
            <w:t>ユーザ</w:t>
          </w:r>
          <w:r w:rsidR="00DB0F7A">
            <w:rPr>
              <w:rFonts w:hint="eastAsia"/>
            </w:rPr>
            <w:t>マスタ管理画面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533794D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C1325F" w14:textId="263F3D2E" w:rsidR="00C002F1" w:rsidRPr="0008506E" w:rsidRDefault="00C344C4" w:rsidP="00C344C4">
          <w:pPr>
            <w:pStyle w:val="af3"/>
            <w:jc w:val="center"/>
          </w:pPr>
          <w:r>
            <w:rPr>
              <w:rFonts w:hint="eastAsia"/>
            </w:rPr>
            <w:t>2026/</w:t>
          </w:r>
          <w:r w:rsidR="007825CD">
            <w:rPr>
              <w:rFonts w:hint="eastAsia"/>
            </w:rPr>
            <w:t>09/25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8B65793" w14:textId="609ED7B0" w:rsidR="00C002F1" w:rsidRPr="0008506E" w:rsidRDefault="00C344C4" w:rsidP="00C344C4">
          <w:pPr>
            <w:pStyle w:val="af3"/>
            <w:jc w:val="center"/>
          </w:pPr>
          <w:r>
            <w:rPr>
              <w:rFonts w:hint="eastAsia"/>
            </w:rPr>
            <w:t>SSV/</w:t>
          </w:r>
          <w:r w:rsidR="007825CD"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64AA65B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42E335FA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86DE8" w14:textId="77777777" w:rsidR="007825CD" w:rsidRDefault="007825C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005F"/>
    <w:multiLevelType w:val="hybridMultilevel"/>
    <w:tmpl w:val="CCA4592E"/>
    <w:lvl w:ilvl="0" w:tplc="04090001">
      <w:start w:val="1"/>
      <w:numFmt w:val="bullet"/>
      <w:lvlText w:val=""/>
      <w:lvlJc w:val="left"/>
      <w:pPr>
        <w:ind w:left="1731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71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6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51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91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9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71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811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251" w:hanging="440"/>
      </w:pPr>
      <w:rPr>
        <w:rFonts w:ascii="Wingdings" w:hAnsi="Wingdings" w:hint="default"/>
      </w:rPr>
    </w:lvl>
  </w:abstractNum>
  <w:abstractNum w:abstractNumId="1" w15:restartNumberingAfterBreak="0">
    <w:nsid w:val="040D2534"/>
    <w:multiLevelType w:val="hybridMultilevel"/>
    <w:tmpl w:val="E8B2B1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3B07CF7"/>
    <w:multiLevelType w:val="hybridMultilevel"/>
    <w:tmpl w:val="A4E22350"/>
    <w:lvl w:ilvl="0" w:tplc="DF0C60B2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6463C85"/>
    <w:multiLevelType w:val="multilevel"/>
    <w:tmpl w:val="3BACB6FA"/>
    <w:styleLink w:val="1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DDF3BEC"/>
    <w:multiLevelType w:val="hybridMultilevel"/>
    <w:tmpl w:val="269ECA62"/>
    <w:lvl w:ilvl="0" w:tplc="CB1A6346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06B6BC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228344E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2AFF3E26"/>
    <w:multiLevelType w:val="hybridMultilevel"/>
    <w:tmpl w:val="49C0D910"/>
    <w:lvl w:ilvl="0" w:tplc="8F58BC90">
      <w:start w:val="1"/>
      <w:numFmt w:val="bullet"/>
      <w:suff w:val="space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DC06CC3"/>
    <w:multiLevelType w:val="hybridMultilevel"/>
    <w:tmpl w:val="97AE93FC"/>
    <w:lvl w:ilvl="0" w:tplc="04090001">
      <w:start w:val="1"/>
      <w:numFmt w:val="bullet"/>
      <w:lvlText w:val=""/>
      <w:lvlJc w:val="left"/>
      <w:pPr>
        <w:ind w:left="191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35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7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3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67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1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5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99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430" w:hanging="440"/>
      </w:pPr>
      <w:rPr>
        <w:rFonts w:ascii="Wingdings" w:hAnsi="Wingdings" w:hint="default"/>
      </w:rPr>
    </w:lvl>
  </w:abstractNum>
  <w:abstractNum w:abstractNumId="9" w15:restartNumberingAfterBreak="0">
    <w:nsid w:val="2DFA79E0"/>
    <w:multiLevelType w:val="hybridMultilevel"/>
    <w:tmpl w:val="957096F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2E30121A"/>
    <w:multiLevelType w:val="hybridMultilevel"/>
    <w:tmpl w:val="9816E9BC"/>
    <w:lvl w:ilvl="0" w:tplc="6F2C7A3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3CEE4872"/>
    <w:multiLevelType w:val="hybridMultilevel"/>
    <w:tmpl w:val="671E5412"/>
    <w:lvl w:ilvl="0" w:tplc="FC0AA72A">
      <w:start w:val="1"/>
      <w:numFmt w:val="bullet"/>
      <w:suff w:val="space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CEC4A64"/>
    <w:multiLevelType w:val="hybridMultilevel"/>
    <w:tmpl w:val="02908854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720" w:hanging="440"/>
      </w:pPr>
      <w:rPr>
        <w:rFonts w:ascii="Wingdings" w:hAnsi="Wingdings" w:hint="default"/>
      </w:rPr>
    </w:lvl>
    <w:lvl w:ilvl="2" w:tplc="89E6BD1E">
      <w:start w:val="1"/>
      <w:numFmt w:val="bullet"/>
      <w:lvlText w:val="-"/>
      <w:lvlJc w:val="left"/>
      <w:pPr>
        <w:ind w:left="2080" w:hanging="360"/>
      </w:pPr>
      <w:rPr>
        <w:rFonts w:ascii="Meiryo UI" w:eastAsia="Meiryo UI" w:hAnsi="Meiryo UI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3" w15:restartNumberingAfterBreak="0">
    <w:nsid w:val="4D40531A"/>
    <w:multiLevelType w:val="hybridMultilevel"/>
    <w:tmpl w:val="801E9C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8336AA7"/>
    <w:multiLevelType w:val="hybridMultilevel"/>
    <w:tmpl w:val="186C6F46"/>
    <w:lvl w:ilvl="0" w:tplc="DF0C60B2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00B40AB"/>
    <w:multiLevelType w:val="multilevel"/>
    <w:tmpl w:val="3BACB6FA"/>
    <w:numStyleLink w:val="1"/>
  </w:abstractNum>
  <w:abstractNum w:abstractNumId="16" w15:restartNumberingAfterBreak="0">
    <w:nsid w:val="736F442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 w15:restartNumberingAfterBreak="0">
    <w:nsid w:val="7DB97AFB"/>
    <w:multiLevelType w:val="hybridMultilevel"/>
    <w:tmpl w:val="5EA692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40100960">
    <w:abstractNumId w:val="3"/>
  </w:num>
  <w:num w:numId="2" w16cid:durableId="677079582">
    <w:abstractNumId w:val="15"/>
  </w:num>
  <w:num w:numId="3" w16cid:durableId="1132360486">
    <w:abstractNumId w:val="15"/>
  </w:num>
  <w:num w:numId="4" w16cid:durableId="1896310185">
    <w:abstractNumId w:val="15"/>
  </w:num>
  <w:num w:numId="5" w16cid:durableId="891892927">
    <w:abstractNumId w:val="15"/>
  </w:num>
  <w:num w:numId="6" w16cid:durableId="1347555933">
    <w:abstractNumId w:val="15"/>
  </w:num>
  <w:num w:numId="7" w16cid:durableId="709839561">
    <w:abstractNumId w:val="15"/>
  </w:num>
  <w:num w:numId="8" w16cid:durableId="582035669">
    <w:abstractNumId w:val="15"/>
  </w:num>
  <w:num w:numId="9" w16cid:durableId="1732187897">
    <w:abstractNumId w:val="15"/>
  </w:num>
  <w:num w:numId="10" w16cid:durableId="124928254">
    <w:abstractNumId w:val="15"/>
  </w:num>
  <w:num w:numId="11" w16cid:durableId="2131777331">
    <w:abstractNumId w:val="15"/>
  </w:num>
  <w:num w:numId="12" w16cid:durableId="963731790">
    <w:abstractNumId w:val="15"/>
  </w:num>
  <w:num w:numId="13" w16cid:durableId="1534807914">
    <w:abstractNumId w:val="15"/>
  </w:num>
  <w:num w:numId="14" w16cid:durableId="803889070">
    <w:abstractNumId w:val="15"/>
  </w:num>
  <w:num w:numId="15" w16cid:durableId="1422676068">
    <w:abstractNumId w:val="15"/>
  </w:num>
  <w:num w:numId="16" w16cid:durableId="1965185649">
    <w:abstractNumId w:val="15"/>
  </w:num>
  <w:num w:numId="17" w16cid:durableId="1844126601">
    <w:abstractNumId w:val="16"/>
  </w:num>
  <w:num w:numId="18" w16cid:durableId="2138989112">
    <w:abstractNumId w:val="13"/>
  </w:num>
  <w:num w:numId="19" w16cid:durableId="104161252">
    <w:abstractNumId w:val="1"/>
  </w:num>
  <w:num w:numId="20" w16cid:durableId="1818760549">
    <w:abstractNumId w:val="17"/>
  </w:num>
  <w:num w:numId="21" w16cid:durableId="1639258023">
    <w:abstractNumId w:val="5"/>
  </w:num>
  <w:num w:numId="22" w16cid:durableId="268196236">
    <w:abstractNumId w:val="4"/>
  </w:num>
  <w:num w:numId="23" w16cid:durableId="1305962158">
    <w:abstractNumId w:val="9"/>
  </w:num>
  <w:num w:numId="24" w16cid:durableId="1364791322">
    <w:abstractNumId w:val="14"/>
  </w:num>
  <w:num w:numId="25" w16cid:durableId="1437099550">
    <w:abstractNumId w:val="12"/>
  </w:num>
  <w:num w:numId="26" w16cid:durableId="560139461">
    <w:abstractNumId w:val="0"/>
  </w:num>
  <w:num w:numId="27" w16cid:durableId="344285838">
    <w:abstractNumId w:val="10"/>
  </w:num>
  <w:num w:numId="28" w16cid:durableId="1008867673">
    <w:abstractNumId w:val="2"/>
  </w:num>
  <w:num w:numId="29" w16cid:durableId="1141578757">
    <w:abstractNumId w:val="7"/>
  </w:num>
  <w:num w:numId="30" w16cid:durableId="683819793">
    <w:abstractNumId w:val="6"/>
  </w:num>
  <w:num w:numId="31" w16cid:durableId="444889104">
    <w:abstractNumId w:val="11"/>
  </w:num>
  <w:num w:numId="32" w16cid:durableId="18819414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F7A"/>
    <w:rsid w:val="00007051"/>
    <w:rsid w:val="000200E7"/>
    <w:rsid w:val="00054A7E"/>
    <w:rsid w:val="00072311"/>
    <w:rsid w:val="000927DB"/>
    <w:rsid w:val="00104758"/>
    <w:rsid w:val="00127BE6"/>
    <w:rsid w:val="0014136E"/>
    <w:rsid w:val="00142AEF"/>
    <w:rsid w:val="00163224"/>
    <w:rsid w:val="00164E19"/>
    <w:rsid w:val="001927B4"/>
    <w:rsid w:val="001A2898"/>
    <w:rsid w:val="001B4B61"/>
    <w:rsid w:val="001B708C"/>
    <w:rsid w:val="001F72D6"/>
    <w:rsid w:val="002062BD"/>
    <w:rsid w:val="002156CC"/>
    <w:rsid w:val="002220F3"/>
    <w:rsid w:val="00231D94"/>
    <w:rsid w:val="00234F99"/>
    <w:rsid w:val="00253DE1"/>
    <w:rsid w:val="0025564B"/>
    <w:rsid w:val="00272650"/>
    <w:rsid w:val="00272B82"/>
    <w:rsid w:val="002855F8"/>
    <w:rsid w:val="00290B53"/>
    <w:rsid w:val="00295769"/>
    <w:rsid w:val="00296FCF"/>
    <w:rsid w:val="002A1C23"/>
    <w:rsid w:val="002D166A"/>
    <w:rsid w:val="00314AFF"/>
    <w:rsid w:val="00345894"/>
    <w:rsid w:val="003536ED"/>
    <w:rsid w:val="00367269"/>
    <w:rsid w:val="00392067"/>
    <w:rsid w:val="0039691E"/>
    <w:rsid w:val="003A27D7"/>
    <w:rsid w:val="003A3D64"/>
    <w:rsid w:val="003E3220"/>
    <w:rsid w:val="003F423A"/>
    <w:rsid w:val="004044C2"/>
    <w:rsid w:val="00407AFF"/>
    <w:rsid w:val="00412D27"/>
    <w:rsid w:val="004451B2"/>
    <w:rsid w:val="00463211"/>
    <w:rsid w:val="00464509"/>
    <w:rsid w:val="004808E5"/>
    <w:rsid w:val="004C27B6"/>
    <w:rsid w:val="004D0380"/>
    <w:rsid w:val="0050601C"/>
    <w:rsid w:val="00522E49"/>
    <w:rsid w:val="00532D52"/>
    <w:rsid w:val="005337D7"/>
    <w:rsid w:val="00537166"/>
    <w:rsid w:val="00540297"/>
    <w:rsid w:val="00585378"/>
    <w:rsid w:val="00591033"/>
    <w:rsid w:val="00591AF4"/>
    <w:rsid w:val="00592264"/>
    <w:rsid w:val="005C506C"/>
    <w:rsid w:val="005D01D5"/>
    <w:rsid w:val="005D243F"/>
    <w:rsid w:val="0061259E"/>
    <w:rsid w:val="00666088"/>
    <w:rsid w:val="006800C9"/>
    <w:rsid w:val="00697B27"/>
    <w:rsid w:val="006E2019"/>
    <w:rsid w:val="006F7511"/>
    <w:rsid w:val="00704C17"/>
    <w:rsid w:val="00747628"/>
    <w:rsid w:val="00760A17"/>
    <w:rsid w:val="007652DC"/>
    <w:rsid w:val="007825CD"/>
    <w:rsid w:val="00785F6D"/>
    <w:rsid w:val="0079582C"/>
    <w:rsid w:val="0079737D"/>
    <w:rsid w:val="007A1E7D"/>
    <w:rsid w:val="007F0471"/>
    <w:rsid w:val="00807C34"/>
    <w:rsid w:val="0081006E"/>
    <w:rsid w:val="008978D3"/>
    <w:rsid w:val="008F3366"/>
    <w:rsid w:val="00914E8C"/>
    <w:rsid w:val="009576B1"/>
    <w:rsid w:val="00983987"/>
    <w:rsid w:val="00996B1E"/>
    <w:rsid w:val="009A79BA"/>
    <w:rsid w:val="009C1EDE"/>
    <w:rsid w:val="009E6E5A"/>
    <w:rsid w:val="009F1275"/>
    <w:rsid w:val="009F5AB5"/>
    <w:rsid w:val="00A572B4"/>
    <w:rsid w:val="00AB03E7"/>
    <w:rsid w:val="00AE0E35"/>
    <w:rsid w:val="00AE603D"/>
    <w:rsid w:val="00AF5CCD"/>
    <w:rsid w:val="00B176C0"/>
    <w:rsid w:val="00B4427F"/>
    <w:rsid w:val="00B47E81"/>
    <w:rsid w:val="00B504BD"/>
    <w:rsid w:val="00B77EC5"/>
    <w:rsid w:val="00B95A12"/>
    <w:rsid w:val="00BA1B8A"/>
    <w:rsid w:val="00BA4084"/>
    <w:rsid w:val="00BA6011"/>
    <w:rsid w:val="00BB2A74"/>
    <w:rsid w:val="00BB307B"/>
    <w:rsid w:val="00BB52B0"/>
    <w:rsid w:val="00BC1091"/>
    <w:rsid w:val="00BD6194"/>
    <w:rsid w:val="00BF4022"/>
    <w:rsid w:val="00C002F1"/>
    <w:rsid w:val="00C16EC9"/>
    <w:rsid w:val="00C344C4"/>
    <w:rsid w:val="00C45092"/>
    <w:rsid w:val="00C73352"/>
    <w:rsid w:val="00C81EE7"/>
    <w:rsid w:val="00CB13A9"/>
    <w:rsid w:val="00CC0AAA"/>
    <w:rsid w:val="00CC3927"/>
    <w:rsid w:val="00CF0F52"/>
    <w:rsid w:val="00CF5146"/>
    <w:rsid w:val="00D26DE9"/>
    <w:rsid w:val="00D56F2A"/>
    <w:rsid w:val="00D80BA4"/>
    <w:rsid w:val="00DA10B2"/>
    <w:rsid w:val="00DB0F7A"/>
    <w:rsid w:val="00DC63FB"/>
    <w:rsid w:val="00DD0832"/>
    <w:rsid w:val="00DD3A28"/>
    <w:rsid w:val="00DD7F2D"/>
    <w:rsid w:val="00E71E3F"/>
    <w:rsid w:val="00E73EE2"/>
    <w:rsid w:val="00E90DB4"/>
    <w:rsid w:val="00EA2841"/>
    <w:rsid w:val="00EA62E1"/>
    <w:rsid w:val="00ED6DE3"/>
    <w:rsid w:val="00F650FB"/>
    <w:rsid w:val="00F70C07"/>
    <w:rsid w:val="00F8564D"/>
    <w:rsid w:val="00F91E8B"/>
    <w:rsid w:val="00FD1A9F"/>
    <w:rsid w:val="00FF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6455EB8"/>
  <w15:chartTrackingRefBased/>
  <w15:docId w15:val="{1352E166-B5F0-4BF9-997C-FA2336A4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6C0"/>
    <w:pPr>
      <w:widowControl w:val="0"/>
      <w:spacing w:after="120" w:line="24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3F423A"/>
    <w:pPr>
      <w:keepNext/>
      <w:keepLines/>
      <w:numPr>
        <w:numId w:val="16"/>
      </w:numPr>
      <w:spacing w:before="280" w:after="80" w:line="180" w:lineRule="auto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423A"/>
    <w:pPr>
      <w:keepNext/>
      <w:keepLines/>
      <w:numPr>
        <w:ilvl w:val="1"/>
        <w:numId w:val="16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F423A"/>
    <w:pPr>
      <w:keepNext/>
      <w:keepLines/>
      <w:numPr>
        <w:ilvl w:val="2"/>
        <w:numId w:val="16"/>
      </w:numPr>
      <w:spacing w:before="160" w:after="80" w:line="240" w:lineRule="auto"/>
      <w:outlineLvl w:val="2"/>
    </w:pPr>
    <w:rPr>
      <w:rFonts w:asciiTheme="majorHAnsi" w:hAnsiTheme="majorHAnsi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3F423A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3F423A"/>
    <w:pPr>
      <w:keepNext/>
      <w:keepLines/>
      <w:numPr>
        <w:ilvl w:val="4"/>
        <w:numId w:val="16"/>
      </w:numPr>
      <w:spacing w:before="80" w:after="40"/>
      <w:outlineLvl w:val="4"/>
    </w:pPr>
    <w:rPr>
      <w:rFonts w:ascii="Meiryo U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23A"/>
    <w:pPr>
      <w:keepNext/>
      <w:keepLines/>
      <w:numPr>
        <w:ilvl w:val="5"/>
        <w:numId w:val="16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1927B4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1927B4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C002F1"/>
    <w:rPr>
      <w:rFonts w:asciiTheme="majorHAnsi" w:eastAsia="ＭＳ ゴシック" w:hAnsiTheme="majorHAnsi" w:cstheme="majorBidi"/>
      <w:b/>
      <w:color w:val="000000" w:themeColor="text1"/>
      <w:sz w:val="21"/>
    </w:rPr>
  </w:style>
  <w:style w:type="character" w:customStyle="1" w:styleId="40">
    <w:name w:val="見出し 4 (文字)"/>
    <w:basedOn w:val="a0"/>
    <w:link w:val="4"/>
    <w:uiPriority w:val="9"/>
    <w:rsid w:val="003F423A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rsid w:val="003F423A"/>
    <w:rPr>
      <w:rFonts w:ascii="Meiryo UI" w:eastAsia="Meiryo UI" w:hAnsiTheme="majorHAnsi" w:cstheme="majorBidi"/>
      <w:color w:val="000000" w:themeColor="text1"/>
      <w:sz w:val="2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B8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spacing w:before="160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1B8A"/>
    <w:rPr>
      <w:rFonts w:eastAsia="Meiryo UI"/>
      <w:i/>
      <w:iCs/>
      <w:color w:val="404040" w:themeColor="text1" w:themeTint="BF"/>
      <w:sz w:val="21"/>
      <w:shd w:val="clear" w:color="auto" w:fill="C6D9F1" w:themeFill="text2" w:themeFillTint="33"/>
    </w:rPr>
  </w:style>
  <w:style w:type="paragraph" w:styleId="a9">
    <w:name w:val="List Paragraph"/>
    <w:basedOn w:val="a"/>
    <w:uiPriority w:val="34"/>
    <w:qFormat/>
    <w:rsid w:val="006F75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ind w:left="720"/>
      <w:contextualSpacing/>
    </w:pPr>
    <w:rPr>
      <w:rFonts w:ascii="Meiryo UI"/>
    </w:r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aliases w:val="テーブル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aliases w:val="テーブル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ED6DE3"/>
    <w:pPr>
      <w:spacing w:after="0" w:line="240" w:lineRule="auto"/>
    </w:pPr>
    <w:rPr>
      <w:rFonts w:eastAsia="Meiryo UI"/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af7">
    <w:name w:val="annotation reference"/>
    <w:basedOn w:val="a0"/>
    <w:uiPriority w:val="99"/>
    <w:semiHidden/>
    <w:unhideWhenUsed/>
    <w:rsid w:val="00DB0F7A"/>
    <w:rPr>
      <w:sz w:val="18"/>
      <w:szCs w:val="18"/>
    </w:rPr>
  </w:style>
  <w:style w:type="paragraph" w:styleId="af8">
    <w:name w:val="annotation text"/>
    <w:basedOn w:val="a"/>
    <w:link w:val="af9"/>
    <w:uiPriority w:val="99"/>
    <w:unhideWhenUsed/>
    <w:rsid w:val="00DB0F7A"/>
    <w:pPr>
      <w:spacing w:after="160"/>
    </w:pPr>
    <w:rPr>
      <w:rFonts w:eastAsia="ＭＳ ゴシック"/>
    </w:rPr>
  </w:style>
  <w:style w:type="character" w:customStyle="1" w:styleId="af9">
    <w:name w:val="コメント文字列 (文字)"/>
    <w:basedOn w:val="a0"/>
    <w:link w:val="af8"/>
    <w:uiPriority w:val="99"/>
    <w:rsid w:val="00DB0F7A"/>
    <w:rPr>
      <w:rFonts w:eastAsia="ＭＳ ゴシック"/>
      <w:sz w:val="21"/>
    </w:rPr>
  </w:style>
  <w:style w:type="paragraph" w:styleId="afa">
    <w:name w:val="Revision"/>
    <w:hidden/>
    <w:uiPriority w:val="99"/>
    <w:semiHidden/>
    <w:rsid w:val="00532D52"/>
    <w:pPr>
      <w:spacing w:after="0" w:line="240" w:lineRule="auto"/>
    </w:pPr>
    <w:rPr>
      <w:rFonts w:eastAsia="Meiryo U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設計書.dotx</Template>
  <TotalTime>130</TotalTime>
  <Pages>8</Pages>
  <Words>1843</Words>
  <Characters>1936</Characters>
  <Application>Microsoft Office Word</Application>
  <DocSecurity>0</DocSecurity>
  <Lines>193</Lines>
  <Paragraphs>290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社員B</cp:lastModifiedBy>
  <cp:revision>50</cp:revision>
  <dcterms:created xsi:type="dcterms:W3CDTF">2026-06-01T05:56:00Z</dcterms:created>
  <dcterms:modified xsi:type="dcterms:W3CDTF">2026-09-25T01:20:00Z</dcterms:modified>
</cp:coreProperties>
</file>