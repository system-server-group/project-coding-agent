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0B3F" w14:textId="4A578A6A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2689"/>
        <w:gridCol w:w="12699"/>
      </w:tblGrid>
      <w:tr w:rsidR="00DB0F7A" w14:paraId="00F7095B" w14:textId="77777777" w:rsidTr="00DB0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92AE358" w14:textId="63F06607" w:rsidR="00DB0F7A" w:rsidRDefault="00DB0F7A" w:rsidP="00DB0F7A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12699" w:type="dxa"/>
          </w:tcPr>
          <w:p w14:paraId="7D60ADC3" w14:textId="0EC1EA40" w:rsidR="00DB0F7A" w:rsidRDefault="00DB0F7A" w:rsidP="00DB0F7A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DB0F7A" w14:paraId="33DC4BB0" w14:textId="77777777" w:rsidTr="00DB0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02E90BF" w14:textId="1B65DBF4" w:rsidR="00DB0F7A" w:rsidRDefault="006100FB" w:rsidP="00DB0F7A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12699" w:type="dxa"/>
          </w:tcPr>
          <w:p w14:paraId="3573BB11" w14:textId="4FF5B2DE" w:rsidR="00DB0F7A" w:rsidRDefault="00CA6855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DB0F7A">
              <w:rPr>
                <w:rFonts w:hint="eastAsia"/>
              </w:rPr>
              <w:t>マスタ管理画面</w:t>
            </w:r>
          </w:p>
        </w:tc>
      </w:tr>
      <w:tr w:rsidR="00DB0F7A" w:rsidRPr="00AE6E87" w14:paraId="1AB83862" w14:textId="77777777" w:rsidTr="00D0015A">
        <w:trPr>
          <w:trHeight w:val="1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5506C44" w14:textId="23D09B74" w:rsidR="00DB0F7A" w:rsidRDefault="00DB0F7A" w:rsidP="00DB0F7A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12699" w:type="dxa"/>
          </w:tcPr>
          <w:p w14:paraId="7A1BC05A" w14:textId="4B8E35C9" w:rsidR="00DB0F7A" w:rsidRDefault="00CA6855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DB0F7A">
              <w:rPr>
                <w:rFonts w:hint="eastAsia"/>
              </w:rPr>
              <w:t>マスタ</w:t>
            </w:r>
            <w:r w:rsidR="004C27B6">
              <w:rPr>
                <w:rFonts w:hint="eastAsia"/>
              </w:rPr>
              <w:t>に登録されている全ての</w:t>
            </w:r>
            <w:r>
              <w:rPr>
                <w:rFonts w:hint="eastAsia"/>
              </w:rPr>
              <w:t>部署</w:t>
            </w:r>
            <w:r w:rsidR="004C27B6">
              <w:rPr>
                <w:rFonts w:hint="eastAsia"/>
              </w:rPr>
              <w:t>マスタレコード</w:t>
            </w:r>
            <w:r w:rsidR="00DB0F7A">
              <w:rPr>
                <w:rFonts w:hint="eastAsia"/>
              </w:rPr>
              <w:t>を</w:t>
            </w:r>
            <w:r w:rsidR="004C27B6">
              <w:rPr>
                <w:rFonts w:hint="eastAsia"/>
              </w:rPr>
              <w:t>一覧で表示する</w:t>
            </w:r>
            <w:r w:rsidR="00DB0F7A">
              <w:rPr>
                <w:rFonts w:hint="eastAsia"/>
              </w:rPr>
              <w:t>画面。</w:t>
            </w:r>
          </w:p>
          <w:p w14:paraId="1D1CFB11" w14:textId="33519664" w:rsidR="00DB0F7A" w:rsidRDefault="004C27B6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全ての</w:t>
            </w:r>
            <w:r w:rsidR="00CA6855">
              <w:rPr>
                <w:rFonts w:hint="eastAsia"/>
              </w:rPr>
              <w:t>部署</w:t>
            </w:r>
            <w:r>
              <w:rPr>
                <w:rFonts w:hint="eastAsia"/>
              </w:rPr>
              <w:t>マスタレコードを</w:t>
            </w:r>
            <w:r w:rsidR="00DB0F7A">
              <w:rPr>
                <w:rFonts w:hint="eastAsia"/>
              </w:rPr>
              <w:t>CSV形式でダウンロードできる。</w:t>
            </w:r>
          </w:p>
          <w:p w14:paraId="19563191" w14:textId="7A48216A" w:rsidR="00DB0F7A" w:rsidRDefault="008E383F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既定</w:t>
            </w:r>
            <w:r w:rsidR="004C27B6">
              <w:rPr>
                <w:rFonts w:hint="eastAsia"/>
              </w:rPr>
              <w:t>の形式の</w:t>
            </w:r>
            <w:r w:rsidR="00DB0F7A">
              <w:rPr>
                <w:rFonts w:hint="eastAsia"/>
              </w:rPr>
              <w:t>CSVファイルをアップロードすることで、</w:t>
            </w:r>
            <w:r w:rsidR="00CA6855">
              <w:rPr>
                <w:rFonts w:hint="eastAsia"/>
              </w:rPr>
              <w:t>部署</w:t>
            </w:r>
            <w:r w:rsidR="00DB0F7A">
              <w:rPr>
                <w:rFonts w:hint="eastAsia"/>
              </w:rPr>
              <w:t>マスタの内容を</w:t>
            </w:r>
            <w:r w:rsidR="00DA6387">
              <w:rPr>
                <w:rFonts w:hint="eastAsia"/>
              </w:rPr>
              <w:t>洗い替えする</w:t>
            </w:r>
            <w:r w:rsidR="00DB0F7A">
              <w:rPr>
                <w:rFonts w:hint="eastAsia"/>
              </w:rPr>
              <w:t>。</w:t>
            </w:r>
          </w:p>
        </w:tc>
      </w:tr>
      <w:tr w:rsidR="00DB0F7A" w14:paraId="651A43DC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857BDA0" w14:textId="47F371DF" w:rsidR="00DB0F7A" w:rsidRDefault="00DB0F7A" w:rsidP="00DB0F7A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12699" w:type="dxa"/>
          </w:tcPr>
          <w:p w14:paraId="08A0ACD3" w14:textId="5F468445" w:rsidR="00DB0F7A" w:rsidRDefault="00CA6855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DB0F7A">
              <w:rPr>
                <w:rFonts w:hint="eastAsia"/>
              </w:rPr>
              <w:t>マスタ管理機能 機能仕様書</w:t>
            </w:r>
          </w:p>
          <w:p w14:paraId="120EBDDC" w14:textId="41002240" w:rsidR="00DB0F7A" w:rsidRDefault="00CA6855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4C27B6">
              <w:rPr>
                <w:rFonts w:hint="eastAsia"/>
              </w:rPr>
              <w:t>マスタレコード</w:t>
            </w:r>
            <w:r w:rsidR="00DB0F7A">
              <w:rPr>
                <w:rFonts w:hint="eastAsia"/>
              </w:rPr>
              <w:t xml:space="preserve"> エンティティ定義書</w:t>
            </w:r>
          </w:p>
          <w:p w14:paraId="58585056" w14:textId="77777777" w:rsidR="00D0015A" w:rsidRDefault="00D0015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画面部品凡例 システム共通仕様書</w:t>
            </w:r>
          </w:p>
          <w:p w14:paraId="49127B8A" w14:textId="74F753E7" w:rsidR="00D0015A" w:rsidRDefault="00D0015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画面部品仕様 システム共通仕様書</w:t>
            </w:r>
          </w:p>
        </w:tc>
      </w:tr>
    </w:tbl>
    <w:p w14:paraId="55509821" w14:textId="6097A8F1" w:rsidR="00DB0F7A" w:rsidRDefault="00DB0F7A" w:rsidP="007F0471"/>
    <w:p w14:paraId="35391F4F" w14:textId="77777777" w:rsidR="00DB0F7A" w:rsidRDefault="00DB0F7A">
      <w:pPr>
        <w:widowControl/>
        <w:spacing w:after="160" w:line="259" w:lineRule="auto"/>
      </w:pPr>
      <w:r>
        <w:br w:type="page"/>
      </w:r>
    </w:p>
    <w:p w14:paraId="5322294F" w14:textId="3498DD0D" w:rsidR="00C002F1" w:rsidRDefault="00DB0F7A" w:rsidP="00DB0F7A">
      <w:pPr>
        <w:pStyle w:val="10"/>
      </w:pPr>
      <w:r>
        <w:rPr>
          <w:rFonts w:hint="eastAsia"/>
        </w:rPr>
        <w:lastRenderedPageBreak/>
        <w:t>画面レイアウト</w:t>
      </w:r>
    </w:p>
    <w:p w14:paraId="1F77EEC4" w14:textId="5082F5C4" w:rsidR="00311A0C" w:rsidRDefault="00E11956" w:rsidP="00311A0C">
      <w:pPr>
        <w:pStyle w:val="2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5FFD128" wp14:editId="6F8B7E49">
                <wp:simplePos x="0" y="0"/>
                <wp:positionH relativeFrom="margin">
                  <wp:posOffset>3648075</wp:posOffset>
                </wp:positionH>
                <wp:positionV relativeFrom="paragraph">
                  <wp:posOffset>1978025</wp:posOffset>
                </wp:positionV>
                <wp:extent cx="390525" cy="257175"/>
                <wp:effectExtent l="0" t="0" r="0" b="0"/>
                <wp:wrapNone/>
                <wp:docPr id="18244595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A9C4BE" w14:textId="251BA58C" w:rsidR="00E11956" w:rsidRPr="00BA693E" w:rsidRDefault="00E11956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8.2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FD12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87.25pt;margin-top:155.75pt;width:30.75pt;height:20.2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" filled="f" stroked="f" strokeweight=".5pt">
                <v:textbox>
                  <w:txbxContent>
                    <w:p w14:paraId="5DA9C4BE" w14:textId="251BA58C" w:rsidR="00E11956" w:rsidRPr="00BA693E" w:rsidRDefault="00E11956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8.2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E82670" wp14:editId="10D7EBEB">
                <wp:simplePos x="0" y="0"/>
                <wp:positionH relativeFrom="column">
                  <wp:posOffset>200025</wp:posOffset>
                </wp:positionH>
                <wp:positionV relativeFrom="paragraph">
                  <wp:posOffset>1644649</wp:posOffset>
                </wp:positionV>
                <wp:extent cx="9477375" cy="2143125"/>
                <wp:effectExtent l="0" t="0" r="28575" b="28575"/>
                <wp:wrapNone/>
                <wp:docPr id="173539526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7375" cy="21431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1AE9BA5" id="正方形/長方形 1" o:spid="_x0000_s1026" style="position:absolute;margin-left:15.75pt;margin-top:129.5pt;width:746.25pt;height:168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" filled="f" strokecolor="#e00" strokeweight="1pt"/>
            </w:pict>
          </mc:Fallback>
        </mc:AlternateContent>
      </w:r>
      <w:r w:rsidR="0002372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6EADEF" wp14:editId="5518F09D">
                <wp:simplePos x="0" y="0"/>
                <wp:positionH relativeFrom="margin">
                  <wp:posOffset>3648075</wp:posOffset>
                </wp:positionH>
                <wp:positionV relativeFrom="paragraph">
                  <wp:posOffset>1397000</wp:posOffset>
                </wp:positionV>
                <wp:extent cx="390525" cy="257175"/>
                <wp:effectExtent l="0" t="0" r="0" b="0"/>
                <wp:wrapNone/>
                <wp:docPr id="203479910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892C4B" w14:textId="41435731" w:rsidR="00023725" w:rsidRPr="00BA693E" w:rsidRDefault="00023725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8.1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EADEF" id="_x0000_s1027" type="#_x0000_t202" style="position:absolute;left:0;text-align:left;margin-left:287.25pt;margin-top:110pt;width:30.75pt;height:20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" filled="f" stroked="f" strokeweight=".5pt">
                <v:textbox>
                  <w:txbxContent>
                    <w:p w14:paraId="79892C4B" w14:textId="41435731" w:rsidR="00023725" w:rsidRPr="00BA693E" w:rsidRDefault="00023725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8.1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372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4B5BD90" wp14:editId="7CC2D616">
                <wp:simplePos x="0" y="0"/>
                <wp:positionH relativeFrom="column">
                  <wp:posOffset>200025</wp:posOffset>
                </wp:positionH>
                <wp:positionV relativeFrom="paragraph">
                  <wp:posOffset>1387475</wp:posOffset>
                </wp:positionV>
                <wp:extent cx="9477375" cy="247650"/>
                <wp:effectExtent l="0" t="0" r="28575" b="19050"/>
                <wp:wrapNone/>
                <wp:docPr id="457984512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7375" cy="247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243BEC2C" id="正方形/長方形 1" o:spid="_x0000_s1026" style="position:absolute;margin-left:15.75pt;margin-top:109.25pt;width:746.25pt;height:19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" filled="f" strokecolor="#e00" strokeweight="1pt"/>
            </w:pict>
          </mc:Fallback>
        </mc:AlternateContent>
      </w:r>
      <w:r w:rsidR="0002372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5A96B9" wp14:editId="5E4CE6AE">
                <wp:simplePos x="0" y="0"/>
                <wp:positionH relativeFrom="margin">
                  <wp:posOffset>-104775</wp:posOffset>
                </wp:positionH>
                <wp:positionV relativeFrom="paragraph">
                  <wp:posOffset>2329815</wp:posOffset>
                </wp:positionV>
                <wp:extent cx="247650" cy="257175"/>
                <wp:effectExtent l="0" t="0" r="0" b="0"/>
                <wp:wrapNone/>
                <wp:docPr id="87801383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00C68F" w14:textId="2E85FA3C" w:rsidR="00023725" w:rsidRPr="00BA693E" w:rsidRDefault="00023725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A96B9" id="_x0000_s1028" type="#_x0000_t202" style="position:absolute;left:0;text-align:left;margin-left:-8.25pt;margin-top:183.45pt;width:19.5pt;height:20.25pt;z-index:2517022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" filled="f" stroked="f" strokeweight=".5pt">
                <v:textbox>
                  <w:txbxContent>
                    <w:p w14:paraId="3C00C68F" w14:textId="2E85FA3C" w:rsidR="00023725" w:rsidRPr="00BA693E" w:rsidRDefault="00023725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372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8F7E170" wp14:editId="5FC76240">
                <wp:simplePos x="0" y="0"/>
                <wp:positionH relativeFrom="column">
                  <wp:posOffset>161925</wp:posOffset>
                </wp:positionH>
                <wp:positionV relativeFrom="paragraph">
                  <wp:posOffset>1349375</wp:posOffset>
                </wp:positionV>
                <wp:extent cx="9563100" cy="2476500"/>
                <wp:effectExtent l="0" t="0" r="19050" b="19050"/>
                <wp:wrapNone/>
                <wp:docPr id="69190587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0" cy="24765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F1884E0" id="正方形/長方形 1" o:spid="_x0000_s1026" style="position:absolute;margin-left:12.75pt;margin-top:106.25pt;width:753pt;height:1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" filled="f" strokecolor="#e00" strokeweight="1pt"/>
            </w:pict>
          </mc:Fallback>
        </mc:AlternateContent>
      </w:r>
      <w:r w:rsidR="00404FF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9BEFAF" wp14:editId="3A1AEF58">
                <wp:simplePos x="0" y="0"/>
                <wp:positionH relativeFrom="rightMargin">
                  <wp:posOffset>0</wp:posOffset>
                </wp:positionH>
                <wp:positionV relativeFrom="paragraph">
                  <wp:posOffset>3825240</wp:posOffset>
                </wp:positionV>
                <wp:extent cx="247650" cy="257175"/>
                <wp:effectExtent l="0" t="0" r="0" b="0"/>
                <wp:wrapNone/>
                <wp:docPr id="64347688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9AB9C" w14:textId="77777777" w:rsidR="00404FFF" w:rsidRPr="00BA693E" w:rsidRDefault="00404FFF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BEFAF" id="_x0000_s1029" type="#_x0000_t202" style="position:absolute;left:0;text-align:left;margin-left:0;margin-top:301.2pt;width:19.5pt;height:20.25pt;z-index:251698176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" filled="f" stroked="f" strokeweight=".5pt">
                <v:textbox>
                  <w:txbxContent>
                    <w:p w14:paraId="7C89AB9C" w14:textId="77777777" w:rsidR="00404FFF" w:rsidRPr="00BA693E" w:rsidRDefault="00404FFF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4FF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A1130E" wp14:editId="1C026EB4">
                <wp:simplePos x="0" y="0"/>
                <wp:positionH relativeFrom="column">
                  <wp:posOffset>8791575</wp:posOffset>
                </wp:positionH>
                <wp:positionV relativeFrom="paragraph">
                  <wp:posOffset>3844290</wp:posOffset>
                </wp:positionV>
                <wp:extent cx="895350" cy="238125"/>
                <wp:effectExtent l="0" t="0" r="19050" b="28575"/>
                <wp:wrapNone/>
                <wp:docPr id="132996074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381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79D6F89" id="正方形/長方形 1" o:spid="_x0000_s1026" style="position:absolute;margin-left:692.25pt;margin-top:302.7pt;width:70.5pt;height:18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" filled="f" strokecolor="#e00" strokeweight="1pt"/>
            </w:pict>
          </mc:Fallback>
        </mc:AlternateContent>
      </w:r>
      <w:r w:rsidR="00B538C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4CFFDF2" wp14:editId="4295B689">
                <wp:simplePos x="0" y="0"/>
                <wp:positionH relativeFrom="rightMargin">
                  <wp:align>left</wp:align>
                </wp:positionH>
                <wp:positionV relativeFrom="paragraph">
                  <wp:posOffset>1053465</wp:posOffset>
                </wp:positionV>
                <wp:extent cx="247650" cy="257175"/>
                <wp:effectExtent l="0" t="0" r="0" b="0"/>
                <wp:wrapNone/>
                <wp:docPr id="608755631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2C6D7" w14:textId="010AB293" w:rsidR="00B538C3" w:rsidRPr="00BA693E" w:rsidRDefault="00B538C3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FFDF2" id="_x0000_s1030" type="#_x0000_t202" style="position:absolute;left:0;text-align:left;margin-left:0;margin-top:82.95pt;width:19.5pt;height:20.25pt;z-index:251695104;visibility:visible;mso-wrap-style:square;mso-height-percent:0;mso-wrap-distance-left:9pt;mso-wrap-distance-top:0;mso-wrap-distance-right:9pt;mso-wrap-distance-bottom:0;mso-position-horizontal:left;mso-position-horizontal-relative:righ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" filled="f" stroked="f" strokeweight=".5pt">
                <v:textbox>
                  <w:txbxContent>
                    <w:p w14:paraId="26D2C6D7" w14:textId="010AB293" w:rsidR="00B538C3" w:rsidRPr="00BA693E" w:rsidRDefault="00B538C3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538C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4D71F4" wp14:editId="19128F41">
                <wp:simplePos x="0" y="0"/>
                <wp:positionH relativeFrom="column">
                  <wp:posOffset>8791575</wp:posOffset>
                </wp:positionH>
                <wp:positionV relativeFrom="paragraph">
                  <wp:posOffset>1073149</wp:posOffset>
                </wp:positionV>
                <wp:extent cx="895350" cy="238125"/>
                <wp:effectExtent l="0" t="0" r="19050" b="28575"/>
                <wp:wrapNone/>
                <wp:docPr id="90973983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381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464B837" id="正方形/長方形 1" o:spid="_x0000_s1026" style="position:absolute;margin-left:692.25pt;margin-top:84.5pt;width:70.5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" filled="f" strokecolor="#e00" strokeweight="1pt"/>
            </w:pict>
          </mc:Fallback>
        </mc:AlternateContent>
      </w:r>
      <w:r w:rsidR="009F30C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5A078A" wp14:editId="796F64F2">
                <wp:simplePos x="0" y="0"/>
                <wp:positionH relativeFrom="margin">
                  <wp:posOffset>7686675</wp:posOffset>
                </wp:positionH>
                <wp:positionV relativeFrom="paragraph">
                  <wp:posOffset>3834765</wp:posOffset>
                </wp:positionV>
                <wp:extent cx="247650" cy="257175"/>
                <wp:effectExtent l="0" t="0" r="0" b="0"/>
                <wp:wrapNone/>
                <wp:docPr id="100415448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B12A9B" w14:textId="77777777" w:rsidR="009F30CA" w:rsidRPr="00BA693E" w:rsidRDefault="009F30CA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A078A" id="_x0000_s1031" type="#_x0000_t202" style="position:absolute;left:0;text-align:left;margin-left:605.25pt;margin-top:301.95pt;width:19.5pt;height:20.25pt;z-index:2516920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" filled="f" stroked="f" strokeweight=".5pt">
                <v:textbox>
                  <w:txbxContent>
                    <w:p w14:paraId="4EB12A9B" w14:textId="77777777" w:rsidR="009F30CA" w:rsidRPr="00BA693E" w:rsidRDefault="009F30CA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30C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9C52C2F" wp14:editId="418083BC">
                <wp:simplePos x="0" y="0"/>
                <wp:positionH relativeFrom="column">
                  <wp:posOffset>7934325</wp:posOffset>
                </wp:positionH>
                <wp:positionV relativeFrom="paragraph">
                  <wp:posOffset>3854450</wp:posOffset>
                </wp:positionV>
                <wp:extent cx="838200" cy="228600"/>
                <wp:effectExtent l="0" t="0" r="19050" b="19050"/>
                <wp:wrapNone/>
                <wp:docPr id="1789384200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28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58ACE2D" id="正方形/長方形 1" o:spid="_x0000_s1026" style="position:absolute;margin-left:624.75pt;margin-top:303.5pt;width:66pt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" filled="f" strokecolor="#e00" strokeweight="1pt"/>
            </w:pict>
          </mc:Fallback>
        </mc:AlternateContent>
      </w:r>
      <w:r w:rsidR="006D747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2DC6AF" wp14:editId="5B9CDEF6">
                <wp:simplePos x="0" y="0"/>
                <wp:positionH relativeFrom="margin">
                  <wp:posOffset>7686675</wp:posOffset>
                </wp:positionH>
                <wp:positionV relativeFrom="paragraph">
                  <wp:posOffset>1053465</wp:posOffset>
                </wp:positionV>
                <wp:extent cx="247650" cy="257175"/>
                <wp:effectExtent l="0" t="0" r="0" b="0"/>
                <wp:wrapNone/>
                <wp:docPr id="177357998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304B6" w14:textId="41DF3811" w:rsidR="006D7478" w:rsidRPr="00BA693E" w:rsidRDefault="006D747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DC6AF" id="_x0000_s1032" type="#_x0000_t202" style="position:absolute;left:0;text-align:left;margin-left:605.25pt;margin-top:82.95pt;width:19.5pt;height:20.25pt;z-index:2516889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" filled="f" stroked="f" strokeweight=".5pt">
                <v:textbox>
                  <w:txbxContent>
                    <w:p w14:paraId="091304B6" w14:textId="41DF3811" w:rsidR="006D7478" w:rsidRPr="00BA693E" w:rsidRDefault="006D7478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747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5BA751" wp14:editId="571CBC47">
                <wp:simplePos x="0" y="0"/>
                <wp:positionH relativeFrom="column">
                  <wp:posOffset>7934325</wp:posOffset>
                </wp:positionH>
                <wp:positionV relativeFrom="paragraph">
                  <wp:posOffset>1073150</wp:posOffset>
                </wp:positionV>
                <wp:extent cx="838200" cy="228600"/>
                <wp:effectExtent l="0" t="0" r="19050" b="19050"/>
                <wp:wrapNone/>
                <wp:docPr id="62026230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28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71CDC42" id="正方形/長方形 1" o:spid="_x0000_s1026" style="position:absolute;margin-left:624.75pt;margin-top:84.5pt;width:66pt;height:1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" filled="f" strokecolor="#e00" strokeweight="1pt"/>
            </w:pict>
          </mc:Fallback>
        </mc:AlternateContent>
      </w:r>
      <w:r w:rsidR="00A7395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7937D0" wp14:editId="6DA76B38">
                <wp:simplePos x="0" y="0"/>
                <wp:positionH relativeFrom="margin">
                  <wp:posOffset>3962400</wp:posOffset>
                </wp:positionH>
                <wp:positionV relativeFrom="paragraph">
                  <wp:posOffset>3848100</wp:posOffset>
                </wp:positionV>
                <wp:extent cx="247650" cy="257175"/>
                <wp:effectExtent l="0" t="0" r="0" b="0"/>
                <wp:wrapNone/>
                <wp:docPr id="500993561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04FF2" w14:textId="77777777" w:rsidR="00A7395D" w:rsidRPr="00BA693E" w:rsidRDefault="00A7395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937D0" id="_x0000_s1033" type="#_x0000_t202" style="position:absolute;left:0;text-align:left;margin-left:312pt;margin-top:303pt;width:19.5pt;height:20.25pt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" filled="f" stroked="f" strokeweight=".5pt">
                <v:textbox>
                  <w:txbxContent>
                    <w:p w14:paraId="67604FF2" w14:textId="77777777" w:rsidR="00A7395D" w:rsidRPr="00BA693E" w:rsidRDefault="00A7395D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7395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46D0E4" wp14:editId="77E98319">
                <wp:simplePos x="0" y="0"/>
                <wp:positionH relativeFrom="column">
                  <wp:posOffset>4219575</wp:posOffset>
                </wp:positionH>
                <wp:positionV relativeFrom="paragraph">
                  <wp:posOffset>3863975</wp:posOffset>
                </wp:positionV>
                <wp:extent cx="1428750" cy="209550"/>
                <wp:effectExtent l="0" t="0" r="19050" b="19050"/>
                <wp:wrapNone/>
                <wp:docPr id="1095268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2095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A986D1E" id="正方形/長方形 1" o:spid="_x0000_s1026" style="position:absolute;margin-left:332.25pt;margin-top:304.25pt;width:112.5pt;height:16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" filled="f" strokecolor="#e00" strokeweight="1pt"/>
            </w:pict>
          </mc:Fallback>
        </mc:AlternateContent>
      </w:r>
      <w:r w:rsidR="00170F4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F79E7F" wp14:editId="62F0BCB9">
                <wp:simplePos x="0" y="0"/>
                <wp:positionH relativeFrom="margin">
                  <wp:posOffset>4114800</wp:posOffset>
                </wp:positionH>
                <wp:positionV relativeFrom="paragraph">
                  <wp:posOffset>824865</wp:posOffset>
                </wp:positionV>
                <wp:extent cx="247650" cy="257175"/>
                <wp:effectExtent l="0" t="0" r="0" b="0"/>
                <wp:wrapNone/>
                <wp:docPr id="28892048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88910A" w14:textId="33719C76" w:rsidR="00170F49" w:rsidRPr="00BA693E" w:rsidRDefault="00170F49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79E7F" id="_x0000_s1034" type="#_x0000_t202" style="position:absolute;left:0;text-align:left;margin-left:324pt;margin-top:64.95pt;width:19.5pt;height:20.25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" filled="f" stroked="f" strokeweight=".5pt">
                <v:textbox>
                  <w:txbxContent>
                    <w:p w14:paraId="2888910A" w14:textId="33719C76" w:rsidR="00170F49" w:rsidRPr="00BA693E" w:rsidRDefault="00170F49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0F4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C18755" wp14:editId="2BACEFB0">
                <wp:simplePos x="0" y="0"/>
                <wp:positionH relativeFrom="column">
                  <wp:posOffset>4229100</wp:posOffset>
                </wp:positionH>
                <wp:positionV relativeFrom="paragraph">
                  <wp:posOffset>1073150</wp:posOffset>
                </wp:positionV>
                <wp:extent cx="1428750" cy="209550"/>
                <wp:effectExtent l="0" t="0" r="19050" b="19050"/>
                <wp:wrapNone/>
                <wp:docPr id="167006049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2095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223F03E3" id="正方形/長方形 1" o:spid="_x0000_s1026" style="position:absolute;margin-left:333pt;margin-top:84.5pt;width:112.5pt;height:1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" filled="f" strokecolor="#e00" strokeweight="1pt"/>
            </w:pict>
          </mc:Fallback>
        </mc:AlternateContent>
      </w:r>
      <w:r w:rsidR="00146E8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6C3596" wp14:editId="1590F3B4">
                <wp:simplePos x="0" y="0"/>
                <wp:positionH relativeFrom="margin">
                  <wp:align>left</wp:align>
                </wp:positionH>
                <wp:positionV relativeFrom="paragraph">
                  <wp:posOffset>4072890</wp:posOffset>
                </wp:positionV>
                <wp:extent cx="247650" cy="257175"/>
                <wp:effectExtent l="0" t="0" r="0" b="0"/>
                <wp:wrapNone/>
                <wp:docPr id="129981517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00793D" w14:textId="7BE3B4C4" w:rsidR="00D449D0" w:rsidRPr="00BA693E" w:rsidRDefault="00BE416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C3596" id="_x0000_s1035" type="#_x0000_t202" style="position:absolute;left:0;text-align:left;margin-left:0;margin-top:320.7pt;width:19.5pt;height:20.25pt;z-index:2516776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" filled="f" stroked="f" strokeweight=".5pt">
                <v:textbox>
                  <w:txbxContent>
                    <w:p w14:paraId="1700793D" w14:textId="7BE3B4C4" w:rsidR="00D449D0" w:rsidRPr="00BA693E" w:rsidRDefault="00BE4164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49D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080D89" wp14:editId="2C372528">
                <wp:simplePos x="0" y="0"/>
                <wp:positionH relativeFrom="column">
                  <wp:posOffset>180975</wp:posOffset>
                </wp:positionH>
                <wp:positionV relativeFrom="paragraph">
                  <wp:posOffset>3911600</wp:posOffset>
                </wp:positionV>
                <wp:extent cx="866775" cy="142875"/>
                <wp:effectExtent l="0" t="0" r="28575" b="28575"/>
                <wp:wrapNone/>
                <wp:docPr id="70585713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428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C9F1E49" id="正方形/長方形 1" o:spid="_x0000_s1026" style="position:absolute;margin-left:14.25pt;margin-top:308pt;width:68.25pt;height:11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" filled="f" strokecolor="#e00" strokeweight="1pt"/>
            </w:pict>
          </mc:Fallback>
        </mc:AlternateContent>
      </w:r>
      <w:r w:rsidR="00D449D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65FE03" wp14:editId="696D1383">
                <wp:simplePos x="0" y="0"/>
                <wp:positionH relativeFrom="margin">
                  <wp:align>left</wp:align>
                </wp:positionH>
                <wp:positionV relativeFrom="paragraph">
                  <wp:posOffset>853440</wp:posOffset>
                </wp:positionV>
                <wp:extent cx="247650" cy="257175"/>
                <wp:effectExtent l="0" t="0" r="0" b="0"/>
                <wp:wrapNone/>
                <wp:docPr id="117972844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5E64E4" w14:textId="50DD0FEA" w:rsidR="00D449D0" w:rsidRPr="00BA693E" w:rsidRDefault="00BE416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5FE03" id="_x0000_s1036" type="#_x0000_t202" style="position:absolute;left:0;text-align:left;margin-left:0;margin-top:67.2pt;width:19.5pt;height:20.25pt;z-index:25167462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" filled="f" stroked="f" strokeweight=".5pt">
                <v:textbox>
                  <w:txbxContent>
                    <w:p w14:paraId="355E64E4" w14:textId="50DD0FEA" w:rsidR="00D449D0" w:rsidRPr="00BA693E" w:rsidRDefault="00BE4164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49D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90EE32" wp14:editId="7861853C">
                <wp:simplePos x="0" y="0"/>
                <wp:positionH relativeFrom="column">
                  <wp:posOffset>180975</wp:posOffset>
                </wp:positionH>
                <wp:positionV relativeFrom="paragraph">
                  <wp:posOffset>1111250</wp:posOffset>
                </wp:positionV>
                <wp:extent cx="866775" cy="142875"/>
                <wp:effectExtent l="0" t="0" r="28575" b="28575"/>
                <wp:wrapNone/>
                <wp:docPr id="14208604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428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3306245" id="正方形/長方形 1" o:spid="_x0000_s1026" style="position:absolute;margin-left:14.25pt;margin-top:87.5pt;width:68.25pt;height:1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" filled="f" strokecolor="#e00" strokeweight="1pt"/>
            </w:pict>
          </mc:Fallback>
        </mc:AlternateContent>
      </w:r>
      <w:r w:rsidR="00A6658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E262F5" wp14:editId="047EC48F">
                <wp:simplePos x="0" y="0"/>
                <wp:positionH relativeFrom="column">
                  <wp:posOffset>6505575</wp:posOffset>
                </wp:positionH>
                <wp:positionV relativeFrom="paragraph">
                  <wp:posOffset>434340</wp:posOffset>
                </wp:positionV>
                <wp:extent cx="247650" cy="257175"/>
                <wp:effectExtent l="0" t="0" r="0" b="0"/>
                <wp:wrapNone/>
                <wp:docPr id="170969559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7F851" w14:textId="65A9E28D" w:rsidR="00A66581" w:rsidRPr="00BA693E" w:rsidRDefault="00A66581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262F5" id="_x0000_s1037" type="#_x0000_t202" style="position:absolute;left:0;text-align:left;margin-left:512.25pt;margin-top:34.2pt;width:19.5pt;height:20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" filled="f" stroked="f" strokeweight=".5pt">
                <v:textbox>
                  <w:txbxContent>
                    <w:p w14:paraId="2E17F851" w14:textId="65A9E28D" w:rsidR="00A66581" w:rsidRPr="00BA693E" w:rsidRDefault="00A66581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6658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2FB10C" wp14:editId="255EB430">
                <wp:simplePos x="0" y="0"/>
                <wp:positionH relativeFrom="column">
                  <wp:posOffset>5791200</wp:posOffset>
                </wp:positionH>
                <wp:positionV relativeFrom="paragraph">
                  <wp:posOffset>692150</wp:posOffset>
                </wp:positionV>
                <wp:extent cx="1943100" cy="266700"/>
                <wp:effectExtent l="0" t="0" r="19050" b="19050"/>
                <wp:wrapNone/>
                <wp:docPr id="179901558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66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D47952B" id="正方形/長方形 1" o:spid="_x0000_s1026" style="position:absolute;margin-left:456pt;margin-top:54.5pt;width:153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" filled="f" strokecolor="#e00" strokeweight="1pt"/>
            </w:pict>
          </mc:Fallback>
        </mc:AlternateContent>
      </w:r>
      <w:r w:rsidR="00A6658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B8F4C5" wp14:editId="15D31E11">
                <wp:simplePos x="0" y="0"/>
                <wp:positionH relativeFrom="column">
                  <wp:posOffset>8467725</wp:posOffset>
                </wp:positionH>
                <wp:positionV relativeFrom="paragraph">
                  <wp:posOffset>434340</wp:posOffset>
                </wp:positionV>
                <wp:extent cx="247650" cy="257175"/>
                <wp:effectExtent l="0" t="0" r="0" b="0"/>
                <wp:wrapNone/>
                <wp:docPr id="76814619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222C5C" w14:textId="1440115C" w:rsidR="00A66581" w:rsidRPr="00BA693E" w:rsidRDefault="00A66581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8F4C5" id="_x0000_s1038" type="#_x0000_t202" style="position:absolute;left:0;text-align:left;margin-left:666.75pt;margin-top:34.2pt;width:19.5pt;height:20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" filled="f" stroked="f" strokeweight=".5pt">
                <v:textbox>
                  <w:txbxContent>
                    <w:p w14:paraId="21222C5C" w14:textId="1440115C" w:rsidR="00A66581" w:rsidRPr="00BA693E" w:rsidRDefault="00A66581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665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8EEE67" wp14:editId="73C317CC">
                <wp:simplePos x="0" y="0"/>
                <wp:positionH relativeFrom="column">
                  <wp:posOffset>7753350</wp:posOffset>
                </wp:positionH>
                <wp:positionV relativeFrom="paragraph">
                  <wp:posOffset>692150</wp:posOffset>
                </wp:positionV>
                <wp:extent cx="1943100" cy="266700"/>
                <wp:effectExtent l="0" t="0" r="19050" b="19050"/>
                <wp:wrapNone/>
                <wp:docPr id="203950422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66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92BE6C3" id="正方形/長方形 1" o:spid="_x0000_s1026" style="position:absolute;margin-left:610.5pt;margin-top:54.5pt;width:153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" filled="f" strokecolor="#e00" strokeweight="1pt"/>
            </w:pict>
          </mc:Fallback>
        </mc:AlternateContent>
      </w:r>
      <w:r w:rsidR="00BA693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BF6014" wp14:editId="37853055">
                <wp:simplePos x="0" y="0"/>
                <wp:positionH relativeFrom="column">
                  <wp:posOffset>-95250</wp:posOffset>
                </wp:positionH>
                <wp:positionV relativeFrom="paragraph">
                  <wp:posOffset>281940</wp:posOffset>
                </wp:positionV>
                <wp:extent cx="247650" cy="257175"/>
                <wp:effectExtent l="0" t="0" r="0" b="0"/>
                <wp:wrapNone/>
                <wp:docPr id="1239339839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A15CAB" w14:textId="2A15BCD6" w:rsidR="00BA693E" w:rsidRPr="00BA693E" w:rsidRDefault="00BA693E">
                            <w:pPr>
                              <w:rPr>
                                <w:color w:val="EE0000"/>
                              </w:rPr>
                            </w:pPr>
                            <w:r w:rsidRPr="00BA693E"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F6014" id="_x0000_s1039" type="#_x0000_t202" style="position:absolute;left:0;text-align:left;margin-left:-7.5pt;margin-top:22.2pt;width:19.5pt;height:20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" filled="f" stroked="f" strokeweight=".5pt">
                <v:textbox>
                  <w:txbxContent>
                    <w:p w14:paraId="16A15CAB" w14:textId="2A15BCD6" w:rsidR="00BA693E" w:rsidRPr="00BA693E" w:rsidRDefault="00BA693E">
                      <w:pPr>
                        <w:rPr>
                          <w:color w:val="EE0000"/>
                        </w:rPr>
                      </w:pPr>
                      <w:r w:rsidRPr="00BA693E">
                        <w:rPr>
                          <w:rFonts w:hint="eastAsia"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7772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E83543" wp14:editId="77196A84">
                <wp:simplePos x="0" y="0"/>
                <wp:positionH relativeFrom="column">
                  <wp:posOffset>161925</wp:posOffset>
                </wp:positionH>
                <wp:positionV relativeFrom="paragraph">
                  <wp:posOffset>311150</wp:posOffset>
                </wp:positionV>
                <wp:extent cx="933450" cy="190500"/>
                <wp:effectExtent l="0" t="0" r="19050" b="19050"/>
                <wp:wrapNone/>
                <wp:docPr id="75720083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905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4F8A6E10" id="正方形/長方形 1" o:spid="_x0000_s1026" style="position:absolute;margin-left:12.75pt;margin-top:24.5pt;width:73.5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" filled="f" strokecolor="#e00" strokeweight="1pt"/>
            </w:pict>
          </mc:Fallback>
        </mc:AlternateContent>
      </w:r>
      <w:r w:rsidR="00641209" w:rsidRPr="00641209">
        <w:rPr>
          <w:noProof/>
        </w:rPr>
        <w:drawing>
          <wp:anchor distT="0" distB="0" distL="114300" distR="114300" simplePos="0" relativeHeight="251660288" behindDoc="0" locked="0" layoutInCell="1" allowOverlap="1" wp14:anchorId="7328B09A" wp14:editId="5230A876">
            <wp:simplePos x="0" y="0"/>
            <wp:positionH relativeFrom="column">
              <wp:posOffset>38100</wp:posOffset>
            </wp:positionH>
            <wp:positionV relativeFrom="paragraph">
              <wp:posOffset>282575</wp:posOffset>
            </wp:positionV>
            <wp:extent cx="9777730" cy="3861435"/>
            <wp:effectExtent l="0" t="0" r="0" b="5715"/>
            <wp:wrapTopAndBottom/>
            <wp:docPr id="12120498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498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1A0C">
        <w:rPr>
          <w:rFonts w:hint="eastAsia"/>
        </w:rPr>
        <w:t>通常時</w:t>
      </w:r>
      <w:r w:rsidR="00641209" w:rsidRPr="00641209">
        <w:rPr>
          <w:noProof/>
        </w:rPr>
        <w:t xml:space="preserve"> </w:t>
      </w:r>
    </w:p>
    <w:p w14:paraId="3CE0A80D" w14:textId="761C63B6" w:rsidR="00641209" w:rsidRDefault="00641209">
      <w:pPr>
        <w:widowControl/>
        <w:spacing w:after="160" w:line="259" w:lineRule="auto"/>
      </w:pPr>
      <w:r>
        <w:br w:type="page"/>
      </w:r>
    </w:p>
    <w:p w14:paraId="21B99108" w14:textId="6D3FE61C" w:rsidR="00412D27" w:rsidRDefault="00922ED1" w:rsidP="00311A0C">
      <w:pPr>
        <w:pStyle w:val="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76BBD74" wp14:editId="35209D98">
                <wp:simplePos x="0" y="0"/>
                <wp:positionH relativeFrom="margin">
                  <wp:posOffset>2905125</wp:posOffset>
                </wp:positionH>
                <wp:positionV relativeFrom="paragraph">
                  <wp:posOffset>904875</wp:posOffset>
                </wp:positionV>
                <wp:extent cx="381000" cy="257175"/>
                <wp:effectExtent l="0" t="0" r="0" b="0"/>
                <wp:wrapNone/>
                <wp:docPr id="47801799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59279" w14:textId="2EA170AA" w:rsidR="00922ED1" w:rsidRPr="00BA693E" w:rsidRDefault="00922ED1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9.2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BBD74" id="_x0000_s1040" type="#_x0000_t202" style="position:absolute;left:0;text-align:left;margin-left:228.75pt;margin-top:71.25pt;width:30pt;height:20.2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Ev/GwIAADM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" filled="f" stroked="f" strokeweight=".5pt">
                <v:textbox>
                  <w:txbxContent>
                    <w:p w14:paraId="6D259279" w14:textId="2EA170AA" w:rsidR="00922ED1" w:rsidRPr="00BA693E" w:rsidRDefault="00922ED1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9.2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19CB2FB" wp14:editId="115B5684">
                <wp:simplePos x="0" y="0"/>
                <wp:positionH relativeFrom="margin">
                  <wp:posOffset>409575</wp:posOffset>
                </wp:positionH>
                <wp:positionV relativeFrom="paragraph">
                  <wp:posOffset>704850</wp:posOffset>
                </wp:positionV>
                <wp:extent cx="2495550" cy="628650"/>
                <wp:effectExtent l="0" t="0" r="19050" b="19050"/>
                <wp:wrapNone/>
                <wp:docPr id="363194792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628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D44942B" id="正方形/長方形 1" o:spid="_x0000_s1026" style="position:absolute;margin-left:32.25pt;margin-top:55.5pt;width:196.5pt;height:49.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674E1A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4E6DFE4" wp14:editId="5890769B">
                <wp:simplePos x="0" y="0"/>
                <wp:positionH relativeFrom="margin">
                  <wp:posOffset>2705100</wp:posOffset>
                </wp:positionH>
                <wp:positionV relativeFrom="paragraph">
                  <wp:posOffset>466725</wp:posOffset>
                </wp:positionV>
                <wp:extent cx="381000" cy="257175"/>
                <wp:effectExtent l="0" t="0" r="0" b="0"/>
                <wp:wrapNone/>
                <wp:docPr id="126957480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D3D27" w14:textId="3CFE87F9" w:rsidR="00674E1A" w:rsidRPr="00BA693E" w:rsidRDefault="00674E1A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9.1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6DFE4" id="_x0000_s1041" type="#_x0000_t202" style="position:absolute;left:0;text-align:left;margin-left:213pt;margin-top:36.75pt;width:30pt;height:20.2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" filled="f" stroked="f" strokeweight=".5pt">
                <v:textbox>
                  <w:txbxContent>
                    <w:p w14:paraId="77BD3D27" w14:textId="3CFE87F9" w:rsidR="00674E1A" w:rsidRPr="00BA693E" w:rsidRDefault="00674E1A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9.1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4E1A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AA0FA38" wp14:editId="61568CD4">
                <wp:simplePos x="0" y="0"/>
                <wp:positionH relativeFrom="margin">
                  <wp:posOffset>200025</wp:posOffset>
                </wp:positionH>
                <wp:positionV relativeFrom="paragraph">
                  <wp:posOffset>485775</wp:posOffset>
                </wp:positionV>
                <wp:extent cx="2495550" cy="180975"/>
                <wp:effectExtent l="0" t="0" r="19050" b="28575"/>
                <wp:wrapNone/>
                <wp:docPr id="1452311320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809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CC58A5E" id="正方形/長方形 1" o:spid="_x0000_s1026" style="position:absolute;margin-left:15.75pt;margin-top:38.25pt;width:196.5pt;height:14.2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" filled="f" strokecolor="#e00" strokeweight="1pt">
                <w10:wrap anchorx="margin"/>
              </v:rect>
            </w:pict>
          </mc:Fallback>
        </mc:AlternateContent>
      </w:r>
      <w:r w:rsidR="00674E1A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22D6511" wp14:editId="60999EA0">
                <wp:simplePos x="0" y="0"/>
                <wp:positionH relativeFrom="margin">
                  <wp:posOffset>-161925</wp:posOffset>
                </wp:positionH>
                <wp:positionV relativeFrom="paragraph">
                  <wp:posOffset>570865</wp:posOffset>
                </wp:positionV>
                <wp:extent cx="247650" cy="257175"/>
                <wp:effectExtent l="0" t="0" r="0" b="0"/>
                <wp:wrapNone/>
                <wp:docPr id="1674694841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391E87" w14:textId="1C0BCF16" w:rsidR="00674E1A" w:rsidRPr="00BA693E" w:rsidRDefault="00674E1A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D6511" id="_x0000_s1042" type="#_x0000_t202" style="position:absolute;left:0;text-align:left;margin-left:-12.75pt;margin-top:44.95pt;width:19.5pt;height:20.25pt;z-index:2517145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" filled="f" stroked="f" strokeweight=".5pt">
                <v:textbox>
                  <w:txbxContent>
                    <w:p w14:paraId="7A391E87" w14:textId="1C0BCF16" w:rsidR="00674E1A" w:rsidRPr="00BA693E" w:rsidRDefault="00674E1A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4E1A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AFFD66" wp14:editId="37FFD2F3">
                <wp:simplePos x="0" y="0"/>
                <wp:positionH relativeFrom="column">
                  <wp:posOffset>114300</wp:posOffset>
                </wp:positionH>
                <wp:positionV relativeFrom="paragraph">
                  <wp:posOffset>371475</wp:posOffset>
                </wp:positionV>
                <wp:extent cx="9563100" cy="1104900"/>
                <wp:effectExtent l="0" t="0" r="19050" b="19050"/>
                <wp:wrapNone/>
                <wp:docPr id="113249902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0" cy="1104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A046F01" id="正方形/長方形 1" o:spid="_x0000_s1026" style="position:absolute;margin-left:9pt;margin-top:29.25pt;width:753pt;height:8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" filled="f" strokecolor="#e00" strokeweight="1pt"/>
            </w:pict>
          </mc:Fallback>
        </mc:AlternateContent>
      </w:r>
      <w:r w:rsidR="00311A0C">
        <w:rPr>
          <w:rFonts w:hint="eastAsia"/>
        </w:rPr>
        <w:t>エラーメッセージ表示時</w:t>
      </w:r>
    </w:p>
    <w:p w14:paraId="74D83DA7" w14:textId="2F7019AA" w:rsidR="00311A0C" w:rsidRDefault="00641209">
      <w:pPr>
        <w:widowControl/>
        <w:spacing w:after="160" w:line="259" w:lineRule="auto"/>
      </w:pPr>
      <w:r w:rsidRPr="00641209">
        <w:rPr>
          <w:noProof/>
        </w:rPr>
        <w:drawing>
          <wp:anchor distT="0" distB="0" distL="114300" distR="114300" simplePos="0" relativeHeight="251661312" behindDoc="0" locked="0" layoutInCell="1" allowOverlap="1" wp14:anchorId="7A956A64" wp14:editId="564AB35D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9777730" cy="2212340"/>
            <wp:effectExtent l="0" t="0" r="0" b="0"/>
            <wp:wrapTopAndBottom/>
            <wp:docPr id="67663499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3499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1A0C">
        <w:br w:type="page"/>
      </w:r>
    </w:p>
    <w:p w14:paraId="13E19A37" w14:textId="3450424B" w:rsidR="00DB0F7A" w:rsidRDefault="00DB0F7A" w:rsidP="00DB0F7A">
      <w:pPr>
        <w:pStyle w:val="10"/>
      </w:pPr>
      <w:bookmarkStart w:id="4" w:name="_Ref231552976"/>
      <w:r>
        <w:rPr>
          <w:rFonts w:hint="eastAsia"/>
        </w:rPr>
        <w:lastRenderedPageBreak/>
        <w:t>画面項目一覧</w:t>
      </w:r>
      <w:bookmarkEnd w:id="4"/>
    </w:p>
    <w:p w14:paraId="485815D7" w14:textId="4AE67494" w:rsidR="00D0015A" w:rsidRPr="00D0015A" w:rsidRDefault="00D0015A" w:rsidP="00D0015A">
      <w:pPr>
        <w:ind w:leftChars="100" w:left="210"/>
      </w:pPr>
      <w:r>
        <w:rPr>
          <w:rFonts w:hint="eastAsia"/>
        </w:rPr>
        <w:t>部品の種類については</w:t>
      </w:r>
      <w:r w:rsidRPr="00A76F8B">
        <w:rPr>
          <w:rFonts w:hint="eastAsia"/>
          <w:u w:val="single"/>
        </w:rPr>
        <w:t>画面部品凡例</w:t>
      </w:r>
      <w:r>
        <w:rPr>
          <w:rFonts w:hint="eastAsia"/>
        </w:rPr>
        <w:t>を、部品ごとの仕様については</w:t>
      </w:r>
      <w:r w:rsidRPr="00A76F8B">
        <w:rPr>
          <w:rFonts w:hint="eastAsia"/>
          <w:u w:val="single"/>
        </w:rPr>
        <w:t>画面部品仕様</w:t>
      </w:r>
      <w:r>
        <w:rPr>
          <w:rFonts w:hint="eastAsia"/>
        </w:rPr>
        <w:t>を参照する。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4"/>
        <w:gridCol w:w="1791"/>
        <w:gridCol w:w="3939"/>
        <w:gridCol w:w="1357"/>
        <w:gridCol w:w="1133"/>
        <w:gridCol w:w="994"/>
        <w:gridCol w:w="2834"/>
        <w:gridCol w:w="2776"/>
      </w:tblGrid>
      <w:tr w:rsidR="00DB0F7A" w:rsidRPr="00877543" w14:paraId="22BC5A14" w14:textId="77777777" w:rsidTr="00D00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545B8935" w14:textId="77777777" w:rsidR="00DB0F7A" w:rsidRPr="00877543" w:rsidRDefault="00DB0F7A" w:rsidP="0036296F">
            <w:pPr>
              <w:pStyle w:val="aa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No</w:t>
            </w:r>
          </w:p>
        </w:tc>
        <w:tc>
          <w:tcPr>
            <w:tcW w:w="582" w:type="pct"/>
          </w:tcPr>
          <w:p w14:paraId="56ABA542" w14:textId="77777777" w:rsidR="00DB0F7A" w:rsidRPr="00877543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項目名</w:t>
            </w:r>
          </w:p>
        </w:tc>
        <w:tc>
          <w:tcPr>
            <w:tcW w:w="1280" w:type="pct"/>
          </w:tcPr>
          <w:p w14:paraId="11EFC5D2" w14:textId="77777777" w:rsidR="00DB0F7A" w:rsidRPr="00877543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概要</w:t>
            </w:r>
          </w:p>
        </w:tc>
        <w:tc>
          <w:tcPr>
            <w:tcW w:w="441" w:type="pct"/>
          </w:tcPr>
          <w:p w14:paraId="3684D1E5" w14:textId="77777777" w:rsidR="00DB0F7A" w:rsidRPr="00877543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877543"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68" w:type="pct"/>
          </w:tcPr>
          <w:p w14:paraId="20751868" w14:textId="77777777" w:rsidR="00DB0F7A" w:rsidRPr="00877543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877543">
              <w:rPr>
                <w:rFonts w:hint="eastAsia"/>
                <w:sz w:val="18"/>
                <w:szCs w:val="21"/>
              </w:rPr>
              <w:t>部品の種類</w:t>
            </w:r>
          </w:p>
        </w:tc>
        <w:tc>
          <w:tcPr>
            <w:tcW w:w="323" w:type="pct"/>
          </w:tcPr>
          <w:p w14:paraId="47361BEE" w14:textId="77777777" w:rsidR="00DB0F7A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初期表示</w:t>
            </w:r>
          </w:p>
        </w:tc>
        <w:tc>
          <w:tcPr>
            <w:tcW w:w="921" w:type="pct"/>
          </w:tcPr>
          <w:p w14:paraId="01DA649D" w14:textId="2B4AB329" w:rsidR="00DB0F7A" w:rsidRDefault="00D0015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入出力仕様</w:t>
            </w:r>
          </w:p>
        </w:tc>
        <w:tc>
          <w:tcPr>
            <w:tcW w:w="902" w:type="pct"/>
          </w:tcPr>
          <w:p w14:paraId="325284C5" w14:textId="10E131C0" w:rsidR="00DB0F7A" w:rsidRDefault="00D0015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備考</w:t>
            </w:r>
          </w:p>
        </w:tc>
      </w:tr>
      <w:tr w:rsidR="00697B27" w:rsidRPr="00877543" w14:paraId="71AB44D4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24382519" w14:textId="77777777" w:rsidR="00697B27" w:rsidRPr="00877543" w:rsidRDefault="00697B27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18F3EE93" w14:textId="24E55648" w:rsidR="00697B27" w:rsidRDefault="00697B27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画面タイトル</w:t>
            </w:r>
          </w:p>
        </w:tc>
        <w:tc>
          <w:tcPr>
            <w:tcW w:w="1280" w:type="pct"/>
          </w:tcPr>
          <w:p w14:paraId="6114439C" w14:textId="76C5A6BA" w:rsidR="00697B27" w:rsidRDefault="00697B27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この画面の名称を表示するラベル。</w:t>
            </w:r>
          </w:p>
        </w:tc>
        <w:tc>
          <w:tcPr>
            <w:tcW w:w="441" w:type="pct"/>
          </w:tcPr>
          <w:p w14:paraId="61729914" w14:textId="47406261" w:rsidR="00697B27" w:rsidRDefault="00CA6855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部署</w:t>
            </w:r>
            <w:r w:rsidR="00697B27">
              <w:rPr>
                <w:rFonts w:hint="eastAsia"/>
                <w:sz w:val="18"/>
                <w:szCs w:val="21"/>
              </w:rPr>
              <w:t>マスタ管理画面</w:t>
            </w:r>
          </w:p>
        </w:tc>
        <w:tc>
          <w:tcPr>
            <w:tcW w:w="368" w:type="pct"/>
          </w:tcPr>
          <w:p w14:paraId="04677334" w14:textId="222395AD" w:rsidR="00697B27" w:rsidRDefault="00697B27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3" w:type="pct"/>
          </w:tcPr>
          <w:p w14:paraId="0FBB4AB1" w14:textId="1A3C9351" w:rsidR="00697B27" w:rsidRDefault="00697B27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1F2D0FA4" w14:textId="3043B6D4" w:rsidR="00697B27" w:rsidRDefault="00697B27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1EBDC7EB" w14:textId="69030D5D" w:rsidR="00697B27" w:rsidRDefault="009C1EDE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DB0F7A" w:rsidRPr="00877543" w14:paraId="6FE278B3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2ED879F3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41CB1A19" w14:textId="7CE89508" w:rsidR="00DB0F7A" w:rsidRDefault="00DB0F7A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CSVダウンロードボタン</w:t>
            </w:r>
          </w:p>
        </w:tc>
        <w:tc>
          <w:tcPr>
            <w:tcW w:w="1280" w:type="pct"/>
          </w:tcPr>
          <w:p w14:paraId="27B4FB1D" w14:textId="29742BD5" w:rsidR="00DB0F7A" w:rsidRDefault="00CA6855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部署</w:t>
            </w:r>
            <w:r w:rsidR="00DB0F7A">
              <w:rPr>
                <w:rFonts w:hint="eastAsia"/>
                <w:sz w:val="18"/>
                <w:szCs w:val="21"/>
              </w:rPr>
              <w:t>マスタに登録されている全ての</w:t>
            </w:r>
            <w:r>
              <w:rPr>
                <w:rFonts w:hint="eastAsia"/>
                <w:sz w:val="18"/>
                <w:szCs w:val="21"/>
              </w:rPr>
              <w:t>部署</w:t>
            </w:r>
            <w:r w:rsidR="004C27B6">
              <w:rPr>
                <w:rFonts w:hint="eastAsia"/>
                <w:sz w:val="18"/>
                <w:szCs w:val="21"/>
              </w:rPr>
              <w:t>マスタレコード</w:t>
            </w:r>
            <w:r w:rsidR="00DB0F7A">
              <w:rPr>
                <w:rFonts w:hint="eastAsia"/>
                <w:sz w:val="18"/>
                <w:szCs w:val="21"/>
              </w:rPr>
              <w:t>をCSV形式でダウンロードするボタン。</w:t>
            </w:r>
          </w:p>
        </w:tc>
        <w:tc>
          <w:tcPr>
            <w:tcW w:w="441" w:type="pct"/>
          </w:tcPr>
          <w:p w14:paraId="65124CB1" w14:textId="0D7BF1FA" w:rsidR="00DB0F7A" w:rsidRDefault="00DB0F7A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CSVダウンロード</w:t>
            </w:r>
          </w:p>
        </w:tc>
        <w:tc>
          <w:tcPr>
            <w:tcW w:w="368" w:type="pct"/>
          </w:tcPr>
          <w:p w14:paraId="0A15153F" w14:textId="7B109761" w:rsidR="00DB0F7A" w:rsidRDefault="00DB0F7A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ボタン</w:t>
            </w:r>
          </w:p>
        </w:tc>
        <w:tc>
          <w:tcPr>
            <w:tcW w:w="323" w:type="pct"/>
          </w:tcPr>
          <w:p w14:paraId="65DCB76C" w14:textId="56E7AB6A" w:rsidR="00DB0F7A" w:rsidRDefault="00DB0F7A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5F75AA83" w14:textId="1ACD73D2" w:rsidR="00DB0F7A" w:rsidRDefault="00DB0F7A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401B3C3B" w14:textId="2A3E488D" w:rsidR="00DB0F7A" w:rsidRDefault="00DB0F7A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</w:p>
        </w:tc>
      </w:tr>
      <w:tr w:rsidR="00DB0F7A" w:rsidRPr="00877543" w14:paraId="71CF9272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062CD5C9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011238E5" w14:textId="36218383" w:rsidR="00DB0F7A" w:rsidRDefault="00DB0F7A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CSVアップロードボタン</w:t>
            </w:r>
          </w:p>
        </w:tc>
        <w:tc>
          <w:tcPr>
            <w:tcW w:w="1280" w:type="pct"/>
          </w:tcPr>
          <w:p w14:paraId="331D5780" w14:textId="01414FEA" w:rsidR="00DB0F7A" w:rsidRDefault="00CA6855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部署</w:t>
            </w:r>
            <w:r w:rsidR="00DB0F7A">
              <w:rPr>
                <w:rFonts w:hint="eastAsia"/>
                <w:sz w:val="18"/>
                <w:szCs w:val="21"/>
              </w:rPr>
              <w:t>マスタに登録するCSV形式のファイルをアップロードするボタン。</w:t>
            </w:r>
          </w:p>
        </w:tc>
        <w:tc>
          <w:tcPr>
            <w:tcW w:w="441" w:type="pct"/>
          </w:tcPr>
          <w:p w14:paraId="07B286B9" w14:textId="477D9C04" w:rsidR="00DB0F7A" w:rsidRDefault="00DB0F7A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CSVアップロード</w:t>
            </w:r>
          </w:p>
        </w:tc>
        <w:tc>
          <w:tcPr>
            <w:tcW w:w="368" w:type="pct"/>
          </w:tcPr>
          <w:p w14:paraId="66E70F2E" w14:textId="455E1332" w:rsidR="00DB0F7A" w:rsidRDefault="00DB0F7A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ボタン</w:t>
            </w:r>
          </w:p>
        </w:tc>
        <w:tc>
          <w:tcPr>
            <w:tcW w:w="323" w:type="pct"/>
          </w:tcPr>
          <w:p w14:paraId="493E4119" w14:textId="1AD600FB" w:rsidR="00DB0F7A" w:rsidRDefault="00DB0F7A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74543518" w14:textId="52E6F35C" w:rsidR="00DB0F7A" w:rsidRDefault="00DB0F7A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クリックするとファイル選択ダイアログが開く。</w:t>
            </w:r>
          </w:p>
        </w:tc>
        <w:tc>
          <w:tcPr>
            <w:tcW w:w="902" w:type="pct"/>
          </w:tcPr>
          <w:p w14:paraId="5D85D1D4" w14:textId="32720CBC" w:rsidR="00DB0F7A" w:rsidRDefault="00DB0F7A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</w:p>
        </w:tc>
      </w:tr>
      <w:tr w:rsidR="00DB0F7A" w:rsidRPr="00877543" w14:paraId="2788C126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35F8D4E8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260CA1D3" w14:textId="42DAC731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取得データ件数</w:t>
            </w:r>
          </w:p>
        </w:tc>
        <w:tc>
          <w:tcPr>
            <w:tcW w:w="1280" w:type="pct"/>
          </w:tcPr>
          <w:p w14:paraId="4DA8D173" w14:textId="7AB114D9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取得した</w:t>
            </w:r>
            <w:r w:rsidR="00E0047A">
              <w:rPr>
                <w:rFonts w:hint="eastAsia"/>
                <w:sz w:val="18"/>
                <w:szCs w:val="21"/>
              </w:rPr>
              <w:t>部署マスタレコード</w:t>
            </w:r>
            <w:r>
              <w:rPr>
                <w:rFonts w:hint="eastAsia"/>
                <w:sz w:val="18"/>
                <w:szCs w:val="21"/>
              </w:rPr>
              <w:t>の件数を表示するラベル。</w:t>
            </w:r>
          </w:p>
        </w:tc>
        <w:tc>
          <w:tcPr>
            <w:tcW w:w="441" w:type="pct"/>
          </w:tcPr>
          <w:p w14:paraId="607812A6" w14:textId="6C167563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79705D64" w14:textId="34A24124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3" w:type="pct"/>
          </w:tcPr>
          <w:p w14:paraId="66BBC587" w14:textId="4FA9C464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4C95C427" w14:textId="6AD0CE35" w:rsidR="00DB0F7A" w:rsidRDefault="000E53E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「取得データ件数: 」 + データ件数 + 「件」</w:t>
            </w:r>
          </w:p>
        </w:tc>
        <w:tc>
          <w:tcPr>
            <w:tcW w:w="902" w:type="pct"/>
          </w:tcPr>
          <w:p w14:paraId="2892EC87" w14:textId="1289EEFA" w:rsidR="00DB0F7A" w:rsidRDefault="000E53E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テーブル上部と下部で2つある。</w:t>
            </w:r>
          </w:p>
        </w:tc>
      </w:tr>
      <w:tr w:rsidR="00DB0F7A" w:rsidRPr="00877543" w14:paraId="294022C0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243D1FB2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57F5B545" w14:textId="4D900BB1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ページネーション</w:t>
            </w:r>
          </w:p>
        </w:tc>
        <w:tc>
          <w:tcPr>
            <w:tcW w:w="1280" w:type="pct"/>
          </w:tcPr>
          <w:p w14:paraId="08380E75" w14:textId="2A1D6223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テーブルのページ送りをするページネーション。</w:t>
            </w:r>
          </w:p>
        </w:tc>
        <w:tc>
          <w:tcPr>
            <w:tcW w:w="441" w:type="pct"/>
          </w:tcPr>
          <w:p w14:paraId="698F51AD" w14:textId="444AB494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3A3D5C60" w14:textId="00FE5FC5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ページネーション</w:t>
            </w:r>
          </w:p>
        </w:tc>
        <w:tc>
          <w:tcPr>
            <w:tcW w:w="323" w:type="pct"/>
          </w:tcPr>
          <w:p w14:paraId="5F0D9262" w14:textId="39ACBF6A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26B5ACB1" w14:textId="33381DDA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22AEDC24" w14:textId="178DE7B6" w:rsidR="00DB0F7A" w:rsidRDefault="000E53E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テーブル上部と下部で2つある。</w:t>
            </w:r>
          </w:p>
        </w:tc>
      </w:tr>
      <w:tr w:rsidR="00DB0F7A" w:rsidRPr="00877543" w14:paraId="3D22071C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03B9DEA5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0C9F1572" w14:textId="1BCFBEF4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表示件数セレクトボックス</w:t>
            </w:r>
          </w:p>
        </w:tc>
        <w:tc>
          <w:tcPr>
            <w:tcW w:w="1280" w:type="pct"/>
          </w:tcPr>
          <w:p w14:paraId="4E065E0D" w14:textId="0BDD47CC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画面上に表示する件数を選択するセレクトボックス</w:t>
            </w:r>
          </w:p>
        </w:tc>
        <w:tc>
          <w:tcPr>
            <w:tcW w:w="441" w:type="pct"/>
          </w:tcPr>
          <w:p w14:paraId="6552F5EE" w14:textId="43181694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表示件数</w:t>
            </w:r>
          </w:p>
        </w:tc>
        <w:tc>
          <w:tcPr>
            <w:tcW w:w="368" w:type="pct"/>
          </w:tcPr>
          <w:p w14:paraId="3AB1AA2A" w14:textId="0E2711D2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セレクトボックス</w:t>
            </w:r>
          </w:p>
        </w:tc>
        <w:tc>
          <w:tcPr>
            <w:tcW w:w="323" w:type="pct"/>
          </w:tcPr>
          <w:p w14:paraId="4CD9ED04" w14:textId="0BE367E7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30件</w:t>
            </w:r>
          </w:p>
        </w:tc>
        <w:tc>
          <w:tcPr>
            <w:tcW w:w="921" w:type="pct"/>
          </w:tcPr>
          <w:p w14:paraId="2E15CEC1" w14:textId="77777777" w:rsidR="00DB0F7A" w:rsidRDefault="00DB0F7A" w:rsidP="00C058A0">
            <w:pPr>
              <w:pStyle w:val="a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10件</w:t>
            </w:r>
          </w:p>
          <w:p w14:paraId="15A980AE" w14:textId="77777777" w:rsidR="00DB0F7A" w:rsidRDefault="00DB0F7A" w:rsidP="00C058A0">
            <w:pPr>
              <w:pStyle w:val="a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20件</w:t>
            </w:r>
          </w:p>
          <w:p w14:paraId="22BA6064" w14:textId="77777777" w:rsidR="00DB0F7A" w:rsidRDefault="00DB0F7A" w:rsidP="00C058A0">
            <w:pPr>
              <w:pStyle w:val="a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30件</w:t>
            </w:r>
          </w:p>
          <w:p w14:paraId="5F669189" w14:textId="63109340" w:rsidR="00DB0F7A" w:rsidRDefault="00DB0F7A" w:rsidP="00C058A0">
            <w:pPr>
              <w:pStyle w:val="a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全て</w:t>
            </w:r>
          </w:p>
        </w:tc>
        <w:tc>
          <w:tcPr>
            <w:tcW w:w="902" w:type="pct"/>
          </w:tcPr>
          <w:p w14:paraId="675D4F34" w14:textId="7679B88C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件数を選択すると、その件数だけ1ページに</w:t>
            </w:r>
            <w:r w:rsidR="00E0047A">
              <w:rPr>
                <w:rFonts w:hint="eastAsia"/>
                <w:sz w:val="18"/>
                <w:szCs w:val="21"/>
              </w:rPr>
              <w:t>部署マスタレコード</w:t>
            </w:r>
            <w:r>
              <w:rPr>
                <w:rFonts w:hint="eastAsia"/>
                <w:sz w:val="18"/>
                <w:szCs w:val="21"/>
              </w:rPr>
              <w:t>を表示する。</w:t>
            </w:r>
          </w:p>
          <w:p w14:paraId="7CEA21DD" w14:textId="01B46CB7" w:rsidR="000E53EA" w:rsidRDefault="000E53E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テーブル上部と下部で2つある。</w:t>
            </w:r>
          </w:p>
        </w:tc>
      </w:tr>
      <w:tr w:rsidR="00DB0F7A" w:rsidRPr="00877543" w14:paraId="74584D7E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25C66688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47584952" w14:textId="7FD23748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表示ページセレクトボックス</w:t>
            </w:r>
          </w:p>
        </w:tc>
        <w:tc>
          <w:tcPr>
            <w:tcW w:w="1280" w:type="pct"/>
          </w:tcPr>
          <w:p w14:paraId="2101A76E" w14:textId="3E9FB194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画面に表示するページを選択するセレクトボックス</w:t>
            </w:r>
          </w:p>
        </w:tc>
        <w:tc>
          <w:tcPr>
            <w:tcW w:w="441" w:type="pct"/>
          </w:tcPr>
          <w:p w14:paraId="5780FC3A" w14:textId="0F6C4E50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表示ページ</w:t>
            </w:r>
          </w:p>
        </w:tc>
        <w:tc>
          <w:tcPr>
            <w:tcW w:w="368" w:type="pct"/>
          </w:tcPr>
          <w:p w14:paraId="0A593209" w14:textId="49051AD8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セレクトボックス</w:t>
            </w:r>
          </w:p>
        </w:tc>
        <w:tc>
          <w:tcPr>
            <w:tcW w:w="323" w:type="pct"/>
          </w:tcPr>
          <w:p w14:paraId="1AE14B81" w14:textId="63E3AAC1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501A4B3C" w14:textId="078D5163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全てのページ番号を選択肢とする。</w:t>
            </w:r>
          </w:p>
        </w:tc>
        <w:tc>
          <w:tcPr>
            <w:tcW w:w="902" w:type="pct"/>
          </w:tcPr>
          <w:p w14:paraId="09BB4F17" w14:textId="77777777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ページを選択すると表示するページを切り替える。</w:t>
            </w:r>
          </w:p>
          <w:p w14:paraId="1BC51F8E" w14:textId="71D5DA06" w:rsidR="000E53EA" w:rsidRDefault="000E53E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テーブル上部と下部で2つある。</w:t>
            </w:r>
          </w:p>
        </w:tc>
      </w:tr>
      <w:tr w:rsidR="00DB0F7A" w:rsidRPr="00877543" w14:paraId="0F3D4ABB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594692E3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037DE28A" w14:textId="34152549" w:rsidR="00DB0F7A" w:rsidRDefault="00CA6855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部署</w:t>
            </w:r>
            <w:r w:rsidR="00DB0F7A">
              <w:rPr>
                <w:rFonts w:hint="eastAsia"/>
                <w:sz w:val="18"/>
                <w:szCs w:val="21"/>
              </w:rPr>
              <w:t>マスタテーブル</w:t>
            </w:r>
          </w:p>
        </w:tc>
        <w:tc>
          <w:tcPr>
            <w:tcW w:w="1280" w:type="pct"/>
          </w:tcPr>
          <w:p w14:paraId="0F6873F8" w14:textId="127AB28F" w:rsidR="00DB0F7A" w:rsidRDefault="00CA6855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部署</w:t>
            </w:r>
            <w:r w:rsidR="00DB0F7A">
              <w:rPr>
                <w:rFonts w:hint="eastAsia"/>
                <w:sz w:val="18"/>
                <w:szCs w:val="21"/>
              </w:rPr>
              <w:t>マスタに登録されている全ての</w:t>
            </w:r>
            <w:r>
              <w:rPr>
                <w:rFonts w:hint="eastAsia"/>
                <w:sz w:val="18"/>
                <w:szCs w:val="21"/>
              </w:rPr>
              <w:t>部署</w:t>
            </w:r>
            <w:r w:rsidR="004C27B6">
              <w:rPr>
                <w:rFonts w:hint="eastAsia"/>
                <w:sz w:val="18"/>
                <w:szCs w:val="21"/>
              </w:rPr>
              <w:t>マスタレコード</w:t>
            </w:r>
            <w:r w:rsidR="00DB0F7A">
              <w:rPr>
                <w:rFonts w:hint="eastAsia"/>
                <w:sz w:val="18"/>
                <w:szCs w:val="21"/>
              </w:rPr>
              <w:t>を一覧で表示するグリッドテーブル。</w:t>
            </w:r>
          </w:p>
        </w:tc>
        <w:tc>
          <w:tcPr>
            <w:tcW w:w="441" w:type="pct"/>
          </w:tcPr>
          <w:p w14:paraId="3535AE89" w14:textId="4F93545D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67759582" w14:textId="13352F7F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グリッドテーブル</w:t>
            </w:r>
          </w:p>
        </w:tc>
        <w:tc>
          <w:tcPr>
            <w:tcW w:w="323" w:type="pct"/>
          </w:tcPr>
          <w:p w14:paraId="24F590F8" w14:textId="542089C4" w:rsidR="00DB0F7A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7BC72D6B" w14:textId="686C5528" w:rsidR="00DB0F7A" w:rsidRDefault="002062BD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23264BF9" w14:textId="6B7F7968" w:rsidR="00DB0F7A" w:rsidRDefault="00BF0485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BF0485">
              <w:rPr>
                <w:rFonts w:hint="eastAsia"/>
                <w:sz w:val="18"/>
                <w:szCs w:val="21"/>
              </w:rPr>
              <w:t>本紙</w:t>
            </w:r>
            <w:r>
              <w:rPr>
                <w:sz w:val="18"/>
                <w:szCs w:val="21"/>
                <w:u w:val="single"/>
              </w:rPr>
              <w:fldChar w:fldCharType="begin"/>
            </w:r>
            <w:r>
              <w:rPr>
                <w:sz w:val="18"/>
                <w:szCs w:val="21"/>
                <w:u w:val="single"/>
              </w:rPr>
              <w:instrText xml:space="preserve"> </w:instrText>
            </w:r>
            <w:r>
              <w:rPr>
                <w:rFonts w:hint="eastAsia"/>
                <w:sz w:val="18"/>
                <w:szCs w:val="21"/>
                <w:u w:val="single"/>
              </w:rPr>
              <w:instrText>REF _Ref231553190 \w \h</w:instrText>
            </w:r>
            <w:r>
              <w:rPr>
                <w:sz w:val="18"/>
                <w:szCs w:val="21"/>
                <w:u w:val="single"/>
              </w:rPr>
              <w:instrText xml:space="preserve"> </w:instrText>
            </w:r>
            <w:r>
              <w:rPr>
                <w:sz w:val="18"/>
                <w:szCs w:val="21"/>
                <w:u w:val="single"/>
              </w:rPr>
            </w:r>
            <w:r>
              <w:rPr>
                <w:sz w:val="18"/>
                <w:szCs w:val="21"/>
                <w:u w:val="single"/>
              </w:rPr>
              <w:fldChar w:fldCharType="separate"/>
            </w:r>
            <w:r>
              <w:rPr>
                <w:sz w:val="18"/>
                <w:szCs w:val="21"/>
                <w:u w:val="single"/>
              </w:rPr>
              <w:t>4</w:t>
            </w:r>
            <w:r>
              <w:rPr>
                <w:sz w:val="18"/>
                <w:szCs w:val="21"/>
                <w:u w:val="single"/>
              </w:rPr>
              <w:fldChar w:fldCharType="end"/>
            </w:r>
            <w:r>
              <w:rPr>
                <w:rFonts w:hint="eastAsia"/>
                <w:sz w:val="18"/>
                <w:szCs w:val="21"/>
                <w:u w:val="single"/>
              </w:rPr>
              <w:t xml:space="preserve"> </w:t>
            </w:r>
            <w:r w:rsidR="00CA6855">
              <w:rPr>
                <w:rFonts w:hint="eastAsia"/>
                <w:sz w:val="18"/>
                <w:szCs w:val="21"/>
                <w:u w:val="single"/>
              </w:rPr>
              <w:t>部署</w:t>
            </w:r>
            <w:r>
              <w:rPr>
                <w:rFonts w:hint="eastAsia"/>
                <w:sz w:val="18"/>
                <w:szCs w:val="21"/>
                <w:u w:val="single"/>
              </w:rPr>
              <w:t>マスタテーブル</w:t>
            </w:r>
            <w:r w:rsidRPr="00BF0485">
              <w:rPr>
                <w:rFonts w:hint="eastAsia"/>
                <w:sz w:val="18"/>
                <w:szCs w:val="21"/>
              </w:rPr>
              <w:t>参照。</w:t>
            </w:r>
          </w:p>
        </w:tc>
      </w:tr>
      <w:tr w:rsidR="002062BD" w:rsidRPr="00877543" w14:paraId="63109489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35F262D5" w14:textId="77777777" w:rsidR="002062BD" w:rsidRPr="00877543" w:rsidRDefault="002062BD" w:rsidP="00296433">
            <w:pPr>
              <w:pStyle w:val="aa"/>
              <w:numPr>
                <w:ilvl w:val="1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2EC664B0" w14:textId="1289DCBA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列ヘッダー</w:t>
            </w:r>
          </w:p>
        </w:tc>
        <w:tc>
          <w:tcPr>
            <w:tcW w:w="1280" w:type="pct"/>
          </w:tcPr>
          <w:p w14:paraId="0C118F94" w14:textId="4DE59573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各列のタイトルを表示するテーブルヘッダー。</w:t>
            </w:r>
          </w:p>
        </w:tc>
        <w:tc>
          <w:tcPr>
            <w:tcW w:w="441" w:type="pct"/>
          </w:tcPr>
          <w:p w14:paraId="18BDD9DD" w14:textId="7BA33A5C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465BB67F" w14:textId="4002D69B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23" w:type="pct"/>
          </w:tcPr>
          <w:p w14:paraId="4774FD5A" w14:textId="47EFC376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6E285004" w14:textId="542A66D3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1B929FFE" w14:textId="79B78823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2062BD" w:rsidRPr="00877543" w14:paraId="7FEF41A3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4BA9CC8C" w14:textId="77777777" w:rsidR="002062BD" w:rsidRPr="00877543" w:rsidRDefault="002062BD" w:rsidP="00296433">
            <w:pPr>
              <w:pStyle w:val="aa"/>
              <w:numPr>
                <w:ilvl w:val="1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4C1904EE" w14:textId="18B61715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列ボディ</w:t>
            </w:r>
          </w:p>
        </w:tc>
        <w:tc>
          <w:tcPr>
            <w:tcW w:w="1280" w:type="pct"/>
          </w:tcPr>
          <w:p w14:paraId="76DEF1C7" w14:textId="36A9CC78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ヘッダーに対応する</w:t>
            </w:r>
            <w:r w:rsidR="00E0047A">
              <w:rPr>
                <w:rFonts w:hint="eastAsia"/>
                <w:sz w:val="18"/>
                <w:szCs w:val="21"/>
              </w:rPr>
              <w:t>部署マスタレコード</w:t>
            </w:r>
            <w:r>
              <w:rPr>
                <w:rFonts w:hint="eastAsia"/>
                <w:sz w:val="18"/>
                <w:szCs w:val="21"/>
              </w:rPr>
              <w:t>の項目を表示</w:t>
            </w:r>
            <w:r>
              <w:rPr>
                <w:rFonts w:hint="eastAsia"/>
                <w:sz w:val="18"/>
                <w:szCs w:val="21"/>
              </w:rPr>
              <w:lastRenderedPageBreak/>
              <w:t>するテーブルボディ。</w:t>
            </w:r>
          </w:p>
        </w:tc>
        <w:tc>
          <w:tcPr>
            <w:tcW w:w="441" w:type="pct"/>
          </w:tcPr>
          <w:p w14:paraId="61EE5EE5" w14:textId="4BC4A168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lastRenderedPageBreak/>
              <w:t>―</w:t>
            </w:r>
          </w:p>
        </w:tc>
        <w:tc>
          <w:tcPr>
            <w:tcW w:w="368" w:type="pct"/>
          </w:tcPr>
          <w:p w14:paraId="10BB5DEC" w14:textId="5170F9F5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23" w:type="pct"/>
          </w:tcPr>
          <w:p w14:paraId="7F0EDB55" w14:textId="76320A69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78013959" w14:textId="78C65940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6201F3B5" w14:textId="6C5AD6DF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311A0C" w:rsidRPr="000E337B" w14:paraId="1330993F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37539520" w14:textId="77777777" w:rsidR="00311A0C" w:rsidRPr="00877543" w:rsidRDefault="00311A0C" w:rsidP="00311A0C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1C8CC185" w14:textId="2B15E9F1" w:rsidR="00311A0C" w:rsidRDefault="00311A0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</w:t>
            </w:r>
            <w:r w:rsidR="00235978">
              <w:rPr>
                <w:rFonts w:hint="eastAsia"/>
                <w:sz w:val="18"/>
                <w:szCs w:val="21"/>
              </w:rPr>
              <w:t>表示</w:t>
            </w:r>
          </w:p>
        </w:tc>
        <w:tc>
          <w:tcPr>
            <w:tcW w:w="1280" w:type="pct"/>
          </w:tcPr>
          <w:p w14:paraId="5EE8DD70" w14:textId="28B44651" w:rsidR="00311A0C" w:rsidRDefault="00311A0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CSVアップロード実行時のエラーメッセージを表示する。</w:t>
            </w:r>
          </w:p>
        </w:tc>
        <w:tc>
          <w:tcPr>
            <w:tcW w:w="441" w:type="pct"/>
          </w:tcPr>
          <w:p w14:paraId="2683EE87" w14:textId="193B8358" w:rsidR="00311A0C" w:rsidRDefault="00311A0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2E62668B" w14:textId="2B8F56DA" w:rsidR="00311A0C" w:rsidRDefault="00311A0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3" w:type="pct"/>
          </w:tcPr>
          <w:p w14:paraId="1004B080" w14:textId="4124D85E" w:rsidR="00311A0C" w:rsidRDefault="00311A0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921" w:type="pct"/>
          </w:tcPr>
          <w:p w14:paraId="1EF3D55A" w14:textId="70E5947B" w:rsidR="00311A0C" w:rsidRDefault="00311A0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0B4C8FAD" w14:textId="03CB2449" w:rsidR="00311A0C" w:rsidRDefault="000E337B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0E337B">
              <w:rPr>
                <w:sz w:val="18"/>
                <w:szCs w:val="21"/>
              </w:rPr>
              <w:t>表示内容の詳細は</w:t>
            </w:r>
            <w:r>
              <w:rPr>
                <w:rFonts w:hint="eastAsia"/>
                <w:sz w:val="18"/>
                <w:szCs w:val="21"/>
              </w:rPr>
              <w:t>部署</w:t>
            </w:r>
            <w:r w:rsidRPr="000E337B">
              <w:rPr>
                <w:sz w:val="18"/>
                <w:szCs w:val="21"/>
                <w:u w:val="single"/>
              </w:rPr>
              <w:t>マスタ管理機能　機能仕様書#2.3.</w:t>
            </w:r>
            <w:r w:rsidR="009B14EA">
              <w:rPr>
                <w:rFonts w:hint="eastAsia"/>
                <w:sz w:val="18"/>
                <w:szCs w:val="21"/>
                <w:u w:val="single"/>
              </w:rPr>
              <w:t>4</w:t>
            </w:r>
            <w:r w:rsidRPr="000E337B">
              <w:rPr>
                <w:sz w:val="18"/>
                <w:szCs w:val="21"/>
                <w:u w:val="single"/>
              </w:rPr>
              <w:t xml:space="preserve"> 入力値チェックの実施</w:t>
            </w:r>
            <w:r w:rsidRPr="000E337B">
              <w:rPr>
                <w:sz w:val="18"/>
                <w:szCs w:val="21"/>
              </w:rPr>
              <w:t>参照。</w:t>
            </w:r>
          </w:p>
        </w:tc>
      </w:tr>
      <w:tr w:rsidR="00235978" w:rsidRPr="00877543" w14:paraId="26C9B66C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65D66C95" w14:textId="77777777" w:rsidR="00235978" w:rsidRPr="00877543" w:rsidRDefault="00235978" w:rsidP="00862ACF">
            <w:pPr>
              <w:pStyle w:val="aa"/>
              <w:numPr>
                <w:ilvl w:val="1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6E108756" w14:textId="45A745F6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エラータイトル</w:t>
            </w:r>
          </w:p>
        </w:tc>
        <w:tc>
          <w:tcPr>
            <w:tcW w:w="1280" w:type="pct"/>
          </w:tcPr>
          <w:p w14:paraId="0B24EE13" w14:textId="3D33D95E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エラーの表題を表示するラベル。</w:t>
            </w:r>
          </w:p>
        </w:tc>
        <w:tc>
          <w:tcPr>
            <w:tcW w:w="441" w:type="pct"/>
          </w:tcPr>
          <w:p w14:paraId="22CDFDE2" w14:textId="0926AD50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53919CAB" w14:textId="2BD39873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3" w:type="pct"/>
          </w:tcPr>
          <w:p w14:paraId="14343699" w14:textId="6F8C4B11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921" w:type="pct"/>
          </w:tcPr>
          <w:p w14:paraId="321F4354" w14:textId="7428BC77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7466CCBF" w14:textId="59D313A5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235978" w:rsidRPr="00877543" w14:paraId="04BA461C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01766C71" w14:textId="77777777" w:rsidR="00235978" w:rsidRPr="00877543" w:rsidRDefault="00235978" w:rsidP="00862ACF">
            <w:pPr>
              <w:pStyle w:val="aa"/>
              <w:numPr>
                <w:ilvl w:val="1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372AD8FC" w14:textId="11A588DF" w:rsidR="00235978" w:rsidRDefault="00235978" w:rsidP="0023597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エラー内容</w:t>
            </w:r>
          </w:p>
        </w:tc>
        <w:tc>
          <w:tcPr>
            <w:tcW w:w="1280" w:type="pct"/>
          </w:tcPr>
          <w:p w14:paraId="01D2FC4A" w14:textId="16808405" w:rsidR="00235978" w:rsidRDefault="00235978" w:rsidP="0023597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エラーの詳細を表示するラベル。</w:t>
            </w:r>
          </w:p>
        </w:tc>
        <w:tc>
          <w:tcPr>
            <w:tcW w:w="441" w:type="pct"/>
          </w:tcPr>
          <w:p w14:paraId="16255F6E" w14:textId="5B555F59" w:rsidR="00235978" w:rsidRDefault="00235978" w:rsidP="0023597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32CAA973" w14:textId="7537C7A0" w:rsidR="00235978" w:rsidRDefault="00235978" w:rsidP="0023597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3" w:type="pct"/>
          </w:tcPr>
          <w:p w14:paraId="23D36AE2" w14:textId="77F22D59" w:rsidR="00235978" w:rsidRDefault="00235978" w:rsidP="0023597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921" w:type="pct"/>
          </w:tcPr>
          <w:p w14:paraId="00B82C3C" w14:textId="20C2A2A6" w:rsidR="00235978" w:rsidRDefault="00235978" w:rsidP="0023597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34859BE4" w14:textId="65E682C2" w:rsidR="00235978" w:rsidRDefault="00235978" w:rsidP="0023597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235978" w:rsidRPr="00877543" w14:paraId="11A49176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31448D31" w14:textId="77777777" w:rsidR="00235978" w:rsidRPr="00877543" w:rsidRDefault="00235978" w:rsidP="00235978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2DE96971" w14:textId="31ACEFF4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ファイル選択ダイアログ</w:t>
            </w:r>
          </w:p>
        </w:tc>
        <w:tc>
          <w:tcPr>
            <w:tcW w:w="1280" w:type="pct"/>
          </w:tcPr>
          <w:p w14:paraId="6E7EE951" w14:textId="527E335D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アップロードするCSVファイルを選択するダイアログ。</w:t>
            </w:r>
          </w:p>
        </w:tc>
        <w:tc>
          <w:tcPr>
            <w:tcW w:w="441" w:type="pct"/>
          </w:tcPr>
          <w:p w14:paraId="15C9BD64" w14:textId="4E855AD0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77736DA2" w14:textId="6CF9CA35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23" w:type="pct"/>
          </w:tcPr>
          <w:p w14:paraId="2241C48F" w14:textId="45CF3BA1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921" w:type="pct"/>
          </w:tcPr>
          <w:p w14:paraId="501E5A38" w14:textId="3A2F6A61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許容するファイル形式はCSVファイルのみ</w:t>
            </w:r>
          </w:p>
        </w:tc>
        <w:tc>
          <w:tcPr>
            <w:tcW w:w="902" w:type="pct"/>
          </w:tcPr>
          <w:p w14:paraId="3777FFFE" w14:textId="4810CB60" w:rsidR="00235978" w:rsidRDefault="00235978" w:rsidP="0023597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ブラウザの標準実装のものを使用する。</w:t>
            </w:r>
          </w:p>
        </w:tc>
      </w:tr>
    </w:tbl>
    <w:p w14:paraId="458BC014" w14:textId="25119B89" w:rsidR="005B518F" w:rsidRDefault="005B518F" w:rsidP="005B518F">
      <w:pPr>
        <w:pStyle w:val="2"/>
      </w:pPr>
      <w:bookmarkStart w:id="5" w:name="_Ref232061598"/>
      <w:bookmarkStart w:id="6" w:name="_Ref231553190"/>
      <w:r>
        <w:rPr>
          <w:rFonts w:hint="eastAsia"/>
        </w:rPr>
        <w:t>部署マスタテーブル</w:t>
      </w:r>
      <w:bookmarkEnd w:id="5"/>
    </w:p>
    <w:p w14:paraId="13F0904F" w14:textId="6FBAB509" w:rsidR="003D6AB7" w:rsidRPr="003D6AB7" w:rsidRDefault="003D6AB7" w:rsidP="00862ACF">
      <w:pPr>
        <w:ind w:leftChars="300" w:left="63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部署マスタについては</w:t>
      </w:r>
      <w:r>
        <w:rPr>
          <w:rFonts w:hint="eastAsia"/>
          <w:u w:val="single"/>
        </w:rPr>
        <w:t>部署</w:t>
      </w:r>
      <w:r w:rsidRPr="00554B3D">
        <w:rPr>
          <w:rFonts w:hint="eastAsia"/>
          <w:u w:val="single"/>
        </w:rPr>
        <w:t>マスタレコード</w:t>
      </w:r>
      <w:r w:rsidRPr="00554B3D">
        <w:rPr>
          <w:rFonts w:hint="eastAsia"/>
          <w:u w:val="single"/>
        </w:rPr>
        <w:t xml:space="preserve"> </w:t>
      </w:r>
      <w:r w:rsidRPr="00554B3D">
        <w:rPr>
          <w:rFonts w:hint="eastAsia"/>
          <w:u w:val="single"/>
        </w:rPr>
        <w:t>エンティティ定義書</w:t>
      </w:r>
      <w:r>
        <w:rPr>
          <w:rFonts w:hint="eastAsia"/>
        </w:rPr>
        <w:t>参照。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08"/>
        <w:gridCol w:w="1347"/>
        <w:gridCol w:w="4109"/>
        <w:gridCol w:w="1557"/>
        <w:gridCol w:w="1413"/>
        <w:gridCol w:w="1274"/>
        <w:gridCol w:w="2690"/>
        <w:gridCol w:w="2490"/>
      </w:tblGrid>
      <w:tr w:rsidR="005B518F" w14:paraId="31689E6B" w14:textId="77777777" w:rsidTr="00956B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1D54A672" w14:textId="77777777" w:rsidR="005B518F" w:rsidRPr="00082A65" w:rsidRDefault="005B518F" w:rsidP="00956B52">
            <w:pPr>
              <w:pStyle w:val="aa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No</w:t>
            </w:r>
          </w:p>
        </w:tc>
        <w:tc>
          <w:tcPr>
            <w:tcW w:w="438" w:type="pct"/>
          </w:tcPr>
          <w:p w14:paraId="53821B76" w14:textId="77777777" w:rsidR="005B518F" w:rsidRPr="00082A65" w:rsidRDefault="005B518F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項目名</w:t>
            </w:r>
          </w:p>
        </w:tc>
        <w:tc>
          <w:tcPr>
            <w:tcW w:w="1335" w:type="pct"/>
          </w:tcPr>
          <w:p w14:paraId="4164529C" w14:textId="77777777" w:rsidR="005B518F" w:rsidRPr="00082A65" w:rsidRDefault="005B518F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概要</w:t>
            </w:r>
          </w:p>
        </w:tc>
        <w:tc>
          <w:tcPr>
            <w:tcW w:w="506" w:type="pct"/>
          </w:tcPr>
          <w:p w14:paraId="40C21538" w14:textId="77777777" w:rsidR="005B518F" w:rsidRPr="00082A65" w:rsidRDefault="005B518F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ラベル</w:t>
            </w:r>
          </w:p>
        </w:tc>
        <w:tc>
          <w:tcPr>
            <w:tcW w:w="459" w:type="pct"/>
          </w:tcPr>
          <w:p w14:paraId="70B4EA6B" w14:textId="77777777" w:rsidR="005B518F" w:rsidRPr="00082A65" w:rsidRDefault="005B518F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部品の種類</w:t>
            </w:r>
          </w:p>
        </w:tc>
        <w:tc>
          <w:tcPr>
            <w:tcW w:w="414" w:type="pct"/>
          </w:tcPr>
          <w:p w14:paraId="67920C58" w14:textId="77777777" w:rsidR="005B518F" w:rsidRPr="00082A65" w:rsidRDefault="005B518F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初期表示</w:t>
            </w:r>
          </w:p>
        </w:tc>
        <w:tc>
          <w:tcPr>
            <w:tcW w:w="874" w:type="pct"/>
          </w:tcPr>
          <w:p w14:paraId="68F08760" w14:textId="77777777" w:rsidR="005B518F" w:rsidRPr="00082A65" w:rsidRDefault="005B518F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入出力</w:t>
            </w:r>
            <w:r w:rsidRPr="00082A65">
              <w:rPr>
                <w:rFonts w:hint="eastAsia"/>
                <w:sz w:val="20"/>
                <w:szCs w:val="20"/>
              </w:rPr>
              <w:t>仕様</w:t>
            </w:r>
          </w:p>
        </w:tc>
        <w:tc>
          <w:tcPr>
            <w:tcW w:w="809" w:type="pct"/>
          </w:tcPr>
          <w:p w14:paraId="6E864DEE" w14:textId="77777777" w:rsidR="005B518F" w:rsidRDefault="005B518F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備考</w:t>
            </w:r>
          </w:p>
        </w:tc>
      </w:tr>
      <w:tr w:rsidR="005B518F" w:rsidRPr="00082A65" w14:paraId="6C022A24" w14:textId="77777777" w:rsidTr="00956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15924B8F" w14:textId="77777777" w:rsidR="005B518F" w:rsidRPr="00082A65" w:rsidRDefault="005B518F" w:rsidP="00956B52">
            <w:pPr>
              <w:pStyle w:val="aa"/>
              <w:numPr>
                <w:ilvl w:val="0"/>
                <w:numId w:val="29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38" w:type="pct"/>
          </w:tcPr>
          <w:p w14:paraId="28697AE0" w14:textId="29C3E428" w:rsidR="005B518F" w:rsidRPr="00082A65" w:rsidRDefault="005B518F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部署ID</w:t>
            </w:r>
          </w:p>
        </w:tc>
        <w:tc>
          <w:tcPr>
            <w:tcW w:w="1335" w:type="pct"/>
          </w:tcPr>
          <w:p w14:paraId="719BB99D" w14:textId="710A5CBC" w:rsidR="005B518F" w:rsidRPr="00082A65" w:rsidRDefault="005B518F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部署マスタレコードの部署IDを表示する列。</w:t>
            </w:r>
          </w:p>
        </w:tc>
        <w:tc>
          <w:tcPr>
            <w:tcW w:w="506" w:type="pct"/>
          </w:tcPr>
          <w:p w14:paraId="7E2CBEDB" w14:textId="2E3B7AED" w:rsidR="005B518F" w:rsidRPr="00082A65" w:rsidRDefault="006A4728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部署</w:t>
            </w:r>
            <w:r w:rsidR="005B518F">
              <w:rPr>
                <w:rFonts w:hint="eastAsia"/>
                <w:sz w:val="18"/>
                <w:szCs w:val="21"/>
              </w:rPr>
              <w:t>ID</w:t>
            </w:r>
          </w:p>
        </w:tc>
        <w:tc>
          <w:tcPr>
            <w:tcW w:w="459" w:type="pct"/>
          </w:tcPr>
          <w:p w14:paraId="15A2DD75" w14:textId="77777777" w:rsidR="005B518F" w:rsidRPr="00082A65" w:rsidRDefault="005B518F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4" w:type="pct"/>
          </w:tcPr>
          <w:p w14:paraId="24169BC3" w14:textId="77777777" w:rsidR="005B518F" w:rsidRPr="00956B52" w:rsidRDefault="005B518F" w:rsidP="00862AC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昇順でソート済み</w:t>
            </w:r>
          </w:p>
        </w:tc>
        <w:tc>
          <w:tcPr>
            <w:tcW w:w="874" w:type="pct"/>
          </w:tcPr>
          <w:p w14:paraId="12623B8B" w14:textId="4636C27F" w:rsidR="005B518F" w:rsidRPr="00082A65" w:rsidRDefault="00780C5E" w:rsidP="00780C5E">
            <w:pPr>
              <w:pStyle w:val="aa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各行は0埋め無しの数値として扱う。ソートは数字の大小を比較して実施する。</w:t>
            </w:r>
          </w:p>
        </w:tc>
        <w:tc>
          <w:tcPr>
            <w:tcW w:w="809" w:type="pct"/>
          </w:tcPr>
          <w:p w14:paraId="5D9303B5" w14:textId="28183B8B" w:rsidR="005B518F" w:rsidRPr="00082A65" w:rsidRDefault="00C36D24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―</w:t>
            </w:r>
          </w:p>
        </w:tc>
      </w:tr>
      <w:tr w:rsidR="005B518F" w:rsidRPr="00082A65" w14:paraId="713ED612" w14:textId="77777777" w:rsidTr="00956B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2A179CCB" w14:textId="77777777" w:rsidR="005B518F" w:rsidRPr="00082A65" w:rsidRDefault="005B518F" w:rsidP="00956B52">
            <w:pPr>
              <w:pStyle w:val="aa"/>
              <w:numPr>
                <w:ilvl w:val="0"/>
                <w:numId w:val="29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38" w:type="pct"/>
          </w:tcPr>
          <w:p w14:paraId="66E6D902" w14:textId="445034F2" w:rsidR="005B518F" w:rsidRPr="00082A65" w:rsidRDefault="00E0047A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部署名</w:t>
            </w:r>
          </w:p>
        </w:tc>
        <w:tc>
          <w:tcPr>
            <w:tcW w:w="1335" w:type="pct"/>
          </w:tcPr>
          <w:p w14:paraId="41200395" w14:textId="3E3292EE" w:rsidR="005B518F" w:rsidRPr="00082A65" w:rsidRDefault="00E0047A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部署マスタレコード</w:t>
            </w:r>
            <w:r w:rsidR="005B518F">
              <w:rPr>
                <w:rFonts w:hint="eastAsia"/>
                <w:sz w:val="18"/>
                <w:szCs w:val="21"/>
              </w:rPr>
              <w:t>の</w:t>
            </w:r>
            <w:r w:rsidR="00771899">
              <w:rPr>
                <w:rFonts w:hint="eastAsia"/>
                <w:sz w:val="18"/>
                <w:szCs w:val="21"/>
              </w:rPr>
              <w:t>部署</w:t>
            </w:r>
            <w:r w:rsidR="005B518F">
              <w:rPr>
                <w:rFonts w:hint="eastAsia"/>
                <w:sz w:val="18"/>
                <w:szCs w:val="21"/>
              </w:rPr>
              <w:t>名を表示する列。</w:t>
            </w:r>
          </w:p>
        </w:tc>
        <w:tc>
          <w:tcPr>
            <w:tcW w:w="506" w:type="pct"/>
          </w:tcPr>
          <w:p w14:paraId="04364D84" w14:textId="7C2FDD02" w:rsidR="005B518F" w:rsidRPr="00082A65" w:rsidRDefault="00E0047A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部署名</w:t>
            </w:r>
          </w:p>
        </w:tc>
        <w:tc>
          <w:tcPr>
            <w:tcW w:w="459" w:type="pct"/>
          </w:tcPr>
          <w:p w14:paraId="32486106" w14:textId="77777777" w:rsidR="005B518F" w:rsidRPr="00082A65" w:rsidRDefault="005B518F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4" w:type="pct"/>
          </w:tcPr>
          <w:p w14:paraId="41820B8F" w14:textId="7F92E3E9" w:rsidR="005B518F" w:rsidRPr="00082A65" w:rsidRDefault="005B518F" w:rsidP="00862AC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74" w:type="pct"/>
          </w:tcPr>
          <w:p w14:paraId="35024D3C" w14:textId="77777777" w:rsidR="005B518F" w:rsidRPr="00082A65" w:rsidRDefault="005B518F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809" w:type="pct"/>
          </w:tcPr>
          <w:p w14:paraId="3459B9EF" w14:textId="77777777" w:rsidR="005B518F" w:rsidRPr="00082A65" w:rsidRDefault="005B518F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</w:tbl>
    <w:p w14:paraId="0E4D3DE7" w14:textId="77777777" w:rsidR="00C751A7" w:rsidRDefault="00C751A7" w:rsidP="00C751A7">
      <w:pPr>
        <w:rPr>
          <w:rFonts w:asciiTheme="majorHAnsi" w:hAnsiTheme="majorHAnsi" w:cstheme="majorBidi"/>
          <w:color w:val="000000" w:themeColor="text1"/>
          <w:sz w:val="28"/>
          <w:szCs w:val="32"/>
        </w:rPr>
      </w:pPr>
      <w:r>
        <w:br w:type="page"/>
      </w:r>
    </w:p>
    <w:p w14:paraId="234AB82B" w14:textId="169DB2F6" w:rsidR="000E53EA" w:rsidRDefault="00CA6855" w:rsidP="000E53EA">
      <w:pPr>
        <w:pStyle w:val="10"/>
      </w:pPr>
      <w:r>
        <w:rPr>
          <w:rFonts w:hint="eastAsia"/>
        </w:rPr>
        <w:lastRenderedPageBreak/>
        <w:t>部署</w:t>
      </w:r>
      <w:r w:rsidR="00BF0485">
        <w:rPr>
          <w:rFonts w:hint="eastAsia"/>
        </w:rPr>
        <w:t>マスタ</w:t>
      </w:r>
      <w:r w:rsidR="005B518F">
        <w:rPr>
          <w:rFonts w:hint="eastAsia"/>
        </w:rPr>
        <w:t>の一覧表示</w:t>
      </w:r>
      <w:bookmarkEnd w:id="6"/>
    </w:p>
    <w:p w14:paraId="50E51ED1" w14:textId="1087B862" w:rsidR="00C058A0" w:rsidRDefault="00BF0485" w:rsidP="00C058A0">
      <w:pPr>
        <w:pStyle w:val="2"/>
      </w:pPr>
      <w:r>
        <w:rPr>
          <w:rFonts w:hint="eastAsia"/>
        </w:rPr>
        <w:t>初期表示</w:t>
      </w:r>
    </w:p>
    <w:p w14:paraId="794D493F" w14:textId="3AE7567F" w:rsidR="0074182F" w:rsidRPr="0074182F" w:rsidRDefault="00CA6855" w:rsidP="0074182F">
      <w:pPr>
        <w:ind w:leftChars="300" w:left="630"/>
      </w:pPr>
      <w:r>
        <w:rPr>
          <w:rFonts w:hint="eastAsia"/>
        </w:rPr>
        <w:t>部署</w:t>
      </w:r>
      <w:r w:rsidR="0074182F">
        <w:rPr>
          <w:rFonts w:hint="eastAsia"/>
        </w:rPr>
        <w:t>マスタ管理画面の初期表示時、</w:t>
      </w:r>
      <w:r>
        <w:rPr>
          <w:rFonts w:hint="eastAsia"/>
        </w:rPr>
        <w:t>部署</w:t>
      </w:r>
      <w:r w:rsidR="0074182F">
        <w:rPr>
          <w:rFonts w:hint="eastAsia"/>
        </w:rPr>
        <w:t>マスタに登録された全ての</w:t>
      </w:r>
      <w:r>
        <w:rPr>
          <w:rFonts w:hint="eastAsia"/>
        </w:rPr>
        <w:t>部署</w:t>
      </w:r>
      <w:r w:rsidR="0074182F">
        <w:rPr>
          <w:rFonts w:hint="eastAsia"/>
        </w:rPr>
        <w:t>マスタレコードを【</w:t>
      </w:r>
      <w:r>
        <w:rPr>
          <w:rFonts w:hint="eastAsia"/>
        </w:rPr>
        <w:t>部署</w:t>
      </w:r>
      <w:r w:rsidR="0074182F">
        <w:rPr>
          <w:rFonts w:hint="eastAsia"/>
        </w:rPr>
        <w:t>マスタテーブル】に一覧で表示する。</w:t>
      </w:r>
    </w:p>
    <w:p w14:paraId="581E7262" w14:textId="19A81C58" w:rsidR="00C058A0" w:rsidRDefault="00BF0485" w:rsidP="00C058A0">
      <w:pPr>
        <w:pStyle w:val="3"/>
        <w:numPr>
          <w:ilvl w:val="2"/>
          <w:numId w:val="2"/>
        </w:numPr>
      </w:pPr>
      <w:r>
        <w:rPr>
          <w:rFonts w:hint="eastAsia"/>
        </w:rPr>
        <w:t>表示対象項目</w:t>
      </w:r>
    </w:p>
    <w:p w14:paraId="6C028DDB" w14:textId="2EB5A116" w:rsidR="00CC5507" w:rsidRPr="00CC5507" w:rsidRDefault="00CC5507" w:rsidP="00862ACF">
      <w:pPr>
        <w:ind w:leftChars="500" w:left="1050"/>
      </w:pPr>
      <w:r>
        <w:rPr>
          <w:rFonts w:hint="eastAsia"/>
        </w:rPr>
        <w:t>本紙</w:t>
      </w:r>
      <w:r w:rsidR="00522598" w:rsidRPr="00862ACF">
        <w:rPr>
          <w:u w:val="single"/>
        </w:rPr>
        <w:fldChar w:fldCharType="begin"/>
      </w:r>
      <w:r w:rsidR="00522598" w:rsidRPr="00862ACF">
        <w:rPr>
          <w:u w:val="single"/>
        </w:rPr>
        <w:instrText xml:space="preserve"> REF _Ref232061598 \w \h </w:instrText>
      </w:r>
      <w:r w:rsidR="00522598" w:rsidRPr="00862ACF">
        <w:rPr>
          <w:u w:val="single"/>
        </w:rPr>
      </w:r>
      <w:r w:rsidR="00522598" w:rsidRPr="00862ACF">
        <w:rPr>
          <w:u w:val="single"/>
        </w:rPr>
        <w:fldChar w:fldCharType="separate"/>
      </w:r>
      <w:r w:rsidR="00522598" w:rsidRPr="00862ACF">
        <w:rPr>
          <w:u w:val="single"/>
        </w:rPr>
        <w:t>3.1</w:t>
      </w:r>
      <w:r w:rsidR="00522598" w:rsidRPr="00862ACF">
        <w:rPr>
          <w:u w:val="single"/>
        </w:rPr>
        <w:fldChar w:fldCharType="end"/>
      </w:r>
      <w:r>
        <w:rPr>
          <w:rFonts w:hint="eastAsia"/>
        </w:rPr>
        <w:t>の表にある項目とする。</w:t>
      </w:r>
    </w:p>
    <w:p w14:paraId="30B6E6E5" w14:textId="77777777" w:rsidR="00C058A0" w:rsidRDefault="00C058A0" w:rsidP="00BF0485">
      <w:pPr>
        <w:pStyle w:val="3"/>
      </w:pPr>
      <w:r>
        <w:rPr>
          <w:rFonts w:hint="eastAsia"/>
        </w:rPr>
        <w:t>既定レイアウト</w:t>
      </w:r>
    </w:p>
    <w:p w14:paraId="5CD18203" w14:textId="236E9E2A" w:rsidR="00522598" w:rsidRPr="00522598" w:rsidRDefault="00522598" w:rsidP="00862ACF">
      <w:pPr>
        <w:ind w:leftChars="500" w:left="1050"/>
      </w:pPr>
      <w:r>
        <w:rPr>
          <w:rFonts w:hint="eastAsia"/>
        </w:rPr>
        <w:t>列の表示順、幅について、以下の通りとする。</w:t>
      </w:r>
    </w:p>
    <w:p w14:paraId="73C4BD86" w14:textId="77777777" w:rsidR="00C058A0" w:rsidRDefault="00C058A0" w:rsidP="00BF0485">
      <w:pPr>
        <w:pStyle w:val="4"/>
      </w:pPr>
      <w:r>
        <w:rPr>
          <w:rFonts w:hint="eastAsia"/>
        </w:rPr>
        <w:t>列幅</w:t>
      </w:r>
    </w:p>
    <w:p w14:paraId="5DA7B1D1" w14:textId="77777777" w:rsidR="00C058A0" w:rsidRDefault="00C058A0" w:rsidP="00862ACF">
      <w:pPr>
        <w:ind w:leftChars="700" w:left="1470"/>
      </w:pPr>
      <w:r>
        <w:rPr>
          <w:rFonts w:hint="eastAsia"/>
        </w:rPr>
        <w:t>各列の列幅はテーブルの横幅を</w:t>
      </w:r>
      <w:r>
        <w:rPr>
          <w:rFonts w:hint="eastAsia"/>
        </w:rPr>
        <w:t>2</w:t>
      </w:r>
      <w:r>
        <w:rPr>
          <w:rFonts w:hint="eastAsia"/>
        </w:rPr>
        <w:t>等分したものとする。</w:t>
      </w:r>
    </w:p>
    <w:p w14:paraId="055D8DC0" w14:textId="77777777" w:rsidR="00C058A0" w:rsidRDefault="00C058A0" w:rsidP="00BF0485">
      <w:pPr>
        <w:pStyle w:val="4"/>
      </w:pPr>
      <w:r>
        <w:rPr>
          <w:rFonts w:hint="eastAsia"/>
        </w:rPr>
        <w:t>列順序</w:t>
      </w:r>
    </w:p>
    <w:p w14:paraId="7113A4A9" w14:textId="5C2EF6A5" w:rsidR="00C058A0" w:rsidRPr="00065ED5" w:rsidRDefault="00522598" w:rsidP="00862ACF">
      <w:pPr>
        <w:ind w:leftChars="700" w:left="1470"/>
      </w:pPr>
      <w:r>
        <w:rPr>
          <w:rFonts w:hint="eastAsia"/>
        </w:rPr>
        <w:t>本紙</w:t>
      </w:r>
      <w:r w:rsidRPr="00862ACF">
        <w:rPr>
          <w:u w:val="single"/>
        </w:rPr>
        <w:fldChar w:fldCharType="begin"/>
      </w:r>
      <w:r w:rsidRPr="00862ACF">
        <w:rPr>
          <w:u w:val="single"/>
        </w:rPr>
        <w:instrText xml:space="preserve"> REF _Ref232061598 \w \h </w:instrText>
      </w:r>
      <w:r w:rsidRPr="00862ACF">
        <w:rPr>
          <w:u w:val="single"/>
        </w:rPr>
      </w:r>
      <w:r w:rsidRPr="00862ACF">
        <w:rPr>
          <w:u w:val="single"/>
        </w:rPr>
        <w:fldChar w:fldCharType="separate"/>
      </w:r>
      <w:r w:rsidRPr="00862ACF">
        <w:rPr>
          <w:u w:val="single"/>
        </w:rPr>
        <w:t>3.1</w:t>
      </w:r>
      <w:r w:rsidRPr="00862ACF">
        <w:rPr>
          <w:u w:val="single"/>
        </w:rPr>
        <w:fldChar w:fldCharType="end"/>
      </w:r>
      <w:r>
        <w:rPr>
          <w:rFonts w:hint="eastAsia"/>
        </w:rPr>
        <w:t>の表</w:t>
      </w:r>
      <w:r w:rsidR="00BF0485">
        <w:rPr>
          <w:rFonts w:hint="eastAsia"/>
        </w:rPr>
        <w:t>で定義された順とする。</w:t>
      </w:r>
    </w:p>
    <w:p w14:paraId="19A0E427" w14:textId="77777777" w:rsidR="00C058A0" w:rsidRDefault="00C058A0" w:rsidP="00BF0485">
      <w:pPr>
        <w:pStyle w:val="4"/>
      </w:pPr>
      <w:r>
        <w:rPr>
          <w:rFonts w:hint="eastAsia"/>
        </w:rPr>
        <w:t>表示内容が列幅を超える場合の措置</w:t>
      </w:r>
    </w:p>
    <w:p w14:paraId="4C5D7047" w14:textId="77777777" w:rsidR="00C058A0" w:rsidRPr="009D1EA8" w:rsidRDefault="00C058A0" w:rsidP="00862ACF">
      <w:pPr>
        <w:ind w:leftChars="507" w:left="1065" w:firstLine="405"/>
      </w:pPr>
      <w:r>
        <w:rPr>
          <w:rFonts w:hint="eastAsia"/>
        </w:rPr>
        <w:t>表示内容の先頭から列幅に収まる範囲の文字列に三点リーダー</w:t>
      </w:r>
      <w:r>
        <w:rPr>
          <w:rFonts w:hint="eastAsia"/>
        </w:rPr>
        <w:t>(</w:t>
      </w:r>
      <w:r>
        <w:rPr>
          <w:rFonts w:hint="eastAsia"/>
        </w:rPr>
        <w:t>…</w:t>
      </w:r>
      <w:r>
        <w:rPr>
          <w:rFonts w:hint="eastAsia"/>
        </w:rPr>
        <w:t>)</w:t>
      </w:r>
      <w:r>
        <w:rPr>
          <w:rFonts w:hint="eastAsia"/>
        </w:rPr>
        <w:t>を加えて表示する。</w:t>
      </w:r>
    </w:p>
    <w:p w14:paraId="37A931E7" w14:textId="77777777" w:rsidR="00C058A0" w:rsidRDefault="00C058A0" w:rsidP="00BF0485">
      <w:pPr>
        <w:pStyle w:val="3"/>
      </w:pPr>
      <w:r>
        <w:rPr>
          <w:rFonts w:hint="eastAsia"/>
        </w:rPr>
        <w:t>初期ソート順</w:t>
      </w:r>
    </w:p>
    <w:p w14:paraId="70EC4A26" w14:textId="54EB42B9" w:rsidR="00C058A0" w:rsidRDefault="00C058A0" w:rsidP="00862ACF">
      <w:pPr>
        <w:ind w:leftChars="500" w:left="1050"/>
      </w:pPr>
      <w:r>
        <w:rPr>
          <w:rFonts w:hint="eastAsia"/>
        </w:rPr>
        <w:t>【</w:t>
      </w:r>
      <w:r w:rsidR="00CA6855">
        <w:rPr>
          <w:rFonts w:hint="eastAsia"/>
        </w:rPr>
        <w:t>部署</w:t>
      </w:r>
      <w:r>
        <w:rPr>
          <w:rFonts w:hint="eastAsia"/>
        </w:rPr>
        <w:t>ID</w:t>
      </w:r>
      <w:r>
        <w:rPr>
          <w:rFonts w:hint="eastAsia"/>
        </w:rPr>
        <w:t>列】の昇順とする。</w:t>
      </w:r>
    </w:p>
    <w:p w14:paraId="00A4B8A5" w14:textId="77777777" w:rsidR="00C058A0" w:rsidRDefault="00C058A0" w:rsidP="00862ACF">
      <w:pPr>
        <w:ind w:leftChars="500" w:left="1050"/>
      </w:pPr>
      <w:r>
        <w:rPr>
          <w:rFonts w:hint="eastAsia"/>
        </w:rPr>
        <w:t>初期表示時点で【部署</w:t>
      </w:r>
      <w:r>
        <w:rPr>
          <w:rFonts w:hint="eastAsia"/>
        </w:rPr>
        <w:t>ID</w:t>
      </w:r>
      <w:r>
        <w:rPr>
          <w:rFonts w:hint="eastAsia"/>
        </w:rPr>
        <w:t>列】にはソート状態「昇順」が適用されており、列ヘッダーには適用中のソート状態を示す意匠を表示する。以降のソート切替は、この適用済みの状態を起点として行う。</w:t>
      </w:r>
    </w:p>
    <w:p w14:paraId="33E58ED7" w14:textId="77777777" w:rsidR="00C058A0" w:rsidRDefault="00C058A0" w:rsidP="00BF0485">
      <w:pPr>
        <w:pStyle w:val="3"/>
      </w:pPr>
      <w:r>
        <w:rPr>
          <w:rFonts w:hint="eastAsia"/>
        </w:rPr>
        <w:t>スクロール</w:t>
      </w:r>
    </w:p>
    <w:p w14:paraId="08A58B7A" w14:textId="77777777" w:rsidR="00C058A0" w:rsidRDefault="00C058A0" w:rsidP="00C058A0">
      <w:pPr>
        <w:pStyle w:val="a9"/>
        <w:numPr>
          <w:ilvl w:val="0"/>
          <w:numId w:val="27"/>
        </w:numPr>
        <w:pBdr>
          <w:top w:val="single" w:sz="4" w:space="0" w:color="auto"/>
        </w:pBdr>
        <w:spacing w:line="280" w:lineRule="exact"/>
      </w:pPr>
      <w:r>
        <w:rPr>
          <w:rFonts w:hint="eastAsia"/>
        </w:rPr>
        <w:t>テーブルの列が画面に収まらない場合、テーブル内で横スクロールする。</w:t>
      </w:r>
    </w:p>
    <w:p w14:paraId="7A239EDC" w14:textId="50C17A62" w:rsidR="00BF0485" w:rsidRPr="00E644E1" w:rsidRDefault="00C058A0" w:rsidP="00BF0485">
      <w:pPr>
        <w:pStyle w:val="a9"/>
        <w:numPr>
          <w:ilvl w:val="0"/>
          <w:numId w:val="27"/>
        </w:numPr>
        <w:pBdr>
          <w:top w:val="single" w:sz="4" w:space="0" w:color="auto"/>
        </w:pBdr>
        <w:spacing w:line="280" w:lineRule="exact"/>
      </w:pPr>
      <w:r>
        <w:rPr>
          <w:rFonts w:hint="eastAsia"/>
        </w:rPr>
        <w:t>テーブルの行が画面に収まらない場合</w:t>
      </w:r>
      <w:r w:rsidRPr="00FE78BC">
        <w:rPr>
          <w:rFonts w:hint="eastAsia"/>
        </w:rPr>
        <w:t>、テーブル内で縦スクロールする。</w:t>
      </w:r>
    </w:p>
    <w:p w14:paraId="43EBE56E" w14:textId="77777777" w:rsidR="00C058A0" w:rsidRDefault="00C058A0" w:rsidP="00BF0485">
      <w:pPr>
        <w:pStyle w:val="2"/>
      </w:pPr>
      <w:r>
        <w:rPr>
          <w:rFonts w:hint="eastAsia"/>
        </w:rPr>
        <w:t>表示件数の制御</w:t>
      </w:r>
    </w:p>
    <w:p w14:paraId="0C7C8547" w14:textId="1CF72A07" w:rsidR="00BF0485" w:rsidRPr="00BF0485" w:rsidRDefault="00BF0485" w:rsidP="00BF0485">
      <w:pPr>
        <w:ind w:leftChars="300" w:left="630"/>
      </w:pPr>
      <w:r>
        <w:rPr>
          <w:rFonts w:hint="eastAsia"/>
        </w:rPr>
        <w:t>一度に画面上に表示する</w:t>
      </w:r>
      <w:r w:rsidR="00CA6855">
        <w:rPr>
          <w:rFonts w:hint="eastAsia"/>
        </w:rPr>
        <w:t>部署</w:t>
      </w:r>
      <w:r>
        <w:rPr>
          <w:rFonts w:hint="eastAsia"/>
        </w:rPr>
        <w:t>マスタレコードの件数を制御する。</w:t>
      </w:r>
    </w:p>
    <w:p w14:paraId="4BCD8646" w14:textId="77777777" w:rsidR="00C058A0" w:rsidRDefault="00C058A0" w:rsidP="00BF0485">
      <w:pPr>
        <w:pStyle w:val="3"/>
      </w:pPr>
      <w:r>
        <w:rPr>
          <w:rFonts w:hint="eastAsia"/>
        </w:rPr>
        <w:t>表示件数</w:t>
      </w:r>
    </w:p>
    <w:p w14:paraId="26A5190D" w14:textId="0B196367" w:rsidR="00C058A0" w:rsidRPr="006E5C4B" w:rsidRDefault="00CA6855" w:rsidP="00BF0485">
      <w:pPr>
        <w:ind w:leftChars="500" w:left="1050"/>
      </w:pPr>
      <w:r>
        <w:rPr>
          <w:rFonts w:hint="eastAsia"/>
        </w:rPr>
        <w:t>部署</w:t>
      </w:r>
      <w:r w:rsidR="00C058A0">
        <w:rPr>
          <w:rFonts w:hint="eastAsia"/>
        </w:rPr>
        <w:t>マスタレコードの表示件数は</w:t>
      </w:r>
      <w:r w:rsidR="00C058A0" w:rsidRPr="00BF0485">
        <w:rPr>
          <w:rFonts w:hint="eastAsia"/>
        </w:rPr>
        <w:t>画面項目</w:t>
      </w:r>
      <w:r w:rsidR="00C058A0" w:rsidRPr="006E5C4B">
        <w:rPr>
          <w:rFonts w:hint="eastAsia"/>
        </w:rPr>
        <w:t>の【表示件数セレクトボックス】によって選択される。</w:t>
      </w:r>
    </w:p>
    <w:p w14:paraId="26BED799" w14:textId="77777777" w:rsidR="00C058A0" w:rsidRDefault="00C058A0" w:rsidP="00BF0485">
      <w:pPr>
        <w:ind w:leftChars="500" w:left="1050"/>
      </w:pPr>
      <w:r w:rsidRPr="006E5C4B">
        <w:rPr>
          <w:rFonts w:hint="eastAsia"/>
        </w:rPr>
        <w:lastRenderedPageBreak/>
        <w:t>初期値は</w:t>
      </w:r>
      <w:r w:rsidRPr="006E5C4B">
        <w:rPr>
          <w:rFonts w:hint="eastAsia"/>
        </w:rPr>
        <w:t>30</w:t>
      </w:r>
      <w:r w:rsidRPr="006E5C4B">
        <w:rPr>
          <w:rFonts w:hint="eastAsia"/>
        </w:rPr>
        <w:t>件とする。</w:t>
      </w:r>
    </w:p>
    <w:p w14:paraId="0261D430" w14:textId="77777777" w:rsidR="00C058A0" w:rsidRDefault="00C058A0" w:rsidP="00BF0485">
      <w:pPr>
        <w:pStyle w:val="3"/>
      </w:pPr>
      <w:r>
        <w:rPr>
          <w:rFonts w:hint="eastAsia"/>
        </w:rPr>
        <w:t>ページネーション</w:t>
      </w:r>
    </w:p>
    <w:p w14:paraId="7E15F37A" w14:textId="71AD4C8D" w:rsidR="00C058A0" w:rsidRDefault="00CA6855" w:rsidP="00BF0485">
      <w:pPr>
        <w:ind w:leftChars="500" w:left="1050"/>
      </w:pPr>
      <w:r>
        <w:rPr>
          <w:rFonts w:hint="eastAsia"/>
        </w:rPr>
        <w:t>部署</w:t>
      </w:r>
      <w:r w:rsidR="00C058A0">
        <w:rPr>
          <w:rFonts w:hint="eastAsia"/>
        </w:rPr>
        <w:t>マスタレコードの取得数が表示件数を超える場合は、表示件数ごとのページネーションを提供する。</w:t>
      </w:r>
    </w:p>
    <w:p w14:paraId="2B2A7873" w14:textId="16E75132" w:rsidR="00C058A0" w:rsidRDefault="00C058A0" w:rsidP="00BF0485">
      <w:pPr>
        <w:ind w:leftChars="500" w:left="1050"/>
      </w:pPr>
      <w:r>
        <w:rPr>
          <w:rFonts w:hint="eastAsia"/>
        </w:rPr>
        <w:t>ページ切替は画面項目の【ページネーション】または【表示ページセレクトボックス】によって行われる。</w:t>
      </w:r>
    </w:p>
    <w:p w14:paraId="595C044E" w14:textId="0988566E" w:rsidR="00C058A0" w:rsidRDefault="00C058A0" w:rsidP="00BF0485">
      <w:pPr>
        <w:pStyle w:val="2"/>
      </w:pPr>
      <w:r>
        <w:rPr>
          <w:rFonts w:hint="eastAsia"/>
        </w:rPr>
        <w:t>レイアウトの変更</w:t>
      </w:r>
    </w:p>
    <w:p w14:paraId="6CACDB91" w14:textId="77777777" w:rsidR="00C058A0" w:rsidRDefault="00C058A0" w:rsidP="00C058A0">
      <w:pPr>
        <w:ind w:leftChars="500" w:left="1050"/>
      </w:pPr>
      <w:r>
        <w:rPr>
          <w:rFonts w:hint="eastAsia"/>
        </w:rPr>
        <w:t>ユーザ操作によって、テーブル内の列のレイアウト変更が行われる。</w:t>
      </w:r>
    </w:p>
    <w:p w14:paraId="59E865B5" w14:textId="4ABB9F64" w:rsidR="00C058A0" w:rsidRDefault="00C058A0" w:rsidP="00C058A0">
      <w:pPr>
        <w:ind w:leftChars="500" w:left="1050"/>
      </w:pPr>
      <w:r>
        <w:rPr>
          <w:rFonts w:hint="eastAsia"/>
        </w:rPr>
        <w:t>変更可能なレイアウトは列順序、列幅、ソートがある。</w:t>
      </w:r>
    </w:p>
    <w:p w14:paraId="561F2058" w14:textId="77777777" w:rsidR="00C058A0" w:rsidRDefault="00C058A0" w:rsidP="00862ACF">
      <w:pPr>
        <w:pStyle w:val="3"/>
      </w:pPr>
      <w:r>
        <w:rPr>
          <w:rFonts w:hint="eastAsia"/>
        </w:rPr>
        <w:t>列順序</w:t>
      </w:r>
    </w:p>
    <w:p w14:paraId="0328A4B7" w14:textId="77777777" w:rsidR="00C058A0" w:rsidRDefault="00C058A0" w:rsidP="00862ACF">
      <w:pPr>
        <w:ind w:leftChars="500" w:left="1050"/>
      </w:pPr>
      <w:r>
        <w:rPr>
          <w:rFonts w:hint="eastAsia"/>
        </w:rPr>
        <w:t>列ヘッダーをドラッグ＆ドロップすることで列の順序を変更できる。</w:t>
      </w:r>
    </w:p>
    <w:p w14:paraId="5C7CEE8C" w14:textId="77777777" w:rsidR="002E5039" w:rsidRDefault="002E5039" w:rsidP="002E5039">
      <w:pPr>
        <w:ind w:leftChars="500" w:left="1050"/>
      </w:pPr>
      <w:r>
        <w:rPr>
          <w:rFonts w:hint="eastAsia"/>
        </w:rPr>
        <w:t>列</w:t>
      </w:r>
      <w:r>
        <w:rPr>
          <w:rFonts w:hint="eastAsia"/>
        </w:rPr>
        <w:t>A</w:t>
      </w:r>
      <w:r>
        <w:rPr>
          <w:rFonts w:hint="eastAsia"/>
        </w:rPr>
        <w:t>のヘッダーをドラッグして別の列</w:t>
      </w:r>
      <w:r>
        <w:rPr>
          <w:rFonts w:hint="eastAsia"/>
        </w:rPr>
        <w:t>B</w:t>
      </w:r>
      <w:r>
        <w:rPr>
          <w:rFonts w:hint="eastAsia"/>
        </w:rPr>
        <w:t>のヘッダーの上にドロップすると、</w:t>
      </w:r>
      <w:r>
        <w:rPr>
          <w:rFonts w:hint="eastAsia"/>
        </w:rPr>
        <w:t>A</w:t>
      </w:r>
      <w:r>
        <w:rPr>
          <w:rFonts w:hint="eastAsia"/>
        </w:rPr>
        <w:t>と</w:t>
      </w:r>
      <w:r>
        <w:rPr>
          <w:rFonts w:hint="eastAsia"/>
        </w:rPr>
        <w:t>B</w:t>
      </w:r>
      <w:r>
        <w:rPr>
          <w:rFonts w:hint="eastAsia"/>
        </w:rPr>
        <w:t>の位置関係により次の通り順序が入れ替わる。</w:t>
      </w:r>
    </w:p>
    <w:p w14:paraId="3FD84D19" w14:textId="77777777" w:rsidR="002E5039" w:rsidRDefault="002E5039" w:rsidP="002E5039">
      <w:pPr>
        <w:pStyle w:val="a9"/>
        <w:numPr>
          <w:ilvl w:val="0"/>
          <w:numId w:val="33"/>
        </w:numPr>
        <w:ind w:leftChars="500" w:left="1490"/>
      </w:pPr>
      <w:r>
        <w:rPr>
          <w:rFonts w:hint="eastAsia"/>
        </w:rPr>
        <w:t>AがBよりも左側にあった場合、Bの右側にAが挿入される。</w:t>
      </w:r>
    </w:p>
    <w:p w14:paraId="6812828F" w14:textId="77777777" w:rsidR="002E5039" w:rsidRDefault="002E5039" w:rsidP="002E5039">
      <w:pPr>
        <w:pStyle w:val="a9"/>
        <w:numPr>
          <w:ilvl w:val="0"/>
          <w:numId w:val="33"/>
        </w:numPr>
        <w:ind w:leftChars="500" w:left="1490"/>
      </w:pPr>
      <w:r>
        <w:rPr>
          <w:rFonts w:hint="eastAsia"/>
        </w:rPr>
        <w:t>AがBよりも右側にあった場合、Bの左側にAが挿入される。</w:t>
      </w:r>
    </w:p>
    <w:p w14:paraId="47DC92D7" w14:textId="77777777" w:rsidR="00C058A0" w:rsidRPr="006E5C4B" w:rsidRDefault="00C058A0" w:rsidP="00862ACF">
      <w:pPr>
        <w:pStyle w:val="3"/>
      </w:pPr>
      <w:r>
        <w:rPr>
          <w:rFonts w:hint="eastAsia"/>
        </w:rPr>
        <w:t>列幅</w:t>
      </w:r>
    </w:p>
    <w:p w14:paraId="73FA0DDB" w14:textId="77777777" w:rsidR="00C058A0" w:rsidRDefault="00C058A0" w:rsidP="00862ACF">
      <w:pPr>
        <w:ind w:leftChars="500" w:left="1050"/>
      </w:pPr>
      <w:r>
        <w:rPr>
          <w:rFonts w:hint="eastAsia"/>
        </w:rPr>
        <w:t>列ヘッダーと列ヘッダーの間をドラッグすることで、ドラッグしている境界線の左側の列の幅を変更できる。</w:t>
      </w:r>
    </w:p>
    <w:p w14:paraId="5AF27CE6" w14:textId="77777777" w:rsidR="00C058A0" w:rsidRDefault="00C058A0" w:rsidP="00862ACF">
      <w:pPr>
        <w:pStyle w:val="a9"/>
        <w:numPr>
          <w:ilvl w:val="0"/>
          <w:numId w:val="26"/>
        </w:numPr>
        <w:spacing w:line="280" w:lineRule="exact"/>
      </w:pPr>
      <w:r>
        <w:rPr>
          <w:rFonts w:hint="eastAsia"/>
        </w:rPr>
        <w:t>列幅の最小値は80pxとする。</w:t>
      </w:r>
    </w:p>
    <w:p w14:paraId="23AE6497" w14:textId="77777777" w:rsidR="00C058A0" w:rsidRDefault="00C058A0" w:rsidP="00862ACF">
      <w:pPr>
        <w:pStyle w:val="a9"/>
        <w:numPr>
          <w:ilvl w:val="0"/>
          <w:numId w:val="26"/>
        </w:numPr>
        <w:spacing w:line="280" w:lineRule="exact"/>
      </w:pPr>
      <w:r>
        <w:rPr>
          <w:rFonts w:hint="eastAsia"/>
        </w:rPr>
        <w:t>列幅の最大値は設定しない。</w:t>
      </w:r>
    </w:p>
    <w:p w14:paraId="7455B0F2" w14:textId="77777777" w:rsidR="00C058A0" w:rsidRDefault="00C058A0" w:rsidP="00862ACF">
      <w:pPr>
        <w:pStyle w:val="3"/>
      </w:pPr>
      <w:r>
        <w:rPr>
          <w:rFonts w:hint="eastAsia"/>
        </w:rPr>
        <w:t>ソート</w:t>
      </w:r>
    </w:p>
    <w:p w14:paraId="167227AE" w14:textId="77777777" w:rsidR="00C058A0" w:rsidRDefault="00C058A0" w:rsidP="00862ACF">
      <w:pPr>
        <w:ind w:leftChars="500" w:left="1050"/>
      </w:pPr>
      <w:r w:rsidRPr="00C02377">
        <w:t>ヘッダーをダブルクリックすることで、対象列のソート状態を</w:t>
      </w:r>
      <w:r>
        <w:rPr>
          <w:rFonts w:hint="eastAsia"/>
        </w:rPr>
        <w:t>昇順→降順→ソートなしの</w:t>
      </w:r>
      <w:r w:rsidRPr="00C02377">
        <w:t>順に切り替える</w:t>
      </w:r>
      <w:r>
        <w:rPr>
          <w:rFonts w:hint="eastAsia"/>
        </w:rPr>
        <w:t>。</w:t>
      </w:r>
    </w:p>
    <w:p w14:paraId="7AE8DDA2" w14:textId="0D8D40F3" w:rsidR="00780C5E" w:rsidRDefault="00780C5E" w:rsidP="00780C5E">
      <w:pPr>
        <w:pStyle w:val="a9"/>
        <w:numPr>
          <w:ilvl w:val="0"/>
          <w:numId w:val="26"/>
        </w:numPr>
        <w:spacing w:line="280" w:lineRule="exact"/>
      </w:pPr>
      <w:r>
        <w:rPr>
          <w:rFonts w:hint="eastAsia"/>
        </w:rPr>
        <w:t>本紙</w:t>
      </w:r>
      <w:r w:rsidRPr="00780C5E">
        <w:rPr>
          <w:u w:val="single"/>
        </w:rPr>
        <w:fldChar w:fldCharType="begin"/>
      </w:r>
      <w:r w:rsidRPr="00780C5E">
        <w:rPr>
          <w:u w:val="single"/>
        </w:rPr>
        <w:instrText xml:space="preserve"> </w:instrText>
      </w:r>
      <w:r w:rsidRPr="00780C5E">
        <w:rPr>
          <w:rFonts w:hint="eastAsia"/>
          <w:u w:val="single"/>
        </w:rPr>
        <w:instrText>REF _Ref232061598 \w \h</w:instrText>
      </w:r>
      <w:r w:rsidRPr="00780C5E">
        <w:rPr>
          <w:u w:val="single"/>
        </w:rPr>
        <w:instrText xml:space="preserve"> </w:instrText>
      </w:r>
      <w:r w:rsidRPr="00780C5E">
        <w:rPr>
          <w:u w:val="single"/>
        </w:rPr>
      </w:r>
      <w:r w:rsidRPr="00780C5E">
        <w:rPr>
          <w:u w:val="single"/>
        </w:rPr>
        <w:fldChar w:fldCharType="separate"/>
      </w:r>
      <w:r w:rsidRPr="00780C5E">
        <w:rPr>
          <w:u w:val="single"/>
        </w:rPr>
        <w:t>3.1</w:t>
      </w:r>
      <w:r w:rsidRPr="00780C5E">
        <w:rPr>
          <w:u w:val="single"/>
        </w:rPr>
        <w:fldChar w:fldCharType="end"/>
      </w:r>
      <w:r>
        <w:rPr>
          <w:rFonts w:hint="eastAsia"/>
        </w:rPr>
        <w:t>の入出力仕様で特記がない限り、対象列の値は文字列としてソートする。</w:t>
      </w:r>
    </w:p>
    <w:p w14:paraId="34690A1D" w14:textId="0809CC22" w:rsidR="00C058A0" w:rsidRDefault="00C058A0" w:rsidP="00862ACF">
      <w:pPr>
        <w:pStyle w:val="a9"/>
        <w:numPr>
          <w:ilvl w:val="0"/>
          <w:numId w:val="26"/>
        </w:numPr>
        <w:spacing w:line="280" w:lineRule="exact"/>
      </w:pPr>
      <w:r>
        <w:rPr>
          <w:rFonts w:hint="eastAsia"/>
        </w:rPr>
        <w:t>すでにソートが適用されている列がある状態で、別の列ヘッダーをダブルクリックした場合、既存のソートを解除し、ダブルクリックした列にソートを適用する。なお、複数列によるソートは行わない。</w:t>
      </w:r>
    </w:p>
    <w:p w14:paraId="3CB5D473" w14:textId="6E9884B4" w:rsidR="00C058A0" w:rsidRDefault="00C058A0" w:rsidP="00862ACF">
      <w:pPr>
        <w:pStyle w:val="a9"/>
        <w:numPr>
          <w:ilvl w:val="0"/>
          <w:numId w:val="26"/>
        </w:numPr>
        <w:spacing w:line="280" w:lineRule="exact"/>
      </w:pPr>
      <w:r w:rsidRPr="00C02377">
        <w:t>すべての列が「ソートなし」の場合は、</w:t>
      </w:r>
      <w:r>
        <w:rPr>
          <w:rFonts w:hint="eastAsia"/>
        </w:rPr>
        <w:t>【</w:t>
      </w:r>
      <w:r w:rsidR="00CA6855">
        <w:rPr>
          <w:rFonts w:hint="eastAsia"/>
        </w:rPr>
        <w:t>部署</w:t>
      </w:r>
      <w:r>
        <w:rPr>
          <w:rFonts w:hint="eastAsia"/>
        </w:rPr>
        <w:t>ID</w:t>
      </w:r>
      <w:r w:rsidRPr="00C02377">
        <w:t>列</w:t>
      </w:r>
      <w:r>
        <w:rPr>
          <w:rFonts w:hint="eastAsia"/>
        </w:rPr>
        <w:t>】</w:t>
      </w:r>
      <w:r w:rsidRPr="00C02377">
        <w:t>の</w:t>
      </w:r>
      <w:r>
        <w:rPr>
          <w:rFonts w:hint="eastAsia"/>
        </w:rPr>
        <w:t>昇順</w:t>
      </w:r>
      <w:r w:rsidRPr="00C02377">
        <w:t>を既定の並び順とする。</w:t>
      </w:r>
    </w:p>
    <w:p w14:paraId="228E38D2" w14:textId="50F5417F" w:rsidR="00F71C1C" w:rsidRDefault="00F71C1C" w:rsidP="00862ACF">
      <w:pPr>
        <w:pStyle w:val="2"/>
      </w:pPr>
      <w:r>
        <w:rPr>
          <w:rFonts w:hint="eastAsia"/>
        </w:rPr>
        <w:t>表示件数が</w:t>
      </w:r>
      <w:r>
        <w:rPr>
          <w:rFonts w:hint="eastAsia"/>
        </w:rPr>
        <w:t>0</w:t>
      </w:r>
      <w:r>
        <w:rPr>
          <w:rFonts w:hint="eastAsia"/>
        </w:rPr>
        <w:t>件の場合</w:t>
      </w:r>
    </w:p>
    <w:p w14:paraId="4A4C4711" w14:textId="77777777" w:rsidR="00C058A0" w:rsidRDefault="00C058A0" w:rsidP="00862ACF">
      <w:pPr>
        <w:ind w:leftChars="500" w:left="1050"/>
      </w:pPr>
      <w:r w:rsidRPr="00C02377">
        <w:t xml:space="preserve">※ </w:t>
      </w:r>
      <w:r w:rsidRPr="00C02377">
        <w:t>本機能では表示件数が</w:t>
      </w:r>
      <w:r w:rsidRPr="00C02377">
        <w:t>0</w:t>
      </w:r>
      <w:r w:rsidRPr="00C02377">
        <w:t>件になることはない。共通レイアウトはログイン中のユーザの部署</w:t>
      </w:r>
      <w:r w:rsidRPr="00C02377">
        <w:t>ID</w:t>
      </w:r>
      <w:r w:rsidRPr="00C02377">
        <w:t>と等しい部署マスタレコードの部署名を表示するため、部署マスタが</w:t>
      </w:r>
      <w:r w:rsidRPr="00C02377">
        <w:t>0</w:t>
      </w:r>
      <w:r w:rsidRPr="00C02377">
        <w:t>件の状態では本画面を表示できない。また部署マスタの洗い替えもファイル形式チェック「ボディ行に部署マスタレコードが</w:t>
      </w:r>
      <w:r w:rsidRPr="00C02377">
        <w:t>1</w:t>
      </w:r>
      <w:r w:rsidRPr="00C02377">
        <w:t>件以上存在すること」により</w:t>
      </w:r>
      <w:r w:rsidRPr="00C02377">
        <w:t>0</w:t>
      </w:r>
      <w:r w:rsidRPr="00C02377">
        <w:t>件化を受け付けない。本項はテ</w:t>
      </w:r>
      <w:r w:rsidRPr="00C02377">
        <w:lastRenderedPageBreak/>
        <w:t>ーブルの共通仕様として掲げるものである。</w:t>
      </w:r>
    </w:p>
    <w:tbl>
      <w:tblPr>
        <w:tblStyle w:val="5-1"/>
        <w:tblW w:w="14821" w:type="dxa"/>
        <w:tblInd w:w="625" w:type="dxa"/>
        <w:tblLook w:val="04A0" w:firstRow="1" w:lastRow="0" w:firstColumn="1" w:lastColumn="0" w:noHBand="0" w:noVBand="1"/>
      </w:tblPr>
      <w:tblGrid>
        <w:gridCol w:w="567"/>
        <w:gridCol w:w="3686"/>
        <w:gridCol w:w="5812"/>
        <w:gridCol w:w="4756"/>
      </w:tblGrid>
      <w:tr w:rsidR="00F71C1C" w:rsidRPr="004466B6" w14:paraId="4B0E2C69" w14:textId="77777777" w:rsidTr="00BF04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5268F4E" w14:textId="77777777" w:rsidR="00F71C1C" w:rsidRPr="004466B6" w:rsidRDefault="00F71C1C" w:rsidP="00BC163D">
            <w:pPr>
              <w:pStyle w:val="aa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No</w:t>
            </w:r>
          </w:p>
        </w:tc>
        <w:tc>
          <w:tcPr>
            <w:tcW w:w="3686" w:type="dxa"/>
          </w:tcPr>
          <w:p w14:paraId="735473F5" w14:textId="1E243760" w:rsidR="00F71C1C" w:rsidRPr="004466B6" w:rsidRDefault="006755F2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画面</w:t>
            </w:r>
            <w:r w:rsidR="00F71C1C" w:rsidRPr="004466B6">
              <w:rPr>
                <w:rFonts w:hint="eastAsia"/>
                <w:sz w:val="18"/>
                <w:szCs w:val="18"/>
              </w:rPr>
              <w:t>項目</w:t>
            </w:r>
          </w:p>
        </w:tc>
        <w:tc>
          <w:tcPr>
            <w:tcW w:w="5812" w:type="dxa"/>
          </w:tcPr>
          <w:p w14:paraId="09F168EE" w14:textId="77777777" w:rsidR="00F71C1C" w:rsidRPr="004466B6" w:rsidRDefault="00F71C1C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振舞い</w:t>
            </w:r>
          </w:p>
        </w:tc>
        <w:tc>
          <w:tcPr>
            <w:tcW w:w="4756" w:type="dxa"/>
          </w:tcPr>
          <w:p w14:paraId="0D532DBC" w14:textId="77777777" w:rsidR="00F71C1C" w:rsidRPr="004466B6" w:rsidRDefault="00F71C1C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備考</w:t>
            </w:r>
          </w:p>
        </w:tc>
      </w:tr>
      <w:tr w:rsidR="00F71C1C" w:rsidRPr="004466B6" w14:paraId="7DE2CCBE" w14:textId="77777777" w:rsidTr="00BF0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9CA8AF0" w14:textId="77777777" w:rsidR="00F71C1C" w:rsidRPr="004466B6" w:rsidRDefault="00F71C1C" w:rsidP="00F71C1C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A410E60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列ヘッダー</w:t>
            </w:r>
          </w:p>
        </w:tc>
        <w:tc>
          <w:tcPr>
            <w:tcW w:w="5812" w:type="dxa"/>
          </w:tcPr>
          <w:p w14:paraId="5CD15602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データが存在する場合と同様に表示する。</w:t>
            </w:r>
          </w:p>
        </w:tc>
        <w:tc>
          <w:tcPr>
            <w:tcW w:w="4756" w:type="dxa"/>
          </w:tcPr>
          <w:p w14:paraId="65DD8276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F71C1C" w:rsidRPr="004466B6" w14:paraId="25492ECD" w14:textId="77777777" w:rsidTr="00BF0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D59A1A" w14:textId="77777777" w:rsidR="00F71C1C" w:rsidRPr="004466B6" w:rsidRDefault="00F71C1C" w:rsidP="00F71C1C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1D857B57" w14:textId="77777777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列ボディ</w:t>
            </w:r>
          </w:p>
        </w:tc>
        <w:tc>
          <w:tcPr>
            <w:tcW w:w="5812" w:type="dxa"/>
          </w:tcPr>
          <w:p w14:paraId="24D96C4F" w14:textId="77777777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列間の区切りの線を表示しない。</w:t>
            </w:r>
          </w:p>
          <w:p w14:paraId="441CDE6A" w14:textId="6BDE9501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中央寄せで「該当する</w:t>
            </w:r>
            <w:r w:rsidR="00235978">
              <w:rPr>
                <w:rFonts w:hint="eastAsia"/>
                <w:sz w:val="18"/>
                <w:szCs w:val="18"/>
              </w:rPr>
              <w:t>データ</w:t>
            </w:r>
            <w:r w:rsidRPr="004466B6">
              <w:rPr>
                <w:rFonts w:hint="eastAsia"/>
                <w:sz w:val="18"/>
                <w:szCs w:val="18"/>
              </w:rPr>
              <w:t>がありません」のメッセージを表示する。</w:t>
            </w:r>
          </w:p>
        </w:tc>
        <w:tc>
          <w:tcPr>
            <w:tcW w:w="4756" w:type="dxa"/>
          </w:tcPr>
          <w:p w14:paraId="228D642F" w14:textId="77777777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F71C1C" w:rsidRPr="004466B6" w14:paraId="13103545" w14:textId="77777777" w:rsidTr="00BF0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3952C25" w14:textId="77777777" w:rsidR="00F71C1C" w:rsidRPr="004466B6" w:rsidRDefault="00F71C1C" w:rsidP="00F71C1C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CCB275D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取得データ件数</w:t>
            </w:r>
          </w:p>
        </w:tc>
        <w:tc>
          <w:tcPr>
            <w:tcW w:w="5812" w:type="dxa"/>
          </w:tcPr>
          <w:p w14:paraId="68B1DCCB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0件とする。</w:t>
            </w:r>
          </w:p>
        </w:tc>
        <w:tc>
          <w:tcPr>
            <w:tcW w:w="4756" w:type="dxa"/>
          </w:tcPr>
          <w:p w14:paraId="0A7058ED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F71C1C" w:rsidRPr="004466B6" w14:paraId="7BD43ADF" w14:textId="77777777" w:rsidTr="00BF0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FD8623E" w14:textId="77777777" w:rsidR="00F71C1C" w:rsidRPr="004466B6" w:rsidRDefault="00F71C1C" w:rsidP="00F71C1C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5B3DDDFB" w14:textId="77777777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ページネーション</w:t>
            </w:r>
          </w:p>
        </w:tc>
        <w:tc>
          <w:tcPr>
            <w:tcW w:w="5812" w:type="dxa"/>
          </w:tcPr>
          <w:p w14:paraId="6F79D0F4" w14:textId="77777777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ページ番号は1とする。</w:t>
            </w:r>
          </w:p>
        </w:tc>
        <w:tc>
          <w:tcPr>
            <w:tcW w:w="4756" w:type="dxa"/>
          </w:tcPr>
          <w:p w14:paraId="2F521AA0" w14:textId="77777777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全てのボタンがクリック不可となる。</w:t>
            </w:r>
          </w:p>
        </w:tc>
      </w:tr>
      <w:tr w:rsidR="00F71C1C" w:rsidRPr="004466B6" w14:paraId="549E1100" w14:textId="77777777" w:rsidTr="00BF0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7E3798C" w14:textId="77777777" w:rsidR="00F71C1C" w:rsidRPr="004466B6" w:rsidRDefault="00F71C1C" w:rsidP="00F71C1C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CBA9F25" w14:textId="55072878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表示</w:t>
            </w:r>
            <w:r w:rsidR="005B6802">
              <w:rPr>
                <w:rFonts w:hint="eastAsia"/>
                <w:sz w:val="18"/>
                <w:szCs w:val="18"/>
              </w:rPr>
              <w:t>ページ</w:t>
            </w:r>
            <w:r w:rsidRPr="004466B6">
              <w:rPr>
                <w:rFonts w:hint="eastAsia"/>
                <w:sz w:val="18"/>
                <w:szCs w:val="18"/>
              </w:rPr>
              <w:t>セレクトボックス</w:t>
            </w:r>
          </w:p>
        </w:tc>
        <w:tc>
          <w:tcPr>
            <w:tcW w:w="5812" w:type="dxa"/>
          </w:tcPr>
          <w:p w14:paraId="6E77F327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ページ番号は1とする。</w:t>
            </w:r>
          </w:p>
        </w:tc>
        <w:tc>
          <w:tcPr>
            <w:tcW w:w="4756" w:type="dxa"/>
          </w:tcPr>
          <w:p w14:paraId="0AB81F86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選択肢が1つのセレクトボックスとなる。</w:t>
            </w:r>
          </w:p>
        </w:tc>
      </w:tr>
    </w:tbl>
    <w:p w14:paraId="151B4BA5" w14:textId="77777777" w:rsidR="00DB0F7A" w:rsidRPr="00F71C1C" w:rsidRDefault="00DB0F7A" w:rsidP="00DB0F7A"/>
    <w:sectPr w:rsidR="00DB0F7A" w:rsidRPr="00F71C1C" w:rsidSect="00592264">
      <w:headerReference w:type="default" r:id="rId14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D645D" w14:textId="77777777" w:rsidR="00C062B8" w:rsidRDefault="00C062B8" w:rsidP="00C002F1">
      <w:pPr>
        <w:spacing w:after="0" w:line="240" w:lineRule="auto"/>
      </w:pPr>
      <w:r>
        <w:separator/>
      </w:r>
    </w:p>
  </w:endnote>
  <w:endnote w:type="continuationSeparator" w:id="0">
    <w:p w14:paraId="1C3B4413" w14:textId="77777777" w:rsidR="00C062B8" w:rsidRDefault="00C062B8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D0607" w14:textId="77777777" w:rsidR="00C062B8" w:rsidRDefault="00C062B8" w:rsidP="00C002F1">
      <w:pPr>
        <w:spacing w:after="0" w:line="240" w:lineRule="auto"/>
      </w:pPr>
      <w:r>
        <w:separator/>
      </w:r>
    </w:p>
  </w:footnote>
  <w:footnote w:type="continuationSeparator" w:id="0">
    <w:p w14:paraId="7FD81EAE" w14:textId="77777777" w:rsidR="00C062B8" w:rsidRDefault="00C062B8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34EA0FC4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3820DF1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F5DB51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18F9D5DB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438DEE80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37038A54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DDE8C96" w14:textId="1CFDE6A2" w:rsidR="00C002F1" w:rsidRPr="0008506E" w:rsidRDefault="00000000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Content>
              <w:r w:rsidR="00862ACF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DC428AF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959CBB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78DC9F96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26BA095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画面レイアウト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5FC2774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582773C" w14:textId="01FB9719" w:rsidR="00C002F1" w:rsidRPr="0008506E" w:rsidRDefault="00DB0F7A" w:rsidP="00C002F1">
          <w:pPr>
            <w:pStyle w:val="af3"/>
          </w:pPr>
          <w:r>
            <w:rPr>
              <w:rFonts w:hint="eastAsia"/>
            </w:rPr>
            <w:t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92540CB" w14:textId="05569798" w:rsidR="00C002F1" w:rsidRPr="00521AB2" w:rsidRDefault="00CA6855" w:rsidP="00C002F1">
          <w:pPr>
            <w:pStyle w:val="af3"/>
          </w:pPr>
          <w:r>
            <w:rPr>
              <w:rFonts w:hint="eastAsia"/>
            </w:rPr>
            <w:t>部署</w:t>
          </w:r>
          <w:r w:rsidR="00DB0F7A">
            <w:rPr>
              <w:rFonts w:hint="eastAsia"/>
            </w:rPr>
            <w:t>マスタ管理画面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33794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C1325F" w14:textId="1B9533F9" w:rsidR="00C002F1" w:rsidRPr="0008506E" w:rsidRDefault="000E337B" w:rsidP="000E337B">
          <w:pPr>
            <w:pStyle w:val="af3"/>
            <w:jc w:val="center"/>
          </w:pPr>
          <w:r>
            <w:rPr>
              <w:rFonts w:hint="eastAsia"/>
            </w:rPr>
            <w:t>2026/</w:t>
          </w:r>
          <w:r w:rsidR="00D8655D">
            <w:rPr>
              <w:rFonts w:hint="eastAsia"/>
            </w:rPr>
            <w:t>09/25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B65793" w14:textId="14F92C73" w:rsidR="00C002F1" w:rsidRPr="0008506E" w:rsidRDefault="000E337B" w:rsidP="00D8655D">
          <w:pPr>
            <w:pStyle w:val="af3"/>
            <w:jc w:val="center"/>
          </w:pPr>
          <w:r>
            <w:rPr>
              <w:rFonts w:hint="eastAsia"/>
            </w:rPr>
            <w:t>SSV/</w:t>
          </w:r>
          <w:r w:rsidR="00A658D1"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64AA65B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42E335FA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05F"/>
    <w:multiLevelType w:val="hybridMultilevel"/>
    <w:tmpl w:val="CCA4592E"/>
    <w:lvl w:ilvl="0" w:tplc="04090001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31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51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71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1" w15:restartNumberingAfterBreak="0">
    <w:nsid w:val="03E929D8"/>
    <w:multiLevelType w:val="hybridMultilevel"/>
    <w:tmpl w:val="38B630F0"/>
    <w:lvl w:ilvl="0" w:tplc="43FC6EB0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40D2534"/>
    <w:multiLevelType w:val="hybridMultilevel"/>
    <w:tmpl w:val="E8B2B1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6463C85"/>
    <w:multiLevelType w:val="multilevel"/>
    <w:tmpl w:val="3BACB6FA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F3BEC"/>
    <w:multiLevelType w:val="hybridMultilevel"/>
    <w:tmpl w:val="269ECA62"/>
    <w:lvl w:ilvl="0" w:tplc="CB1A6346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06B6BC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1515DE1"/>
    <w:multiLevelType w:val="hybridMultilevel"/>
    <w:tmpl w:val="62FCEA74"/>
    <w:lvl w:ilvl="0" w:tplc="C19E5C9E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28344E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254801D3"/>
    <w:multiLevelType w:val="hybridMultilevel"/>
    <w:tmpl w:val="05B2E764"/>
    <w:lvl w:ilvl="0" w:tplc="43FC6EB0">
      <w:start w:val="1"/>
      <w:numFmt w:val="bullet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DC06CC3"/>
    <w:multiLevelType w:val="hybridMultilevel"/>
    <w:tmpl w:val="97AE93FC"/>
    <w:lvl w:ilvl="0" w:tplc="04090001">
      <w:start w:val="1"/>
      <w:numFmt w:val="bullet"/>
      <w:lvlText w:val=""/>
      <w:lvlJc w:val="left"/>
      <w:pPr>
        <w:ind w:left="191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35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7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3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67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1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5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99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430" w:hanging="440"/>
      </w:pPr>
      <w:rPr>
        <w:rFonts w:ascii="Wingdings" w:hAnsi="Wingdings" w:hint="default"/>
      </w:rPr>
    </w:lvl>
  </w:abstractNum>
  <w:abstractNum w:abstractNumId="10" w15:restartNumberingAfterBreak="0">
    <w:nsid w:val="2DFA79E0"/>
    <w:multiLevelType w:val="hybridMultilevel"/>
    <w:tmpl w:val="957096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E30121A"/>
    <w:multiLevelType w:val="hybridMultilevel"/>
    <w:tmpl w:val="9816E9BC"/>
    <w:lvl w:ilvl="0" w:tplc="6F2C7A3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469D4121"/>
    <w:multiLevelType w:val="hybridMultilevel"/>
    <w:tmpl w:val="8E48EB5C"/>
    <w:lvl w:ilvl="0" w:tplc="43FC6EB0">
      <w:start w:val="1"/>
      <w:numFmt w:val="bullet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CEC4A64"/>
    <w:multiLevelType w:val="hybridMultilevel"/>
    <w:tmpl w:val="0290885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720" w:hanging="440"/>
      </w:pPr>
      <w:rPr>
        <w:rFonts w:ascii="Wingdings" w:hAnsi="Wingdings" w:hint="default"/>
      </w:rPr>
    </w:lvl>
    <w:lvl w:ilvl="2" w:tplc="89E6BD1E">
      <w:start w:val="1"/>
      <w:numFmt w:val="bullet"/>
      <w:lvlText w:val="-"/>
      <w:lvlJc w:val="left"/>
      <w:pPr>
        <w:ind w:left="2080" w:hanging="360"/>
      </w:pPr>
      <w:rPr>
        <w:rFonts w:ascii="Meiryo UI" w:eastAsia="Meiryo UI" w:hAnsi="Meiryo UI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4" w15:restartNumberingAfterBreak="0">
    <w:nsid w:val="4D40531A"/>
    <w:multiLevelType w:val="hybridMultilevel"/>
    <w:tmpl w:val="801E9C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8336AA7"/>
    <w:multiLevelType w:val="hybridMultilevel"/>
    <w:tmpl w:val="B60EE3C0"/>
    <w:lvl w:ilvl="0" w:tplc="DF0C60B2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00B40AB"/>
    <w:multiLevelType w:val="multilevel"/>
    <w:tmpl w:val="3BACB6FA"/>
    <w:numStyleLink w:val="1"/>
  </w:abstractNum>
  <w:abstractNum w:abstractNumId="17" w15:restartNumberingAfterBreak="0">
    <w:nsid w:val="736F442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7DB97AFB"/>
    <w:multiLevelType w:val="hybridMultilevel"/>
    <w:tmpl w:val="5EA692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0100960">
    <w:abstractNumId w:val="3"/>
  </w:num>
  <w:num w:numId="2" w16cid:durableId="677079582">
    <w:abstractNumId w:val="16"/>
    <w:lvlOverride w:ilvl="3">
      <w:lvl w:ilvl="3">
        <w:start w:val="1"/>
        <w:numFmt w:val="decimal"/>
        <w:pStyle w:val="4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2551" w:hanging="850"/>
        </w:pPr>
        <w:rPr>
          <w:rFonts w:hint="eastAsia"/>
        </w:rPr>
      </w:lvl>
    </w:lvlOverride>
  </w:num>
  <w:num w:numId="3" w16cid:durableId="1132360486">
    <w:abstractNumId w:val="16"/>
  </w:num>
  <w:num w:numId="4" w16cid:durableId="1896310185">
    <w:abstractNumId w:val="16"/>
  </w:num>
  <w:num w:numId="5" w16cid:durableId="891892927">
    <w:abstractNumId w:val="16"/>
  </w:num>
  <w:num w:numId="6" w16cid:durableId="1347555933">
    <w:abstractNumId w:val="16"/>
  </w:num>
  <w:num w:numId="7" w16cid:durableId="709839561">
    <w:abstractNumId w:val="16"/>
  </w:num>
  <w:num w:numId="8" w16cid:durableId="582035669">
    <w:abstractNumId w:val="16"/>
  </w:num>
  <w:num w:numId="9" w16cid:durableId="1732187897">
    <w:abstractNumId w:val="16"/>
  </w:num>
  <w:num w:numId="10" w16cid:durableId="124928254">
    <w:abstractNumId w:val="16"/>
  </w:num>
  <w:num w:numId="11" w16cid:durableId="2131777331">
    <w:abstractNumId w:val="16"/>
  </w:num>
  <w:num w:numId="12" w16cid:durableId="963731790">
    <w:abstractNumId w:val="16"/>
  </w:num>
  <w:num w:numId="13" w16cid:durableId="1534807914">
    <w:abstractNumId w:val="16"/>
  </w:num>
  <w:num w:numId="14" w16cid:durableId="803889070">
    <w:abstractNumId w:val="16"/>
  </w:num>
  <w:num w:numId="15" w16cid:durableId="1422676068">
    <w:abstractNumId w:val="16"/>
  </w:num>
  <w:num w:numId="16" w16cid:durableId="1965185649">
    <w:abstractNumId w:val="16"/>
    <w:lvlOverride w:ilvl="1">
      <w:lvl w:ilvl="1">
        <w:start w:val="1"/>
        <w:numFmt w:val="decimal"/>
        <w:pStyle w:val="2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1418" w:hanging="567"/>
        </w:pPr>
        <w:rPr>
          <w:rFonts w:hint="eastAsia"/>
        </w:rPr>
      </w:lvl>
    </w:lvlOverride>
  </w:num>
  <w:num w:numId="17" w16cid:durableId="1844126601">
    <w:abstractNumId w:val="17"/>
  </w:num>
  <w:num w:numId="18" w16cid:durableId="2138989112">
    <w:abstractNumId w:val="14"/>
  </w:num>
  <w:num w:numId="19" w16cid:durableId="104161252">
    <w:abstractNumId w:val="2"/>
  </w:num>
  <w:num w:numId="20" w16cid:durableId="1818760549">
    <w:abstractNumId w:val="18"/>
  </w:num>
  <w:num w:numId="21" w16cid:durableId="1639258023">
    <w:abstractNumId w:val="5"/>
  </w:num>
  <w:num w:numId="22" w16cid:durableId="268196236">
    <w:abstractNumId w:val="4"/>
  </w:num>
  <w:num w:numId="23" w16cid:durableId="1305962158">
    <w:abstractNumId w:val="10"/>
  </w:num>
  <w:num w:numId="24" w16cid:durableId="2057004699">
    <w:abstractNumId w:val="1"/>
  </w:num>
  <w:num w:numId="25" w16cid:durableId="1364791322">
    <w:abstractNumId w:val="15"/>
  </w:num>
  <w:num w:numId="26" w16cid:durableId="1437099550">
    <w:abstractNumId w:val="13"/>
  </w:num>
  <w:num w:numId="27" w16cid:durableId="560139461">
    <w:abstractNumId w:val="0"/>
  </w:num>
  <w:num w:numId="28" w16cid:durableId="344285838">
    <w:abstractNumId w:val="11"/>
  </w:num>
  <w:num w:numId="29" w16cid:durableId="683819793">
    <w:abstractNumId w:val="7"/>
  </w:num>
  <w:num w:numId="30" w16cid:durableId="2090301492">
    <w:abstractNumId w:val="8"/>
  </w:num>
  <w:num w:numId="31" w16cid:durableId="84152094">
    <w:abstractNumId w:val="6"/>
  </w:num>
  <w:num w:numId="32" w16cid:durableId="226845867">
    <w:abstractNumId w:val="12"/>
  </w:num>
  <w:num w:numId="33" w16cid:durableId="18819414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7A"/>
    <w:rsid w:val="00007051"/>
    <w:rsid w:val="000200E7"/>
    <w:rsid w:val="00023725"/>
    <w:rsid w:val="00054A7E"/>
    <w:rsid w:val="000837CF"/>
    <w:rsid w:val="000E337B"/>
    <w:rsid w:val="000E53EA"/>
    <w:rsid w:val="00127BE6"/>
    <w:rsid w:val="0014136E"/>
    <w:rsid w:val="00146E8B"/>
    <w:rsid w:val="00163224"/>
    <w:rsid w:val="00170F49"/>
    <w:rsid w:val="001927B4"/>
    <w:rsid w:val="001A2898"/>
    <w:rsid w:val="001D6E76"/>
    <w:rsid w:val="001F71AE"/>
    <w:rsid w:val="001F72D6"/>
    <w:rsid w:val="002062BD"/>
    <w:rsid w:val="002220F3"/>
    <w:rsid w:val="00231D94"/>
    <w:rsid w:val="00234F99"/>
    <w:rsid w:val="00235978"/>
    <w:rsid w:val="0025564B"/>
    <w:rsid w:val="00272650"/>
    <w:rsid w:val="00272B82"/>
    <w:rsid w:val="002855F8"/>
    <w:rsid w:val="00290B53"/>
    <w:rsid w:val="00296433"/>
    <w:rsid w:val="002E5039"/>
    <w:rsid w:val="002E74D2"/>
    <w:rsid w:val="00311A0C"/>
    <w:rsid w:val="00334BF2"/>
    <w:rsid w:val="003514DC"/>
    <w:rsid w:val="00365172"/>
    <w:rsid w:val="003A27D7"/>
    <w:rsid w:val="003A3D64"/>
    <w:rsid w:val="003C6CC2"/>
    <w:rsid w:val="003D6AB7"/>
    <w:rsid w:val="003E3220"/>
    <w:rsid w:val="003F423A"/>
    <w:rsid w:val="004044C2"/>
    <w:rsid w:val="00404FFF"/>
    <w:rsid w:val="00407AFF"/>
    <w:rsid w:val="00412D27"/>
    <w:rsid w:val="004345BC"/>
    <w:rsid w:val="004451B2"/>
    <w:rsid w:val="00464509"/>
    <w:rsid w:val="004808E5"/>
    <w:rsid w:val="004C27B6"/>
    <w:rsid w:val="0050601C"/>
    <w:rsid w:val="00522598"/>
    <w:rsid w:val="00522E49"/>
    <w:rsid w:val="00537166"/>
    <w:rsid w:val="005774EF"/>
    <w:rsid w:val="00585378"/>
    <w:rsid w:val="00591AF4"/>
    <w:rsid w:val="00592264"/>
    <w:rsid w:val="005B518F"/>
    <w:rsid w:val="005B6802"/>
    <w:rsid w:val="005C6C9A"/>
    <w:rsid w:val="005D01D5"/>
    <w:rsid w:val="005D503D"/>
    <w:rsid w:val="005F18B2"/>
    <w:rsid w:val="006100FB"/>
    <w:rsid w:val="0061259E"/>
    <w:rsid w:val="0062458D"/>
    <w:rsid w:val="00632CE5"/>
    <w:rsid w:val="00641209"/>
    <w:rsid w:val="00666088"/>
    <w:rsid w:val="00674E1A"/>
    <w:rsid w:val="006755F2"/>
    <w:rsid w:val="0067772E"/>
    <w:rsid w:val="00695B13"/>
    <w:rsid w:val="00697B27"/>
    <w:rsid w:val="006A4728"/>
    <w:rsid w:val="006D1F7F"/>
    <w:rsid w:val="006D7478"/>
    <w:rsid w:val="006E2019"/>
    <w:rsid w:val="006F7511"/>
    <w:rsid w:val="007049C2"/>
    <w:rsid w:val="0074182F"/>
    <w:rsid w:val="00771899"/>
    <w:rsid w:val="00780C5E"/>
    <w:rsid w:val="00783149"/>
    <w:rsid w:val="00785F6D"/>
    <w:rsid w:val="007A5BBB"/>
    <w:rsid w:val="007C3A8B"/>
    <w:rsid w:val="007F0471"/>
    <w:rsid w:val="00807C34"/>
    <w:rsid w:val="0081006E"/>
    <w:rsid w:val="00817D22"/>
    <w:rsid w:val="00862ACF"/>
    <w:rsid w:val="008D1365"/>
    <w:rsid w:val="008E383F"/>
    <w:rsid w:val="008F3366"/>
    <w:rsid w:val="00922ED1"/>
    <w:rsid w:val="00983987"/>
    <w:rsid w:val="009A79BA"/>
    <w:rsid w:val="009B14EA"/>
    <w:rsid w:val="009C1EDE"/>
    <w:rsid w:val="009E6E5A"/>
    <w:rsid w:val="009F30CA"/>
    <w:rsid w:val="00A0693E"/>
    <w:rsid w:val="00A110F7"/>
    <w:rsid w:val="00A572B4"/>
    <w:rsid w:val="00A658D1"/>
    <w:rsid w:val="00A66581"/>
    <w:rsid w:val="00A7395D"/>
    <w:rsid w:val="00AC5EBC"/>
    <w:rsid w:val="00AC6770"/>
    <w:rsid w:val="00AE0E35"/>
    <w:rsid w:val="00AE6E87"/>
    <w:rsid w:val="00AF5CCD"/>
    <w:rsid w:val="00B176C0"/>
    <w:rsid w:val="00B538C3"/>
    <w:rsid w:val="00BA1B8A"/>
    <w:rsid w:val="00BA693E"/>
    <w:rsid w:val="00BC1091"/>
    <w:rsid w:val="00BE4164"/>
    <w:rsid w:val="00BF0485"/>
    <w:rsid w:val="00C002F1"/>
    <w:rsid w:val="00C058A0"/>
    <w:rsid w:val="00C062B8"/>
    <w:rsid w:val="00C36D24"/>
    <w:rsid w:val="00C73352"/>
    <w:rsid w:val="00C751A7"/>
    <w:rsid w:val="00C81EE7"/>
    <w:rsid w:val="00CA6855"/>
    <w:rsid w:val="00CB13A9"/>
    <w:rsid w:val="00CC0AAA"/>
    <w:rsid w:val="00CC0D5F"/>
    <w:rsid w:val="00CC3927"/>
    <w:rsid w:val="00CC5507"/>
    <w:rsid w:val="00CE7870"/>
    <w:rsid w:val="00D0015A"/>
    <w:rsid w:val="00D449D0"/>
    <w:rsid w:val="00D608D9"/>
    <w:rsid w:val="00D73985"/>
    <w:rsid w:val="00D80BA4"/>
    <w:rsid w:val="00D8655D"/>
    <w:rsid w:val="00DA10B2"/>
    <w:rsid w:val="00DA6387"/>
    <w:rsid w:val="00DB0F7A"/>
    <w:rsid w:val="00DC63FB"/>
    <w:rsid w:val="00DD3A28"/>
    <w:rsid w:val="00E0047A"/>
    <w:rsid w:val="00E11956"/>
    <w:rsid w:val="00E60738"/>
    <w:rsid w:val="00E71E3F"/>
    <w:rsid w:val="00E73EE2"/>
    <w:rsid w:val="00EA2841"/>
    <w:rsid w:val="00EA62E1"/>
    <w:rsid w:val="00ED6DE3"/>
    <w:rsid w:val="00F24F0B"/>
    <w:rsid w:val="00F650FB"/>
    <w:rsid w:val="00F71C1C"/>
    <w:rsid w:val="00F91E8B"/>
    <w:rsid w:val="00FC54B1"/>
    <w:rsid w:val="00FF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455EB8"/>
  <w15:chartTrackingRefBased/>
  <w15:docId w15:val="{1352E166-B5F0-4BF9-997C-FA2336A4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16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16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F423A"/>
    <w:pPr>
      <w:keepNext/>
      <w:keepLines/>
      <w:numPr>
        <w:ilvl w:val="2"/>
        <w:numId w:val="16"/>
      </w:numPr>
      <w:spacing w:before="160" w:after="80" w:line="240" w:lineRule="auto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16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16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C002F1"/>
    <w:rPr>
      <w:rFonts w:asciiTheme="majorHAnsi" w:eastAsia="ＭＳ ゴシック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aliases w:val="テーブル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aliases w:val="テーブル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f7">
    <w:name w:val="annotation reference"/>
    <w:basedOn w:val="a0"/>
    <w:uiPriority w:val="99"/>
    <w:semiHidden/>
    <w:unhideWhenUsed/>
    <w:rsid w:val="00DB0F7A"/>
    <w:rPr>
      <w:sz w:val="18"/>
      <w:szCs w:val="18"/>
    </w:rPr>
  </w:style>
  <w:style w:type="paragraph" w:styleId="af8">
    <w:name w:val="annotation text"/>
    <w:basedOn w:val="a"/>
    <w:link w:val="af9"/>
    <w:uiPriority w:val="99"/>
    <w:unhideWhenUsed/>
    <w:rsid w:val="00DB0F7A"/>
    <w:pPr>
      <w:spacing w:after="160"/>
    </w:pPr>
    <w:rPr>
      <w:rFonts w:eastAsia="ＭＳ ゴシック"/>
    </w:rPr>
  </w:style>
  <w:style w:type="character" w:customStyle="1" w:styleId="af9">
    <w:name w:val="コメント文字列 (文字)"/>
    <w:basedOn w:val="a0"/>
    <w:link w:val="af8"/>
    <w:uiPriority w:val="99"/>
    <w:rsid w:val="00DB0F7A"/>
    <w:rPr>
      <w:rFonts w:eastAsia="ＭＳ ゴシック"/>
      <w:sz w:val="21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3514DC"/>
    <w:pPr>
      <w:spacing w:after="120"/>
    </w:pPr>
    <w:rPr>
      <w:rFonts w:eastAsia="Meiryo UI"/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3514DC"/>
    <w:rPr>
      <w:rFonts w:eastAsia="Meiryo UI"/>
      <w:b/>
      <w:bCs/>
      <w:sz w:val="21"/>
    </w:rPr>
  </w:style>
  <w:style w:type="paragraph" w:styleId="afc">
    <w:name w:val="Revision"/>
    <w:hidden/>
    <w:uiPriority w:val="99"/>
    <w:semiHidden/>
    <w:rsid w:val="00AE6E87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194</TotalTime>
  <Pages>8</Pages>
  <Words>1608</Words>
  <Characters>1690</Characters>
  <Application>Microsoft Office Word</Application>
  <DocSecurity>0</DocSecurity>
  <Lines>169</Lines>
  <Paragraphs>253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56</cp:revision>
  <dcterms:created xsi:type="dcterms:W3CDTF">2026-06-01T05:56:00Z</dcterms:created>
  <dcterms:modified xsi:type="dcterms:W3CDTF">2026-09-25T01:28:00Z</dcterms:modified>
</cp:coreProperties>
</file>