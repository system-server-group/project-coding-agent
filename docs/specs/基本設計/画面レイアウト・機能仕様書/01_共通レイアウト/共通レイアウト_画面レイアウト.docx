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0FC2" w14:textId="3D457C2B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8A56C2" w14:paraId="49A156D6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19E76A08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5DDB859A" w14:textId="77777777" w:rsidR="008A56C2" w:rsidRDefault="008A56C2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8A56C2" w14:paraId="0DBC0E9E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D8D2D2D" w14:textId="2DB94E8C" w:rsidR="008A56C2" w:rsidRDefault="009D7E9C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3C0B0498" w14:textId="39070AEE" w:rsidR="008A56C2" w:rsidRDefault="00743D83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共通</w:t>
            </w:r>
            <w:r w:rsidR="009531B0">
              <w:rPr>
                <w:rFonts w:hint="eastAsia"/>
              </w:rPr>
              <w:t>レイアウト</w:t>
            </w:r>
          </w:p>
        </w:tc>
      </w:tr>
      <w:tr w:rsidR="008A56C2" w14:paraId="7F076B74" w14:textId="77777777" w:rsidTr="007C1D93">
        <w:trPr>
          <w:trHeight w:val="2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2897D3F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5B0869A5" w14:textId="5E3B1D88" w:rsidR="008A56C2" w:rsidRDefault="00743D83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ログイン画面</w:t>
            </w:r>
            <w:r w:rsidR="009531B0">
              <w:rPr>
                <w:rFonts w:hint="eastAsia"/>
              </w:rPr>
              <w:t>、エラー画面を除く</w:t>
            </w:r>
            <w:r>
              <w:rPr>
                <w:rFonts w:hint="eastAsia"/>
              </w:rPr>
              <w:t>全ての画面で共有するレイアウト。</w:t>
            </w:r>
          </w:p>
          <w:p w14:paraId="6B474B7E" w14:textId="5065CC4D" w:rsidR="009531B0" w:rsidRDefault="009531B0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画面は共通ヘッダーとメインビューポートから構成される。</w:t>
            </w:r>
          </w:p>
          <w:p w14:paraId="476DC1B0" w14:textId="2BD11320" w:rsidR="009531B0" w:rsidRDefault="009531B0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共通ヘッダーは</w:t>
            </w:r>
            <w:r w:rsidR="00743D83">
              <w:rPr>
                <w:rFonts w:hint="eastAsia"/>
              </w:rPr>
              <w:t>各</w:t>
            </w:r>
            <w:r>
              <w:rPr>
                <w:rFonts w:hint="eastAsia"/>
              </w:rPr>
              <w:t>機能の</w:t>
            </w:r>
            <w:r w:rsidR="00743D83">
              <w:rPr>
                <w:rFonts w:hint="eastAsia"/>
              </w:rPr>
              <w:t>画面およびログアウトへのナビゲーションの機能を持</w:t>
            </w:r>
            <w:r>
              <w:rPr>
                <w:rFonts w:hint="eastAsia"/>
              </w:rPr>
              <w:t>ち、ロールによって表示するナビゲーションを変更する。</w:t>
            </w:r>
          </w:p>
          <w:p w14:paraId="67EA6810" w14:textId="77777777" w:rsidR="000279E3" w:rsidRDefault="009531B0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メインビューポートでは機能ごとに定義された画面を表示する。</w:t>
            </w:r>
          </w:p>
          <w:p w14:paraId="6F96960D" w14:textId="1FFFD5C8" w:rsidR="00703942" w:rsidRDefault="00703942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※ 詳細は</w:t>
            </w:r>
            <w:r w:rsidRPr="00703942">
              <w:rPr>
                <w:rFonts w:hint="eastAsia"/>
                <w:u w:val="single"/>
              </w:rPr>
              <w:t>画面共通仕様 システム共通仕様書</w:t>
            </w:r>
            <w:r>
              <w:rPr>
                <w:rFonts w:hint="eastAsia"/>
              </w:rPr>
              <w:t>参照。</w:t>
            </w:r>
          </w:p>
        </w:tc>
      </w:tr>
      <w:tr w:rsidR="008A56C2" w14:paraId="0CD9FFA0" w14:textId="77777777" w:rsidTr="0070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5AB24649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460EEC58" w14:textId="77777777" w:rsidR="008A56C2" w:rsidRDefault="00146678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ログイン機能 機能仕様書</w:t>
            </w:r>
          </w:p>
          <w:p w14:paraId="166E9E63" w14:textId="7A12158E" w:rsidR="000C08DB" w:rsidRDefault="000C08DB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部署マスタ管理機能 機能仕様書</w:t>
            </w:r>
          </w:p>
          <w:p w14:paraId="06FCA990" w14:textId="77777777" w:rsidR="008355A5" w:rsidRDefault="008355A5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 エンティティ定義書</w:t>
            </w:r>
          </w:p>
          <w:p w14:paraId="2040FBE1" w14:textId="77777777" w:rsidR="008355A5" w:rsidRDefault="008355A5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部署マスタレコード エンティティ定義書</w:t>
            </w:r>
          </w:p>
          <w:p w14:paraId="043F562F" w14:textId="20E758C5" w:rsidR="00086CCA" w:rsidRPr="00086CCA" w:rsidRDefault="00086CCA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画面共通仕様 システム共通仕様書</w:t>
            </w:r>
          </w:p>
        </w:tc>
      </w:tr>
    </w:tbl>
    <w:p w14:paraId="08C99E39" w14:textId="77777777" w:rsidR="00743D83" w:rsidRDefault="00743D83">
      <w:pPr>
        <w:widowControl/>
        <w:spacing w:after="160" w:line="259" w:lineRule="auto"/>
        <w:rPr>
          <w:rFonts w:asciiTheme="majorHAnsi" w:hAnsiTheme="majorHAnsi" w:cstheme="majorBidi"/>
          <w:b/>
          <w:color w:val="000000" w:themeColor="text1"/>
          <w:sz w:val="24"/>
          <w:szCs w:val="28"/>
        </w:rPr>
      </w:pPr>
      <w:r>
        <w:br w:type="page"/>
      </w:r>
    </w:p>
    <w:p w14:paraId="3ADE0C5D" w14:textId="12C5DD21" w:rsidR="008A56C2" w:rsidRDefault="00743D83" w:rsidP="00743D83">
      <w:pPr>
        <w:pStyle w:val="10"/>
      </w:pPr>
      <w:r>
        <w:rPr>
          <w:rFonts w:hint="eastAsia"/>
        </w:rPr>
        <w:lastRenderedPageBreak/>
        <w:t>画面レイアウト</w:t>
      </w:r>
    </w:p>
    <w:p w14:paraId="63475570" w14:textId="50564437" w:rsidR="009531B0" w:rsidRPr="009531B0" w:rsidRDefault="009531B0" w:rsidP="002F30D1">
      <w:pPr>
        <w:ind w:leftChars="100" w:left="21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メインビューポート内は一例として案件情報一覧画面が表示されている。</w:t>
      </w:r>
    </w:p>
    <w:p w14:paraId="76CE885E" w14:textId="699BACD0" w:rsidR="00743D83" w:rsidRDefault="003D4CE7" w:rsidP="00743D83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A62B86" wp14:editId="665B630C">
                <wp:simplePos x="0" y="0"/>
                <wp:positionH relativeFrom="column">
                  <wp:posOffset>6644005</wp:posOffset>
                </wp:positionH>
                <wp:positionV relativeFrom="paragraph">
                  <wp:posOffset>539750</wp:posOffset>
                </wp:positionV>
                <wp:extent cx="914400" cy="285750"/>
                <wp:effectExtent l="0" t="0" r="0" b="0"/>
                <wp:wrapNone/>
                <wp:docPr id="171535150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659CD" w14:textId="21D219E9" w:rsidR="004C7787" w:rsidRPr="004C7787" w:rsidRDefault="003D4CE7" w:rsidP="004C7787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62B8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523.15pt;margin-top:42.5pt;width:1in;height:22.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" filled="f" stroked="f" strokeweight=".5pt">
                <v:textbox>
                  <w:txbxContent>
                    <w:p w14:paraId="4CD659CD" w14:textId="21D219E9" w:rsidR="004C7787" w:rsidRPr="004C7787" w:rsidRDefault="003D4CE7" w:rsidP="004C7787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F1BC6E" wp14:editId="43BDDB7C">
                <wp:simplePos x="0" y="0"/>
                <wp:positionH relativeFrom="column">
                  <wp:posOffset>7972425</wp:posOffset>
                </wp:positionH>
                <wp:positionV relativeFrom="paragraph">
                  <wp:posOffset>380365</wp:posOffset>
                </wp:positionV>
                <wp:extent cx="914400" cy="285750"/>
                <wp:effectExtent l="0" t="0" r="0" b="0"/>
                <wp:wrapNone/>
                <wp:docPr id="44985487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69D24" w14:textId="455710AF" w:rsidR="007C1D93" w:rsidRPr="007C1D93" w:rsidRDefault="003D4CE7" w:rsidP="007C1D9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</w:t>
                            </w:r>
                            <w:r w:rsidR="007C1D93"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1BC6E" id="_x0000_s1027" type="#_x0000_t202" style="position:absolute;left:0;text-align:left;margin-left:627.75pt;margin-top:29.95pt;width:1in;height:22.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" filled="f" stroked="f" strokeweight=".5pt">
                <v:textbox>
                  <w:txbxContent>
                    <w:p w14:paraId="4D069D24" w14:textId="455710AF" w:rsidR="007C1D93" w:rsidRPr="007C1D93" w:rsidRDefault="003D4CE7" w:rsidP="007C1D93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</w:t>
                      </w:r>
                      <w:r w:rsidR="007C1D93"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746646" wp14:editId="30BE0DA4">
                <wp:simplePos x="0" y="0"/>
                <wp:positionH relativeFrom="column">
                  <wp:posOffset>6649720</wp:posOffset>
                </wp:positionH>
                <wp:positionV relativeFrom="paragraph">
                  <wp:posOffset>301625</wp:posOffset>
                </wp:positionV>
                <wp:extent cx="914400" cy="285750"/>
                <wp:effectExtent l="0" t="0" r="0" b="0"/>
                <wp:wrapNone/>
                <wp:docPr id="147250113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396BE" w14:textId="1CB89ED2" w:rsidR="007C1D93" w:rsidRPr="004C7787" w:rsidRDefault="007C1D93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 w:rsidRPr="004C7787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  <w:r w:rsidR="003D4CE7">
                              <w:rPr>
                                <w:rFonts w:hint="eastAsia"/>
                                <w:color w:val="EE0000"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6646" id="_x0000_s1028" type="#_x0000_t202" style="position:absolute;left:0;text-align:left;margin-left:523.6pt;margin-top:23.75pt;width:1in;height:22.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" filled="f" stroked="f" strokeweight=".5pt">
                <v:textbox>
                  <w:txbxContent>
                    <w:p w14:paraId="359396BE" w14:textId="1CB89ED2" w:rsidR="007C1D93" w:rsidRPr="004C7787" w:rsidRDefault="007C1D93">
                      <w:pPr>
                        <w:rPr>
                          <w:rFonts w:hint="eastAsia"/>
                          <w:color w:val="EE0000"/>
                        </w:rPr>
                      </w:pPr>
                      <w:r w:rsidRPr="004C7787">
                        <w:rPr>
                          <w:rFonts w:hint="eastAsia"/>
                          <w:color w:val="EE0000"/>
                        </w:rPr>
                        <w:t>1</w:t>
                      </w:r>
                      <w:r w:rsidR="003D4CE7">
                        <w:rPr>
                          <w:rFonts w:hint="eastAsia"/>
                          <w:color w:val="EE0000"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788F97" wp14:editId="66B2D232">
                <wp:simplePos x="0" y="0"/>
                <wp:positionH relativeFrom="column">
                  <wp:posOffset>7219950</wp:posOffset>
                </wp:positionH>
                <wp:positionV relativeFrom="paragraph">
                  <wp:posOffset>758826</wp:posOffset>
                </wp:positionV>
                <wp:extent cx="723900" cy="285750"/>
                <wp:effectExtent l="0" t="0" r="19050" b="19050"/>
                <wp:wrapNone/>
                <wp:docPr id="124529218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857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5B5A3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1" o:spid="_x0000_s1026" type="#_x0000_t109" style="position:absolute;margin-left:568.5pt;margin-top:59.75pt;width:57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E08AB7" wp14:editId="6088274B">
                <wp:simplePos x="0" y="0"/>
                <wp:positionH relativeFrom="column">
                  <wp:posOffset>6543675</wp:posOffset>
                </wp:positionH>
                <wp:positionV relativeFrom="paragraph">
                  <wp:posOffset>739776</wp:posOffset>
                </wp:positionV>
                <wp:extent cx="676275" cy="304800"/>
                <wp:effectExtent l="0" t="0" r="28575" b="19050"/>
                <wp:wrapNone/>
                <wp:docPr id="186418168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C302F" id="フローチャート: 処理 1" o:spid="_x0000_s1026" type="#_x0000_t109" style="position:absolute;margin-left:515.25pt;margin-top:58.25pt;width:53.2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FC5561" wp14:editId="729228A4">
                <wp:simplePos x="0" y="0"/>
                <wp:positionH relativeFrom="column">
                  <wp:posOffset>5867400</wp:posOffset>
                </wp:positionH>
                <wp:positionV relativeFrom="paragraph">
                  <wp:posOffset>758826</wp:posOffset>
                </wp:positionV>
                <wp:extent cx="676275" cy="285750"/>
                <wp:effectExtent l="0" t="0" r="28575" b="19050"/>
                <wp:wrapNone/>
                <wp:docPr id="48591659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20B4" id="フローチャート: 処理 1" o:spid="_x0000_s1026" type="#_x0000_t109" style="position:absolute;margin-left:462pt;margin-top:59.75pt;width:53.25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B0A3E29" wp14:editId="457E84F8">
                <wp:simplePos x="0" y="0"/>
                <wp:positionH relativeFrom="column">
                  <wp:posOffset>156844</wp:posOffset>
                </wp:positionH>
                <wp:positionV relativeFrom="paragraph">
                  <wp:posOffset>301625</wp:posOffset>
                </wp:positionV>
                <wp:extent cx="8110855" cy="742950"/>
                <wp:effectExtent l="0" t="0" r="23495" b="19050"/>
                <wp:wrapNone/>
                <wp:docPr id="19534639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0855" cy="7429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540C9" id="フローチャート: 処理 1" o:spid="_x0000_s1026" type="#_x0000_t109" style="position:absolute;margin-left:12.35pt;margin-top:23.75pt;width:638.65pt;height:58.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82EA24" wp14:editId="2E664A12">
                <wp:simplePos x="0" y="0"/>
                <wp:positionH relativeFrom="column">
                  <wp:posOffset>-104775</wp:posOffset>
                </wp:positionH>
                <wp:positionV relativeFrom="paragraph">
                  <wp:posOffset>266065</wp:posOffset>
                </wp:positionV>
                <wp:extent cx="914400" cy="285750"/>
                <wp:effectExtent l="0" t="0" r="0" b="0"/>
                <wp:wrapNone/>
                <wp:docPr id="156952995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EC5FD" w14:textId="3EF82FC1" w:rsidR="003D4CE7" w:rsidRPr="004C7787" w:rsidRDefault="003D4CE7" w:rsidP="003D4CE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2EA24" id="_x0000_s1029" type="#_x0000_t202" style="position:absolute;left:0;text-align:left;margin-left:-8.25pt;margin-top:20.95pt;width:1in;height:22.5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" filled="f" stroked="f" strokeweight=".5pt">
                <v:textbox>
                  <w:txbxContent>
                    <w:p w14:paraId="67BEC5FD" w14:textId="3EF82FC1" w:rsidR="003D4CE7" w:rsidRPr="004C7787" w:rsidRDefault="003D4CE7" w:rsidP="003D4CE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E9B774" wp14:editId="593E875D">
                <wp:simplePos x="0" y="0"/>
                <wp:positionH relativeFrom="column">
                  <wp:posOffset>7882255</wp:posOffset>
                </wp:positionH>
                <wp:positionV relativeFrom="paragraph">
                  <wp:posOffset>758825</wp:posOffset>
                </wp:positionV>
                <wp:extent cx="914400" cy="285750"/>
                <wp:effectExtent l="0" t="0" r="0" b="0"/>
                <wp:wrapNone/>
                <wp:docPr id="162525784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EBDCF" w14:textId="3E013714" w:rsidR="004C7787" w:rsidRPr="004C7787" w:rsidRDefault="003D4CE7" w:rsidP="004C7787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9B774" id="_x0000_s1030" type="#_x0000_t202" style="position:absolute;left:0;text-align:left;margin-left:620.65pt;margin-top:59.75pt;width:1in;height:22.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" filled="f" stroked="f" strokeweight=".5pt">
                <v:textbox>
                  <w:txbxContent>
                    <w:p w14:paraId="739EBDCF" w14:textId="3E013714" w:rsidR="004C7787" w:rsidRPr="004C7787" w:rsidRDefault="003D4CE7" w:rsidP="004C7787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320C32" wp14:editId="7FA47070">
                <wp:simplePos x="0" y="0"/>
                <wp:positionH relativeFrom="column">
                  <wp:posOffset>5734050</wp:posOffset>
                </wp:positionH>
                <wp:positionV relativeFrom="paragraph">
                  <wp:posOffset>539750</wp:posOffset>
                </wp:positionV>
                <wp:extent cx="914400" cy="285750"/>
                <wp:effectExtent l="0" t="0" r="0" b="0"/>
                <wp:wrapNone/>
                <wp:docPr id="68750910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1F2A2" w14:textId="16020589" w:rsidR="004C7787" w:rsidRPr="004C7787" w:rsidRDefault="003D4CE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20C32" id="_x0000_s1031" type="#_x0000_t202" style="position:absolute;left:0;text-align:left;margin-left:451.5pt;margin-top:42.5pt;width:1in;height:22.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" filled="f" stroked="f" strokeweight=".5pt">
                <v:textbox>
                  <w:txbxContent>
                    <w:p w14:paraId="68D1F2A2" w14:textId="16020589" w:rsidR="004C7787" w:rsidRPr="004C7787" w:rsidRDefault="003D4CE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6BDA8F" wp14:editId="25279120">
                <wp:simplePos x="0" y="0"/>
                <wp:positionH relativeFrom="column">
                  <wp:posOffset>228600</wp:posOffset>
                </wp:positionH>
                <wp:positionV relativeFrom="paragraph">
                  <wp:posOffset>1063625</wp:posOffset>
                </wp:positionV>
                <wp:extent cx="7743825" cy="1675765"/>
                <wp:effectExtent l="0" t="0" r="28575" b="19685"/>
                <wp:wrapNone/>
                <wp:docPr id="171100841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825" cy="167576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8FD1" id="フローチャート: 処理 1" o:spid="_x0000_s1026" type="#_x0000_t109" style="position:absolute;margin-left:18pt;margin-top:83.75pt;width:609.75pt;height:131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5" behindDoc="0" locked="0" layoutInCell="1" allowOverlap="1" wp14:anchorId="5CBDA2B4" wp14:editId="387C7864">
                <wp:simplePos x="0" y="0"/>
                <wp:positionH relativeFrom="column">
                  <wp:posOffset>152400</wp:posOffset>
                </wp:positionH>
                <wp:positionV relativeFrom="paragraph">
                  <wp:posOffset>368300</wp:posOffset>
                </wp:positionV>
                <wp:extent cx="7938770" cy="2371090"/>
                <wp:effectExtent l="0" t="0" r="5080" b="0"/>
                <wp:wrapTopAndBottom/>
                <wp:docPr id="1195934857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8770" cy="2371090"/>
                          <a:chOff x="0" y="-1"/>
                          <a:chExt cx="6139180" cy="1710885"/>
                        </a:xfrm>
                      </wpg:grpSpPr>
                      <pic:pic xmlns:pic="http://schemas.openxmlformats.org/drawingml/2006/picture">
                        <pic:nvPicPr>
                          <pic:cNvPr id="111056496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320" b="49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"/>
                            <a:ext cx="3390900" cy="171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0569126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92" t="1" b="497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0900" y="-1"/>
                            <a:ext cx="2748280" cy="171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279A9" id="グループ化 3" o:spid="_x0000_s1026" style="position:absolute;margin-left:12pt;margin-top:29pt;width:625.1pt;height:186.7pt;z-index:251655165;mso-width-relative:margin;mso-height-relative:margin" coordorigin="" coordsize="61391,17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width:33909;height:17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">
                  <v:imagedata r:id="rId9" o:title="" cropbottom="32574f" cropright="42808f"/>
                </v:shape>
                <v:shape id="図 1" o:spid="_x0000_s1028" type="#_x0000_t75" style="position:absolute;left:33909;width:27482;height:17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">
                  <v:imagedata r:id="rId9" o:title="" croptop="1f" cropbottom="32573f" cropleft="47115f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144A58" wp14:editId="69537EC6">
                <wp:simplePos x="0" y="0"/>
                <wp:positionH relativeFrom="column">
                  <wp:posOffset>-105410</wp:posOffset>
                </wp:positionH>
                <wp:positionV relativeFrom="paragraph">
                  <wp:posOffset>1113790</wp:posOffset>
                </wp:positionV>
                <wp:extent cx="914400" cy="285750"/>
                <wp:effectExtent l="0" t="0" r="0" b="0"/>
                <wp:wrapNone/>
                <wp:docPr id="117518083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BAE96" w14:textId="25C5A2F2" w:rsidR="004C7787" w:rsidRPr="004C7787" w:rsidRDefault="003D4CE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44A58" id="_x0000_s1032" type="#_x0000_t202" style="position:absolute;left:0;text-align:left;margin-left:-8.3pt;margin-top:87.7pt;width:1in;height:22.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" filled="f" stroked="f" strokeweight=".5pt">
                <v:textbox>
                  <w:txbxContent>
                    <w:p w14:paraId="6DEBAE96" w14:textId="25C5A2F2" w:rsidR="004C7787" w:rsidRPr="004C7787" w:rsidRDefault="003D4CE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EFD120" wp14:editId="3DEDDD67">
                <wp:simplePos x="0" y="0"/>
                <wp:positionH relativeFrom="column">
                  <wp:posOffset>261620</wp:posOffset>
                </wp:positionH>
                <wp:positionV relativeFrom="paragraph">
                  <wp:posOffset>447040</wp:posOffset>
                </wp:positionV>
                <wp:extent cx="914400" cy="285750"/>
                <wp:effectExtent l="0" t="0" r="0" b="0"/>
                <wp:wrapNone/>
                <wp:docPr id="44470145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BC16D" w14:textId="6D7A291C" w:rsidR="004C7787" w:rsidRPr="004C7787" w:rsidRDefault="003D4CE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</w:t>
                            </w:r>
                            <w:r w:rsidR="004C7787"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FD120" id="_x0000_s1033" type="#_x0000_t202" style="position:absolute;left:0;text-align:left;margin-left:20.6pt;margin-top:35.2pt;width:1in;height:22.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" filled="f" stroked="f" strokeweight=".5pt">
                <v:textbox>
                  <w:txbxContent>
                    <w:p w14:paraId="2A8BC16D" w14:textId="6D7A291C" w:rsidR="004C7787" w:rsidRPr="004C7787" w:rsidRDefault="003D4CE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</w:t>
                      </w:r>
                      <w:r w:rsidR="004C7787"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279DA" wp14:editId="353E9BDA">
                <wp:simplePos x="0" y="0"/>
                <wp:positionH relativeFrom="column">
                  <wp:posOffset>7591425</wp:posOffset>
                </wp:positionH>
                <wp:positionV relativeFrom="paragraph">
                  <wp:posOffset>377825</wp:posOffset>
                </wp:positionV>
                <wp:extent cx="438150" cy="352425"/>
                <wp:effectExtent l="0" t="0" r="19050" b="28575"/>
                <wp:wrapNone/>
                <wp:docPr id="183423925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5242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F3868" id="フローチャート: 処理 1" o:spid="_x0000_s1026" type="#_x0000_t109" style="position:absolute;margin-left:597.75pt;margin-top:29.75pt;width:34.5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0D46E2" wp14:editId="28147E50">
                <wp:simplePos x="0" y="0"/>
                <wp:positionH relativeFrom="column">
                  <wp:posOffset>6915150</wp:posOffset>
                </wp:positionH>
                <wp:positionV relativeFrom="paragraph">
                  <wp:posOffset>358775</wp:posOffset>
                </wp:positionV>
                <wp:extent cx="676275" cy="352425"/>
                <wp:effectExtent l="0" t="0" r="28575" b="28575"/>
                <wp:wrapNone/>
                <wp:docPr id="10636570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5242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1074F" id="フローチャート: 処理 1" o:spid="_x0000_s1026" type="#_x0000_t109" style="position:absolute;margin-left:544.5pt;margin-top:28.25pt;width:53.2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" filled="f" strokecolor="#e00" strokeweight="1pt"/>
            </w:pict>
          </mc:Fallback>
        </mc:AlternateContent>
      </w:r>
      <w:r w:rsidR="009531B0">
        <w:rPr>
          <w:rFonts w:hint="eastAsia"/>
        </w:rPr>
        <w:t>ロールが</w:t>
      </w:r>
      <w:r w:rsidR="00743D83">
        <w:rPr>
          <w:rFonts w:hint="eastAsia"/>
        </w:rPr>
        <w:t>一般ユーザ</w:t>
      </w:r>
      <w:r w:rsidR="00374E85">
        <w:rPr>
          <w:rFonts w:hint="eastAsia"/>
        </w:rPr>
        <w:t>の場合</w:t>
      </w:r>
    </w:p>
    <w:p w14:paraId="75A44551" w14:textId="6ACF58D1" w:rsidR="00743D83" w:rsidRPr="00743D83" w:rsidRDefault="003D4CE7" w:rsidP="00743D83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2ADC02" wp14:editId="2B984A4D">
                <wp:simplePos x="0" y="0"/>
                <wp:positionH relativeFrom="column">
                  <wp:posOffset>227965</wp:posOffset>
                </wp:positionH>
                <wp:positionV relativeFrom="paragraph">
                  <wp:posOffset>476250</wp:posOffset>
                </wp:positionV>
                <wp:extent cx="1876425" cy="333375"/>
                <wp:effectExtent l="0" t="0" r="28575" b="28575"/>
                <wp:wrapNone/>
                <wp:docPr id="89908723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3337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EA546" id="フローチャート: 処理 1" o:spid="_x0000_s1026" type="#_x0000_t109" style="position:absolute;margin-left:17.95pt;margin-top:37.5pt;width:147.75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" filled="f" strokecolor="#e00" strokeweight="1pt"/>
            </w:pict>
          </mc:Fallback>
        </mc:AlternateContent>
      </w:r>
    </w:p>
    <w:p w14:paraId="5E2CFE5A" w14:textId="3D9EBA94" w:rsidR="00743D83" w:rsidRDefault="003D4CE7" w:rsidP="00743D83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6569B5" wp14:editId="2D7C3EB5">
                <wp:simplePos x="0" y="0"/>
                <wp:positionH relativeFrom="column">
                  <wp:posOffset>5615305</wp:posOffset>
                </wp:positionH>
                <wp:positionV relativeFrom="paragraph">
                  <wp:posOffset>447040</wp:posOffset>
                </wp:positionV>
                <wp:extent cx="914400" cy="285750"/>
                <wp:effectExtent l="0" t="0" r="0" b="0"/>
                <wp:wrapNone/>
                <wp:docPr id="118991578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26EF6" w14:textId="7DAF0572" w:rsidR="003D4CE7" w:rsidRPr="004C7787" w:rsidRDefault="003D4CE7" w:rsidP="003D4CE7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569B5" id="_x0000_s1034" type="#_x0000_t202" style="position:absolute;left:0;text-align:left;margin-left:442.15pt;margin-top:35.2pt;width:1in;height:22.5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" filled="f" stroked="f" strokeweight=".5pt">
                <v:textbox>
                  <w:txbxContent>
                    <w:p w14:paraId="15326EF6" w14:textId="7DAF0572" w:rsidR="003D4CE7" w:rsidRPr="004C7787" w:rsidRDefault="003D4CE7" w:rsidP="003D4CE7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</w:t>
                      </w: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604C8D" wp14:editId="7E8FA293">
                <wp:simplePos x="0" y="0"/>
                <wp:positionH relativeFrom="column">
                  <wp:posOffset>4838700</wp:posOffset>
                </wp:positionH>
                <wp:positionV relativeFrom="paragraph">
                  <wp:posOffset>819785</wp:posOffset>
                </wp:positionV>
                <wp:extent cx="742950" cy="285750"/>
                <wp:effectExtent l="0" t="0" r="19050" b="19050"/>
                <wp:wrapNone/>
                <wp:docPr id="119798940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857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401C" id="フローチャート: 処理 1" o:spid="_x0000_s1026" type="#_x0000_t109" style="position:absolute;margin-left:381pt;margin-top:64.55pt;width:58.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701FE1" wp14:editId="570E1104">
                <wp:simplePos x="0" y="0"/>
                <wp:positionH relativeFrom="column">
                  <wp:posOffset>5638800</wp:posOffset>
                </wp:positionH>
                <wp:positionV relativeFrom="paragraph">
                  <wp:posOffset>819785</wp:posOffset>
                </wp:positionV>
                <wp:extent cx="676275" cy="285750"/>
                <wp:effectExtent l="0" t="0" r="28575" b="19050"/>
                <wp:wrapNone/>
                <wp:docPr id="124189285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3E82E" id="フローチャート: 処理 1" o:spid="_x0000_s1026" type="#_x0000_t109" style="position:absolute;margin-left:444pt;margin-top:64.55pt;width:53.2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C01C92" wp14:editId="432A3CC4">
                <wp:simplePos x="0" y="0"/>
                <wp:positionH relativeFrom="column">
                  <wp:posOffset>6483350</wp:posOffset>
                </wp:positionH>
                <wp:positionV relativeFrom="paragraph">
                  <wp:posOffset>589915</wp:posOffset>
                </wp:positionV>
                <wp:extent cx="914400" cy="285750"/>
                <wp:effectExtent l="0" t="0" r="0" b="0"/>
                <wp:wrapNone/>
                <wp:docPr id="142158535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2AE6F" w14:textId="0DE9FA87" w:rsidR="003D4CE7" w:rsidRPr="004C7787" w:rsidRDefault="003D4CE7" w:rsidP="003D4CE7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01C92" id="_x0000_s1035" type="#_x0000_t202" style="position:absolute;left:0;text-align:left;margin-left:510.5pt;margin-top:46.45pt;width:1in;height:22.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" filled="f" stroked="f" strokeweight=".5pt">
                <v:textbox>
                  <w:txbxContent>
                    <w:p w14:paraId="47F2AE6F" w14:textId="0DE9FA87" w:rsidR="003D4CE7" w:rsidRPr="004C7787" w:rsidRDefault="003D4CE7" w:rsidP="003D4CE7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</w:t>
                      </w: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BBB7BD" wp14:editId="64122884">
                <wp:simplePos x="0" y="0"/>
                <wp:positionH relativeFrom="column">
                  <wp:posOffset>6343650</wp:posOffset>
                </wp:positionH>
                <wp:positionV relativeFrom="paragraph">
                  <wp:posOffset>818515</wp:posOffset>
                </wp:positionV>
                <wp:extent cx="723900" cy="285750"/>
                <wp:effectExtent l="0" t="0" r="19050" b="19050"/>
                <wp:wrapNone/>
                <wp:docPr id="76884326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85750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7980B" id="フローチャート: 処理 1" o:spid="_x0000_s1026" type="#_x0000_t109" style="position:absolute;margin-left:499.5pt;margin-top:64.45pt;width:57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02D2A8" wp14:editId="791BE967">
                <wp:simplePos x="0" y="0"/>
                <wp:positionH relativeFrom="column">
                  <wp:posOffset>4705350</wp:posOffset>
                </wp:positionH>
                <wp:positionV relativeFrom="paragraph">
                  <wp:posOffset>599440</wp:posOffset>
                </wp:positionV>
                <wp:extent cx="914400" cy="285750"/>
                <wp:effectExtent l="0" t="0" r="0" b="0"/>
                <wp:wrapNone/>
                <wp:docPr id="199589368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43E53" w14:textId="2C58647D" w:rsidR="003D4CE7" w:rsidRPr="004C7787" w:rsidRDefault="003D4CE7" w:rsidP="003D4CE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2D2A8" id="_x0000_s1036" type="#_x0000_t202" style="position:absolute;left:0;text-align:left;margin-left:370.5pt;margin-top:47.2pt;width:1in;height:22.5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" filled="f" stroked="f" strokeweight=".5pt">
                <v:textbox>
                  <w:txbxContent>
                    <w:p w14:paraId="0C343E53" w14:textId="2C58647D" w:rsidR="003D4CE7" w:rsidRPr="004C7787" w:rsidRDefault="003D4CE7" w:rsidP="003D4CE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1.</w:t>
                      </w: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6D045D9" wp14:editId="0DE9A3F8">
                <wp:simplePos x="0" y="0"/>
                <wp:positionH relativeFrom="column">
                  <wp:posOffset>314325</wp:posOffset>
                </wp:positionH>
                <wp:positionV relativeFrom="paragraph">
                  <wp:posOffset>321945</wp:posOffset>
                </wp:positionV>
                <wp:extent cx="7658100" cy="1476375"/>
                <wp:effectExtent l="0" t="0" r="0" b="9525"/>
                <wp:wrapTopAndBottom/>
                <wp:docPr id="660628899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0" cy="1476375"/>
                          <a:chOff x="0" y="0"/>
                          <a:chExt cx="5977255" cy="885825"/>
                        </a:xfrm>
                      </wpg:grpSpPr>
                      <pic:pic xmlns:pic="http://schemas.openxmlformats.org/drawingml/2006/picture">
                        <pic:nvPicPr>
                          <pic:cNvPr id="1868958492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638" b="76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4100" y="0"/>
                            <a:ext cx="3653155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1601845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76231" b="76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E2EF5" id="グループ化 4" o:spid="_x0000_s1026" style="position:absolute;margin-left:24.75pt;margin-top:25.35pt;width:603pt;height:116.25pt;z-index:251669504;mso-width-relative:margin;mso-height-relative:margin" coordsize="59772,8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">
                <v:shape id="図 1" o:spid="_x0000_s1027" type="#_x0000_t75" style="position:absolute;left:23241;width:36531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">
                  <v:imagedata r:id="rId11" o:title="" cropbottom="50178f" cropleft="41050f"/>
                </v:shape>
                <v:shape id="図 1" o:spid="_x0000_s1028" type="#_x0000_t75" style="position:absolute;width:23241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">
                  <v:imagedata r:id="rId11" o:title="" croptop="-1f" cropbottom="50178f" cropright="49959f"/>
                </v:shape>
                <w10:wrap type="topAndBottom"/>
              </v:group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F7DAC1" wp14:editId="574423A1">
                <wp:simplePos x="0" y="0"/>
                <wp:positionH relativeFrom="column">
                  <wp:posOffset>6282055</wp:posOffset>
                </wp:positionH>
                <wp:positionV relativeFrom="paragraph">
                  <wp:posOffset>3075305</wp:posOffset>
                </wp:positionV>
                <wp:extent cx="914400" cy="285750"/>
                <wp:effectExtent l="0" t="0" r="0" b="0"/>
                <wp:wrapNone/>
                <wp:docPr id="149142588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56C3B" w14:textId="3CE59902" w:rsidR="004C7787" w:rsidRPr="004C7787" w:rsidRDefault="004C778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7DAC1" id="_x0000_s1037" type="#_x0000_t202" style="position:absolute;left:0;text-align:left;margin-left:494.65pt;margin-top:242.15pt;width:1in;height:22.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" filled="f" stroked="f" strokeweight=".5pt">
                <v:textbox>
                  <w:txbxContent>
                    <w:p w14:paraId="1D456C3B" w14:textId="3CE59902" w:rsidR="004C7787" w:rsidRPr="004C7787" w:rsidRDefault="004C778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5724A" wp14:editId="6C17BCB7">
                <wp:simplePos x="0" y="0"/>
                <wp:positionH relativeFrom="column">
                  <wp:posOffset>5510530</wp:posOffset>
                </wp:positionH>
                <wp:positionV relativeFrom="paragraph">
                  <wp:posOffset>3075305</wp:posOffset>
                </wp:positionV>
                <wp:extent cx="914400" cy="285750"/>
                <wp:effectExtent l="0" t="0" r="0" b="0"/>
                <wp:wrapNone/>
                <wp:docPr id="197588623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0E5E1" w14:textId="3F7C43E5" w:rsidR="004C7787" w:rsidRPr="004C7787" w:rsidRDefault="004C778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5724A" id="_x0000_s1038" type="#_x0000_t202" style="position:absolute;left:0;text-align:left;margin-left:433.9pt;margin-top:242.15pt;width:1in;height:22.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" filled="f" stroked="f" strokeweight=".5pt">
                <v:textbox>
                  <w:txbxContent>
                    <w:p w14:paraId="7660E5E1" w14:textId="3F7C43E5" w:rsidR="004C7787" w:rsidRPr="004C7787" w:rsidRDefault="004C778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AB61B2" wp14:editId="65AFA187">
                <wp:simplePos x="0" y="0"/>
                <wp:positionH relativeFrom="column">
                  <wp:posOffset>4800600</wp:posOffset>
                </wp:positionH>
                <wp:positionV relativeFrom="paragraph">
                  <wp:posOffset>3075305</wp:posOffset>
                </wp:positionV>
                <wp:extent cx="914400" cy="285750"/>
                <wp:effectExtent l="0" t="0" r="0" b="0"/>
                <wp:wrapNone/>
                <wp:docPr id="161687606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EBBC0" w14:textId="3290DBB9" w:rsidR="004C7787" w:rsidRPr="004C7787" w:rsidRDefault="004C7787" w:rsidP="004C77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B61B2" id="_x0000_s1039" type="#_x0000_t202" style="position:absolute;left:0;text-align:left;margin-left:378pt;margin-top:242.15pt;width:1in;height:22.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" filled="f" stroked="f" strokeweight=".5pt">
                <v:textbox>
                  <w:txbxContent>
                    <w:p w14:paraId="532EBBC0" w14:textId="3290DBB9" w:rsidR="004C7787" w:rsidRPr="004C7787" w:rsidRDefault="004C7787" w:rsidP="004C77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E894E0" wp14:editId="1DD4AB5C">
                <wp:simplePos x="0" y="0"/>
                <wp:positionH relativeFrom="column">
                  <wp:posOffset>5643245</wp:posOffset>
                </wp:positionH>
                <wp:positionV relativeFrom="paragraph">
                  <wp:posOffset>3276600</wp:posOffset>
                </wp:positionV>
                <wp:extent cx="676275" cy="352425"/>
                <wp:effectExtent l="0" t="0" r="28575" b="28575"/>
                <wp:wrapNone/>
                <wp:docPr id="117047075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5242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E054" id="フローチャート: 処理 1" o:spid="_x0000_s1026" type="#_x0000_t109" style="position:absolute;margin-left:444.35pt;margin-top:258pt;width:53.25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" filled="f" strokecolor="#e00" strokeweight="1pt"/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C5298D" wp14:editId="02BEB0CF">
                <wp:simplePos x="0" y="0"/>
                <wp:positionH relativeFrom="column">
                  <wp:posOffset>6348095</wp:posOffset>
                </wp:positionH>
                <wp:positionV relativeFrom="paragraph">
                  <wp:posOffset>3276600</wp:posOffset>
                </wp:positionV>
                <wp:extent cx="676275" cy="352425"/>
                <wp:effectExtent l="0" t="0" r="28575" b="28575"/>
                <wp:wrapNone/>
                <wp:docPr id="194487581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5242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514A" id="フローチャート: 処理 1" o:spid="_x0000_s1026" type="#_x0000_t109" style="position:absolute;margin-left:499.85pt;margin-top:258pt;width:53.2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" filled="f" strokecolor="#e00" strokeweight="1pt"/>
            </w:pict>
          </mc:Fallback>
        </mc:AlternateContent>
      </w:r>
      <w:r w:rsidR="004C778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1B0A0C" wp14:editId="68919424">
                <wp:simplePos x="0" y="0"/>
                <wp:positionH relativeFrom="column">
                  <wp:posOffset>4867275</wp:posOffset>
                </wp:positionH>
                <wp:positionV relativeFrom="paragraph">
                  <wp:posOffset>3275330</wp:posOffset>
                </wp:positionV>
                <wp:extent cx="676275" cy="352425"/>
                <wp:effectExtent l="0" t="0" r="28575" b="28575"/>
                <wp:wrapNone/>
                <wp:docPr id="103149397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52425"/>
                        </a:xfrm>
                        <a:prstGeom prst="flowChartProcess">
                          <a:avLst/>
                        </a:prstGeom>
                        <a:noFill/>
                        <a:ln w="12700" cmpd="sng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3BB2" id="フローチャート: 処理 1" o:spid="_x0000_s1026" type="#_x0000_t109" style="position:absolute;margin-left:383.25pt;margin-top:257.9pt;width:53.25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" filled="f" strokecolor="#e00" strokeweight="1pt"/>
            </w:pict>
          </mc:Fallback>
        </mc:AlternateContent>
      </w:r>
      <w:r w:rsidR="009531B0">
        <w:rPr>
          <w:rFonts w:hint="eastAsia"/>
        </w:rPr>
        <w:t>ロールが</w:t>
      </w:r>
      <w:r w:rsidR="00743D83">
        <w:rPr>
          <w:rFonts w:hint="eastAsia"/>
        </w:rPr>
        <w:t>システム管理者</w:t>
      </w:r>
      <w:r w:rsidR="009531B0">
        <w:rPr>
          <w:rFonts w:hint="eastAsia"/>
        </w:rPr>
        <w:t>の場合</w:t>
      </w:r>
    </w:p>
    <w:p w14:paraId="1A8E6059" w14:textId="45E17F81" w:rsidR="00743D83" w:rsidRDefault="00743D83">
      <w:pPr>
        <w:widowControl/>
        <w:spacing w:after="160" w:line="259" w:lineRule="auto"/>
      </w:pPr>
      <w:r>
        <w:br w:type="page"/>
      </w:r>
    </w:p>
    <w:p w14:paraId="679D9C00" w14:textId="50556F67" w:rsidR="00743D83" w:rsidRDefault="00743D83" w:rsidP="00743D83">
      <w:pPr>
        <w:pStyle w:val="10"/>
      </w:pPr>
      <w:r>
        <w:rPr>
          <w:rFonts w:hint="eastAsia"/>
        </w:rPr>
        <w:lastRenderedPageBreak/>
        <w:t>画面項目一覧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3"/>
        <w:gridCol w:w="1791"/>
        <w:gridCol w:w="3939"/>
        <w:gridCol w:w="1071"/>
        <w:gridCol w:w="1136"/>
        <w:gridCol w:w="1702"/>
        <w:gridCol w:w="3259"/>
        <w:gridCol w:w="1927"/>
      </w:tblGrid>
      <w:tr w:rsidR="00076DDE" w:rsidRPr="00877543" w14:paraId="6685F710" w14:textId="77777777" w:rsidTr="00477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ABEBB9C" w14:textId="77777777" w:rsidR="00076DDE" w:rsidRPr="00877543" w:rsidRDefault="00076DDE" w:rsidP="00BC163D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582" w:type="pct"/>
          </w:tcPr>
          <w:p w14:paraId="62303B7E" w14:textId="77777777" w:rsidR="00076DDE" w:rsidRPr="00877543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80" w:type="pct"/>
          </w:tcPr>
          <w:p w14:paraId="6F673939" w14:textId="77777777" w:rsidR="00076DDE" w:rsidRPr="00877543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348" w:type="pct"/>
          </w:tcPr>
          <w:p w14:paraId="660B217D" w14:textId="77777777" w:rsidR="00076DDE" w:rsidRPr="00877543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69" w:type="pct"/>
          </w:tcPr>
          <w:p w14:paraId="541093E6" w14:textId="77777777" w:rsidR="00076DDE" w:rsidRPr="00877543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553" w:type="pct"/>
          </w:tcPr>
          <w:p w14:paraId="1B06B014" w14:textId="77777777" w:rsidR="00076DDE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1059" w:type="pct"/>
          </w:tcPr>
          <w:p w14:paraId="6A9DBAB7" w14:textId="214D75C7" w:rsidR="00076DDE" w:rsidRDefault="00076DDE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</w:t>
            </w:r>
            <w:r w:rsidR="004775EF">
              <w:rPr>
                <w:rFonts w:hint="eastAsia"/>
                <w:sz w:val="18"/>
                <w:szCs w:val="21"/>
              </w:rPr>
              <w:t>出</w:t>
            </w:r>
            <w:r>
              <w:rPr>
                <w:rFonts w:hint="eastAsia"/>
                <w:sz w:val="18"/>
                <w:szCs w:val="21"/>
              </w:rPr>
              <w:t>力仕様</w:t>
            </w:r>
          </w:p>
        </w:tc>
        <w:tc>
          <w:tcPr>
            <w:tcW w:w="626" w:type="pct"/>
          </w:tcPr>
          <w:p w14:paraId="4010FB50" w14:textId="76A0BFBA" w:rsidR="00076DDE" w:rsidRDefault="004775EF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076DDE" w:rsidRPr="00877543" w14:paraId="63763DFE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4E07254" w14:textId="2CFEE7CA" w:rsidR="00076DDE" w:rsidRDefault="00076DDE" w:rsidP="003D4CE7">
            <w:pPr>
              <w:pStyle w:val="aa"/>
              <w:numPr>
                <w:ilvl w:val="0"/>
                <w:numId w:val="27"/>
              </w:numPr>
              <w:rPr>
                <w:sz w:val="18"/>
                <w:szCs w:val="21"/>
              </w:rPr>
            </w:pPr>
          </w:p>
        </w:tc>
        <w:tc>
          <w:tcPr>
            <w:tcW w:w="582" w:type="pct"/>
          </w:tcPr>
          <w:p w14:paraId="718EE1D8" w14:textId="1A77EBE0" w:rsidR="00076DDE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共通ヘッダー</w:t>
            </w:r>
          </w:p>
        </w:tc>
        <w:tc>
          <w:tcPr>
            <w:tcW w:w="1280" w:type="pct"/>
          </w:tcPr>
          <w:p w14:paraId="117B19CD" w14:textId="52DFEF7D" w:rsidR="00076DDE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機能間で共有するヘッダー。</w:t>
            </w:r>
          </w:p>
        </w:tc>
        <w:tc>
          <w:tcPr>
            <w:tcW w:w="348" w:type="pct"/>
          </w:tcPr>
          <w:p w14:paraId="3A998A8A" w14:textId="020D314B" w:rsidR="00076DDE" w:rsidRPr="00877543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9" w:type="pct"/>
          </w:tcPr>
          <w:p w14:paraId="2F64AB66" w14:textId="7DCD6C5D" w:rsidR="00076DDE" w:rsidRPr="00877543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553" w:type="pct"/>
          </w:tcPr>
          <w:p w14:paraId="441024AC" w14:textId="37BD4313" w:rsidR="00076DDE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3A5BB24D" w14:textId="5121CB2A" w:rsidR="00076DDE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26" w:type="pct"/>
          </w:tcPr>
          <w:p w14:paraId="6AD40950" w14:textId="26ABAEC1" w:rsidR="00076DDE" w:rsidRDefault="003D4CE7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573B24D8" w14:textId="77777777" w:rsidTr="00477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1CCEA2E5" w14:textId="77777777" w:rsidR="003D4CE7" w:rsidRDefault="003D4CE7" w:rsidP="003D4CE7">
            <w:pPr>
              <w:pStyle w:val="aa"/>
              <w:numPr>
                <w:ilvl w:val="1"/>
                <w:numId w:val="27"/>
              </w:numPr>
              <w:rPr>
                <w:sz w:val="18"/>
                <w:szCs w:val="21"/>
              </w:rPr>
            </w:pPr>
          </w:p>
        </w:tc>
        <w:tc>
          <w:tcPr>
            <w:tcW w:w="582" w:type="pct"/>
          </w:tcPr>
          <w:p w14:paraId="3E4BE9FB" w14:textId="08563439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ユーザ名</w:t>
            </w:r>
          </w:p>
        </w:tc>
        <w:tc>
          <w:tcPr>
            <w:tcW w:w="1280" w:type="pct"/>
          </w:tcPr>
          <w:p w14:paraId="015C2445" w14:textId="6E1E29BF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ログイン中のユーザ名を表示するラベル。</w:t>
            </w:r>
          </w:p>
        </w:tc>
        <w:tc>
          <w:tcPr>
            <w:tcW w:w="348" w:type="pct"/>
          </w:tcPr>
          <w:p w14:paraId="46E815A0" w14:textId="163489B0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9" w:type="pct"/>
          </w:tcPr>
          <w:p w14:paraId="50927B8F" w14:textId="7892DDCE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553" w:type="pct"/>
          </w:tcPr>
          <w:p w14:paraId="1E9AF97D" w14:textId="355422DF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ログイン中のユーザ名</w:t>
            </w:r>
          </w:p>
        </w:tc>
        <w:tc>
          <w:tcPr>
            <w:tcW w:w="1059" w:type="pct"/>
          </w:tcPr>
          <w:p w14:paraId="3A61F066" w14:textId="77CA8260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26" w:type="pct"/>
          </w:tcPr>
          <w:p w14:paraId="5A50578A" w14:textId="2EF89403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2FE22476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FD3DFB2" w14:textId="77777777" w:rsidR="003D4CE7" w:rsidRDefault="003D4CE7" w:rsidP="003D4CE7">
            <w:pPr>
              <w:pStyle w:val="aa"/>
              <w:numPr>
                <w:ilvl w:val="1"/>
                <w:numId w:val="27"/>
              </w:numPr>
              <w:rPr>
                <w:sz w:val="18"/>
                <w:szCs w:val="21"/>
              </w:rPr>
            </w:pPr>
          </w:p>
        </w:tc>
        <w:tc>
          <w:tcPr>
            <w:tcW w:w="582" w:type="pct"/>
          </w:tcPr>
          <w:p w14:paraId="4E395F05" w14:textId="3488D808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部署名</w:t>
            </w:r>
          </w:p>
        </w:tc>
        <w:tc>
          <w:tcPr>
            <w:tcW w:w="1280" w:type="pct"/>
          </w:tcPr>
          <w:p w14:paraId="09FF14DE" w14:textId="184A1001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ログイン中のユーザの部署名を表示するラベル。</w:t>
            </w:r>
          </w:p>
        </w:tc>
        <w:tc>
          <w:tcPr>
            <w:tcW w:w="348" w:type="pct"/>
          </w:tcPr>
          <w:p w14:paraId="19D03828" w14:textId="25E9FE20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9" w:type="pct"/>
          </w:tcPr>
          <w:p w14:paraId="64071026" w14:textId="20F50E95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553" w:type="pct"/>
          </w:tcPr>
          <w:p w14:paraId="7E0375CA" w14:textId="70BBE606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ログイン中のユーザの部署名</w:t>
            </w:r>
          </w:p>
        </w:tc>
        <w:tc>
          <w:tcPr>
            <w:tcW w:w="1059" w:type="pct"/>
          </w:tcPr>
          <w:p w14:paraId="65CACD7A" w14:textId="6D1F6CAC" w:rsidR="003D4CE7" w:rsidRPr="004775EF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26" w:type="pct"/>
          </w:tcPr>
          <w:p w14:paraId="3039AE58" w14:textId="48589EF9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323D3857" w14:textId="77777777" w:rsidTr="00477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C641A32" w14:textId="3F13346B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74DD3E4" w14:textId="384BC966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システムタイトル</w:t>
            </w:r>
          </w:p>
        </w:tc>
        <w:tc>
          <w:tcPr>
            <w:tcW w:w="1280" w:type="pct"/>
          </w:tcPr>
          <w:p w14:paraId="2FC6C8F7" w14:textId="709D638F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このシステムの名称を表示するラベル。トップ画面へのリンクでもある。</w:t>
            </w:r>
          </w:p>
        </w:tc>
        <w:tc>
          <w:tcPr>
            <w:tcW w:w="348" w:type="pct"/>
          </w:tcPr>
          <w:p w14:paraId="78187E39" w14:textId="73A49CDA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営業情報管理システム</w:t>
            </w:r>
          </w:p>
        </w:tc>
        <w:tc>
          <w:tcPr>
            <w:tcW w:w="369" w:type="pct"/>
          </w:tcPr>
          <w:p w14:paraId="5EAF5062" w14:textId="77777777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553" w:type="pct"/>
          </w:tcPr>
          <w:p w14:paraId="06ABAD3A" w14:textId="77777777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03213396" w14:textId="140F4032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クリックで案件情報一覧画面に遷移する。</w:t>
            </w:r>
          </w:p>
        </w:tc>
        <w:tc>
          <w:tcPr>
            <w:tcW w:w="626" w:type="pct"/>
          </w:tcPr>
          <w:p w14:paraId="2BC4A6BC" w14:textId="4A4B1B42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67D6F00B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17B64D7E" w14:textId="178C7031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7C79C7C" w14:textId="2788F5C7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一覧・検索ボタン</w:t>
            </w:r>
          </w:p>
        </w:tc>
        <w:tc>
          <w:tcPr>
            <w:tcW w:w="1280" w:type="pct"/>
          </w:tcPr>
          <w:p w14:paraId="4FCB2659" w14:textId="209DE386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案件情報一覧画面へのナビゲーションをするリンク。</w:t>
            </w:r>
          </w:p>
        </w:tc>
        <w:tc>
          <w:tcPr>
            <w:tcW w:w="348" w:type="pct"/>
          </w:tcPr>
          <w:p w14:paraId="3F8B145A" w14:textId="34A78A53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一覧・検索</w:t>
            </w:r>
          </w:p>
        </w:tc>
        <w:tc>
          <w:tcPr>
            <w:tcW w:w="369" w:type="pct"/>
          </w:tcPr>
          <w:p w14:paraId="55988960" w14:textId="7ABDEFFC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57DB090E" w14:textId="2DA2221E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281E8AE4" w14:textId="77777777" w:rsidR="003D4CE7" w:rsidRDefault="003D4CE7" w:rsidP="003D4CE7">
            <w:pPr>
              <w:pStyle w:val="a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クリックで案件情報一覧画面に遷移する。</w:t>
            </w:r>
          </w:p>
          <w:p w14:paraId="08F74E7B" w14:textId="36C326AB" w:rsidR="003D4CE7" w:rsidRDefault="003D4CE7" w:rsidP="003D4CE7">
            <w:pPr>
              <w:pStyle w:val="a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該当する画面がメインビューポートにあるときは強調表示される。</w:t>
            </w:r>
          </w:p>
        </w:tc>
        <w:tc>
          <w:tcPr>
            <w:tcW w:w="626" w:type="pct"/>
          </w:tcPr>
          <w:p w14:paraId="128A89D8" w14:textId="6546DE11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42B3E597" w14:textId="77777777" w:rsidTr="00477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415D52D" w14:textId="77777777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4A01090" w14:textId="0294A90F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新規登録ボタン</w:t>
            </w:r>
          </w:p>
        </w:tc>
        <w:tc>
          <w:tcPr>
            <w:tcW w:w="1280" w:type="pct"/>
          </w:tcPr>
          <w:p w14:paraId="6BA84FC2" w14:textId="2DDAA5A7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案件情報登録画面へのナビゲーションをするリンク。</w:t>
            </w:r>
          </w:p>
        </w:tc>
        <w:tc>
          <w:tcPr>
            <w:tcW w:w="348" w:type="pct"/>
          </w:tcPr>
          <w:p w14:paraId="3308B173" w14:textId="1EA4802F" w:rsidR="003D4CE7" w:rsidRPr="00076DDE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新規登録</w:t>
            </w:r>
          </w:p>
        </w:tc>
        <w:tc>
          <w:tcPr>
            <w:tcW w:w="369" w:type="pct"/>
          </w:tcPr>
          <w:p w14:paraId="6F8C58E0" w14:textId="613CF406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763A69E1" w14:textId="2F99A6A8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77AF3FCA" w14:textId="77777777" w:rsidR="003D4CE7" w:rsidRDefault="003D4CE7" w:rsidP="003D4CE7">
            <w:pPr>
              <w:pStyle w:val="a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クリックで案件情報登録画面に遷移する。</w:t>
            </w:r>
          </w:p>
          <w:p w14:paraId="39FCDB25" w14:textId="192F2823" w:rsidR="003D4CE7" w:rsidRDefault="003D4CE7" w:rsidP="003D4CE7">
            <w:pPr>
              <w:pStyle w:val="a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該当する画面がメインビューポートにあるときは強調表示される。</w:t>
            </w:r>
          </w:p>
        </w:tc>
        <w:tc>
          <w:tcPr>
            <w:tcW w:w="626" w:type="pct"/>
          </w:tcPr>
          <w:p w14:paraId="346FDE67" w14:textId="58D393AD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D4CE7" w:rsidRPr="00877543" w14:paraId="74D9D83A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6CB47270" w14:textId="77777777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1972720" w14:textId="3E5DED8D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会社マスタボタン</w:t>
            </w:r>
          </w:p>
        </w:tc>
        <w:tc>
          <w:tcPr>
            <w:tcW w:w="1280" w:type="pct"/>
          </w:tcPr>
          <w:p w14:paraId="7EC4DAF3" w14:textId="6DBFCFD6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会社マスタ管理画面へのナビゲーションをするリンク。</w:t>
            </w:r>
          </w:p>
        </w:tc>
        <w:tc>
          <w:tcPr>
            <w:tcW w:w="348" w:type="pct"/>
          </w:tcPr>
          <w:p w14:paraId="6110A4CC" w14:textId="62ABE0A5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</w:t>
            </w:r>
          </w:p>
        </w:tc>
        <w:tc>
          <w:tcPr>
            <w:tcW w:w="369" w:type="pct"/>
          </w:tcPr>
          <w:p w14:paraId="568EFE26" w14:textId="1A50EEC6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46B8E20E" w14:textId="0D225811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41239504" w14:textId="77777777" w:rsidR="003D4CE7" w:rsidRDefault="003D4CE7" w:rsidP="003D4CE7">
            <w:pPr>
              <w:pStyle w:val="a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クリックで会社マスタ管理画面に遷移する。</w:t>
            </w:r>
          </w:p>
          <w:p w14:paraId="3DC4FC4B" w14:textId="0D188D2D" w:rsidR="003D4CE7" w:rsidRDefault="003D4CE7" w:rsidP="003D4CE7">
            <w:pPr>
              <w:pStyle w:val="a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該当する画面がメインビューポートにあるときは強調表示される。</w:t>
            </w:r>
          </w:p>
        </w:tc>
        <w:tc>
          <w:tcPr>
            <w:tcW w:w="626" w:type="pct"/>
          </w:tcPr>
          <w:p w14:paraId="490F8E7B" w14:textId="799938B3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本紙</w:t>
            </w:r>
            <w:r w:rsidRPr="002F30D1">
              <w:rPr>
                <w:sz w:val="18"/>
                <w:szCs w:val="21"/>
                <w:u w:val="single"/>
              </w:rPr>
              <w:fldChar w:fldCharType="begin"/>
            </w:r>
            <w:r w:rsidRPr="002F30D1">
              <w:rPr>
                <w:sz w:val="18"/>
                <w:szCs w:val="21"/>
                <w:u w:val="single"/>
              </w:rPr>
              <w:instrText xml:space="preserve"> REF _Ref232151476 \w \h </w:instrText>
            </w:r>
            <w:r w:rsidRPr="002F30D1">
              <w:rPr>
                <w:sz w:val="18"/>
                <w:szCs w:val="21"/>
                <w:u w:val="single"/>
              </w:rPr>
            </w:r>
            <w:r w:rsidRPr="002F30D1">
              <w:rPr>
                <w:sz w:val="18"/>
                <w:szCs w:val="21"/>
                <w:u w:val="single"/>
              </w:rPr>
              <w:fldChar w:fldCharType="separate"/>
            </w:r>
            <w:r w:rsidRPr="002F30D1">
              <w:rPr>
                <w:sz w:val="18"/>
                <w:szCs w:val="21"/>
                <w:u w:val="single"/>
              </w:rPr>
              <w:t>4.2</w:t>
            </w:r>
            <w:r w:rsidRPr="002F30D1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3D4CE7" w:rsidRPr="00877543" w14:paraId="512CE448" w14:textId="77777777" w:rsidTr="00477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AA62776" w14:textId="77777777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344BE46" w14:textId="5ED4C434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ユーザマスタボタン</w:t>
            </w:r>
          </w:p>
        </w:tc>
        <w:tc>
          <w:tcPr>
            <w:tcW w:w="1280" w:type="pct"/>
          </w:tcPr>
          <w:p w14:paraId="4F444631" w14:textId="4D649E90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ユーザマスタ管理画面へのナビゲーションをするリンク。</w:t>
            </w:r>
          </w:p>
        </w:tc>
        <w:tc>
          <w:tcPr>
            <w:tcW w:w="348" w:type="pct"/>
          </w:tcPr>
          <w:p w14:paraId="09459993" w14:textId="594CF370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</w:t>
            </w:r>
          </w:p>
        </w:tc>
        <w:tc>
          <w:tcPr>
            <w:tcW w:w="369" w:type="pct"/>
          </w:tcPr>
          <w:p w14:paraId="4E2152BA" w14:textId="6196F5F3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6F6F777E" w14:textId="06211188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01ECBF35" w14:textId="77777777" w:rsidR="003D4CE7" w:rsidRDefault="003D4CE7" w:rsidP="003D4CE7">
            <w:pPr>
              <w:pStyle w:val="a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クリックでユーザマスタ管理画面に遷移する。</w:t>
            </w:r>
          </w:p>
          <w:p w14:paraId="22481962" w14:textId="72700F25" w:rsidR="003D4CE7" w:rsidRDefault="003D4CE7" w:rsidP="003D4CE7">
            <w:pPr>
              <w:pStyle w:val="a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該当する画面がメインビューポートにあると</w:t>
            </w:r>
            <w:r>
              <w:rPr>
                <w:rFonts w:hint="eastAsia"/>
                <w:sz w:val="18"/>
                <w:szCs w:val="21"/>
              </w:rPr>
              <w:lastRenderedPageBreak/>
              <w:t>きは強調表示される。</w:t>
            </w:r>
          </w:p>
        </w:tc>
        <w:tc>
          <w:tcPr>
            <w:tcW w:w="626" w:type="pct"/>
          </w:tcPr>
          <w:p w14:paraId="43027AC6" w14:textId="3DAA5477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lastRenderedPageBreak/>
              <w:t>本紙</w:t>
            </w:r>
            <w:r w:rsidRPr="00554B3D">
              <w:rPr>
                <w:sz w:val="18"/>
                <w:szCs w:val="21"/>
                <w:u w:val="single"/>
              </w:rPr>
              <w:fldChar w:fldCharType="begin"/>
            </w:r>
            <w:r w:rsidRPr="00554B3D">
              <w:rPr>
                <w:sz w:val="18"/>
                <w:szCs w:val="21"/>
                <w:u w:val="single"/>
              </w:rPr>
              <w:instrText xml:space="preserve"> </w:instrText>
            </w:r>
            <w:r w:rsidRPr="00554B3D">
              <w:rPr>
                <w:rFonts w:hint="eastAsia"/>
                <w:sz w:val="18"/>
                <w:szCs w:val="21"/>
                <w:u w:val="single"/>
              </w:rPr>
              <w:instrText>REF _Ref232151476 \w \h</w:instrText>
            </w:r>
            <w:r w:rsidRPr="00554B3D">
              <w:rPr>
                <w:sz w:val="18"/>
                <w:szCs w:val="21"/>
                <w:u w:val="single"/>
              </w:rPr>
              <w:instrText xml:space="preserve"> </w:instrText>
            </w:r>
            <w:r w:rsidRPr="00554B3D">
              <w:rPr>
                <w:sz w:val="18"/>
                <w:szCs w:val="21"/>
                <w:u w:val="single"/>
              </w:rPr>
            </w:r>
            <w:r w:rsidRPr="00554B3D">
              <w:rPr>
                <w:sz w:val="18"/>
                <w:szCs w:val="21"/>
                <w:u w:val="single"/>
              </w:rPr>
              <w:fldChar w:fldCharType="separate"/>
            </w:r>
            <w:r w:rsidRPr="00554B3D">
              <w:rPr>
                <w:sz w:val="18"/>
                <w:szCs w:val="21"/>
                <w:u w:val="single"/>
              </w:rPr>
              <w:t>4.2</w:t>
            </w:r>
            <w:r w:rsidRPr="00554B3D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3D4CE7" w:rsidRPr="00877543" w14:paraId="756042B1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A81CEEA" w14:textId="77777777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50EBA892" w14:textId="51EA2F5C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部署マスタボタン</w:t>
            </w:r>
          </w:p>
        </w:tc>
        <w:tc>
          <w:tcPr>
            <w:tcW w:w="1280" w:type="pct"/>
          </w:tcPr>
          <w:p w14:paraId="7BAEC067" w14:textId="0E11B9B1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部署マスタ管理画面へのナビゲーションをするリンク。</w:t>
            </w:r>
          </w:p>
        </w:tc>
        <w:tc>
          <w:tcPr>
            <w:tcW w:w="348" w:type="pct"/>
          </w:tcPr>
          <w:p w14:paraId="7A1827AD" w14:textId="10BB6116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部署マスタ</w:t>
            </w:r>
          </w:p>
        </w:tc>
        <w:tc>
          <w:tcPr>
            <w:tcW w:w="369" w:type="pct"/>
          </w:tcPr>
          <w:p w14:paraId="0BB70638" w14:textId="0A093394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07765B41" w14:textId="4A772CB3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5001F5CE" w14:textId="77777777" w:rsidR="003D4CE7" w:rsidRDefault="003D4CE7" w:rsidP="003D4CE7">
            <w:pPr>
              <w:pStyle w:val="a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クリックで部署マスタ管理画面に遷移する。</w:t>
            </w:r>
          </w:p>
          <w:p w14:paraId="629775F9" w14:textId="763FB7E0" w:rsidR="003D4CE7" w:rsidRDefault="003D4CE7" w:rsidP="003D4CE7">
            <w:pPr>
              <w:pStyle w:val="a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該当する画面がメインビューポートにあるときは強調表示される。</w:t>
            </w:r>
          </w:p>
        </w:tc>
        <w:tc>
          <w:tcPr>
            <w:tcW w:w="626" w:type="pct"/>
          </w:tcPr>
          <w:p w14:paraId="6795B57C" w14:textId="58FAB634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本紙</w:t>
            </w:r>
            <w:r w:rsidRPr="00554B3D">
              <w:rPr>
                <w:sz w:val="18"/>
                <w:szCs w:val="21"/>
                <w:u w:val="single"/>
              </w:rPr>
              <w:fldChar w:fldCharType="begin"/>
            </w:r>
            <w:r w:rsidRPr="00554B3D">
              <w:rPr>
                <w:sz w:val="18"/>
                <w:szCs w:val="21"/>
                <w:u w:val="single"/>
              </w:rPr>
              <w:instrText xml:space="preserve"> </w:instrText>
            </w:r>
            <w:r w:rsidRPr="00554B3D">
              <w:rPr>
                <w:rFonts w:hint="eastAsia"/>
                <w:sz w:val="18"/>
                <w:szCs w:val="21"/>
                <w:u w:val="single"/>
              </w:rPr>
              <w:instrText>REF _Ref232151476 \w \h</w:instrText>
            </w:r>
            <w:r w:rsidRPr="00554B3D">
              <w:rPr>
                <w:sz w:val="18"/>
                <w:szCs w:val="21"/>
                <w:u w:val="single"/>
              </w:rPr>
              <w:instrText xml:space="preserve"> </w:instrText>
            </w:r>
            <w:r w:rsidRPr="00554B3D">
              <w:rPr>
                <w:sz w:val="18"/>
                <w:szCs w:val="21"/>
                <w:u w:val="single"/>
              </w:rPr>
            </w:r>
            <w:r w:rsidRPr="00554B3D">
              <w:rPr>
                <w:sz w:val="18"/>
                <w:szCs w:val="21"/>
                <w:u w:val="single"/>
              </w:rPr>
              <w:fldChar w:fldCharType="separate"/>
            </w:r>
            <w:r w:rsidRPr="00554B3D">
              <w:rPr>
                <w:sz w:val="18"/>
                <w:szCs w:val="21"/>
                <w:u w:val="single"/>
              </w:rPr>
              <w:t>4.2</w:t>
            </w:r>
            <w:r w:rsidRPr="00554B3D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3D4CE7" w:rsidRPr="00877543" w14:paraId="65CE70CE" w14:textId="77777777" w:rsidTr="00477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8C671CD" w14:textId="77777777" w:rsidR="003D4CE7" w:rsidRPr="00877543" w:rsidRDefault="003D4CE7" w:rsidP="003D4CE7">
            <w:pPr>
              <w:pStyle w:val="aa"/>
              <w:numPr>
                <w:ilvl w:val="1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0088CF4" w14:textId="44E3B8E5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ログアウトボタン</w:t>
            </w:r>
          </w:p>
        </w:tc>
        <w:tc>
          <w:tcPr>
            <w:tcW w:w="1280" w:type="pct"/>
          </w:tcPr>
          <w:p w14:paraId="2314516C" w14:textId="68273EE5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ログアウトを実施するリンク。</w:t>
            </w:r>
          </w:p>
        </w:tc>
        <w:tc>
          <w:tcPr>
            <w:tcW w:w="348" w:type="pct"/>
          </w:tcPr>
          <w:p w14:paraId="5D845B79" w14:textId="0C5C3B98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ログアウト</w:t>
            </w:r>
          </w:p>
        </w:tc>
        <w:tc>
          <w:tcPr>
            <w:tcW w:w="369" w:type="pct"/>
          </w:tcPr>
          <w:p w14:paraId="39B6167C" w14:textId="26A0B287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リンク</w:t>
            </w:r>
          </w:p>
        </w:tc>
        <w:tc>
          <w:tcPr>
            <w:tcW w:w="553" w:type="pct"/>
          </w:tcPr>
          <w:p w14:paraId="1989719C" w14:textId="1CD08E38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48D829FD" w14:textId="2A0AA17F" w:rsidR="003D4CE7" w:rsidRPr="004775EF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クリックするとログアウトを実施する。</w:t>
            </w:r>
          </w:p>
        </w:tc>
        <w:tc>
          <w:tcPr>
            <w:tcW w:w="626" w:type="pct"/>
          </w:tcPr>
          <w:p w14:paraId="27CFB138" w14:textId="252CC74D" w:rsidR="003D4CE7" w:rsidRDefault="003D4CE7" w:rsidP="003D4C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詳細は</w:t>
            </w:r>
            <w:r w:rsidRPr="00374E85">
              <w:rPr>
                <w:rFonts w:hint="eastAsia"/>
                <w:sz w:val="18"/>
                <w:szCs w:val="21"/>
                <w:u w:val="single"/>
              </w:rPr>
              <w:t>ログイン機能 機能仕様書</w:t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3D4CE7" w:rsidRPr="00877543" w14:paraId="26C1E858" w14:textId="77777777" w:rsidTr="0047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18D709CE" w14:textId="77777777" w:rsidR="003D4CE7" w:rsidRPr="00877543" w:rsidRDefault="003D4CE7" w:rsidP="003D4CE7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C9FECE5" w14:textId="57D6FC45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メインビューポート</w:t>
            </w:r>
          </w:p>
        </w:tc>
        <w:tc>
          <w:tcPr>
            <w:tcW w:w="1280" w:type="pct"/>
          </w:tcPr>
          <w:p w14:paraId="6E4FC47C" w14:textId="3C1B5C93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機能ごとの各画面を表示するエリア。</w:t>
            </w:r>
          </w:p>
        </w:tc>
        <w:tc>
          <w:tcPr>
            <w:tcW w:w="348" w:type="pct"/>
          </w:tcPr>
          <w:p w14:paraId="0531CB34" w14:textId="0502CDAC" w:rsidR="003D4CE7" w:rsidRPr="000279E3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9" w:type="pct"/>
          </w:tcPr>
          <w:p w14:paraId="624D2AA2" w14:textId="4A1165B8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553" w:type="pct"/>
          </w:tcPr>
          <w:p w14:paraId="45697127" w14:textId="5ABB827D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59" w:type="pct"/>
          </w:tcPr>
          <w:p w14:paraId="7926B902" w14:textId="7BBE18BE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26" w:type="pct"/>
          </w:tcPr>
          <w:p w14:paraId="5D948BBE" w14:textId="062E3870" w:rsidR="003D4CE7" w:rsidRDefault="003D4CE7" w:rsidP="003D4C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</w:tbl>
    <w:p w14:paraId="678820DB" w14:textId="04D226B5" w:rsidR="00374E85" w:rsidRDefault="00A41EC4" w:rsidP="00B646A5">
      <w:pPr>
        <w:pStyle w:val="10"/>
      </w:pPr>
      <w:r>
        <w:rPr>
          <w:rFonts w:hint="eastAsia"/>
        </w:rPr>
        <w:t>初期表示</w:t>
      </w:r>
    </w:p>
    <w:p w14:paraId="045DC0A4" w14:textId="3CD7C55D" w:rsidR="009D5F21" w:rsidRDefault="009D5F21" w:rsidP="002F30D1">
      <w:pPr>
        <w:ind w:leftChars="100" w:left="210"/>
      </w:pPr>
      <w:r>
        <w:rPr>
          <w:rFonts w:hint="eastAsia"/>
        </w:rPr>
        <w:t>共通レイアウトの初期表示時に、以下の処理を実施する。</w:t>
      </w:r>
    </w:p>
    <w:p w14:paraId="1AAAAC92" w14:textId="77474638" w:rsidR="00B646A5" w:rsidRDefault="008355A5" w:rsidP="00B646A5">
      <w:pPr>
        <w:pStyle w:val="2"/>
      </w:pPr>
      <w:r>
        <w:rPr>
          <w:rFonts w:hint="eastAsia"/>
        </w:rPr>
        <w:t>ユーザ名と部署名の取得</w:t>
      </w:r>
    </w:p>
    <w:p w14:paraId="7BEA642E" w14:textId="05D28B60" w:rsidR="008355A5" w:rsidRDefault="008355A5" w:rsidP="008355A5">
      <w:pPr>
        <w:ind w:leftChars="300" w:left="630"/>
      </w:pPr>
      <w:r>
        <w:rPr>
          <w:rFonts w:hint="eastAsia"/>
        </w:rPr>
        <w:t>ログインしているユーザについて、以下の情報を取得する。</w:t>
      </w:r>
    </w:p>
    <w:tbl>
      <w:tblPr>
        <w:tblStyle w:val="5-1"/>
        <w:tblW w:w="0" w:type="auto"/>
        <w:tblInd w:w="630" w:type="dxa"/>
        <w:tblLook w:val="04A0" w:firstRow="1" w:lastRow="0" w:firstColumn="1" w:lastColumn="0" w:noHBand="0" w:noVBand="1"/>
      </w:tblPr>
      <w:tblGrid>
        <w:gridCol w:w="523"/>
        <w:gridCol w:w="2964"/>
        <w:gridCol w:w="5811"/>
        <w:gridCol w:w="4620"/>
      </w:tblGrid>
      <w:tr w:rsidR="008355A5" w14:paraId="0D21684C" w14:textId="77777777" w:rsidTr="002F3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D15AF59" w14:textId="77777777" w:rsidR="008355A5" w:rsidRDefault="008355A5" w:rsidP="00554B3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964" w:type="dxa"/>
          </w:tcPr>
          <w:p w14:paraId="23F4D9A7" w14:textId="77777777" w:rsidR="008355A5" w:rsidRDefault="008355A5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5811" w:type="dxa"/>
          </w:tcPr>
          <w:p w14:paraId="034E99DD" w14:textId="77777777" w:rsidR="008355A5" w:rsidRDefault="008355A5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4620" w:type="dxa"/>
          </w:tcPr>
          <w:p w14:paraId="79715D9E" w14:textId="77777777" w:rsidR="008355A5" w:rsidRDefault="008355A5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8355A5" w14:paraId="44530C18" w14:textId="77777777" w:rsidTr="002F3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5AAD365" w14:textId="77777777" w:rsidR="008355A5" w:rsidRDefault="008355A5" w:rsidP="008355A5">
            <w:pPr>
              <w:pStyle w:val="aa"/>
              <w:numPr>
                <w:ilvl w:val="0"/>
                <w:numId w:val="26"/>
              </w:numPr>
            </w:pPr>
          </w:p>
        </w:tc>
        <w:tc>
          <w:tcPr>
            <w:tcW w:w="2964" w:type="dxa"/>
          </w:tcPr>
          <w:p w14:paraId="157CB4D7" w14:textId="77777777" w:rsidR="008355A5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ユーザ名</w:t>
            </w:r>
          </w:p>
        </w:tc>
        <w:tc>
          <w:tcPr>
            <w:tcW w:w="5811" w:type="dxa"/>
          </w:tcPr>
          <w:p w14:paraId="6C326C34" w14:textId="77777777" w:rsidR="008355A5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ユーザマスタレコードのユーザ名</w:t>
            </w:r>
          </w:p>
        </w:tc>
        <w:tc>
          <w:tcPr>
            <w:tcW w:w="4620" w:type="dxa"/>
          </w:tcPr>
          <w:p w14:paraId="656DE765" w14:textId="77777777" w:rsidR="008355A5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4B3D">
              <w:rPr>
                <w:rFonts w:hint="eastAsia"/>
                <w:u w:val="single"/>
              </w:rPr>
              <w:t>ユーザマスタレコード</w:t>
            </w:r>
            <w:r w:rsidRPr="00554B3D">
              <w:rPr>
                <w:u w:val="single"/>
              </w:rPr>
              <w:t xml:space="preserve"> エンティティ定義書</w:t>
            </w:r>
            <w:r>
              <w:rPr>
                <w:rFonts w:hint="eastAsia"/>
              </w:rPr>
              <w:t>参照。</w:t>
            </w:r>
          </w:p>
        </w:tc>
      </w:tr>
      <w:tr w:rsidR="008355A5" w14:paraId="6983B854" w14:textId="77777777" w:rsidTr="002F3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103DEF8" w14:textId="77777777" w:rsidR="008355A5" w:rsidRDefault="008355A5" w:rsidP="008355A5">
            <w:pPr>
              <w:pStyle w:val="aa"/>
              <w:numPr>
                <w:ilvl w:val="0"/>
                <w:numId w:val="26"/>
              </w:numPr>
            </w:pPr>
          </w:p>
        </w:tc>
        <w:tc>
          <w:tcPr>
            <w:tcW w:w="2964" w:type="dxa"/>
          </w:tcPr>
          <w:p w14:paraId="4C8D994C" w14:textId="77777777" w:rsidR="008355A5" w:rsidRDefault="008355A5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部署名</w:t>
            </w:r>
          </w:p>
        </w:tc>
        <w:tc>
          <w:tcPr>
            <w:tcW w:w="5811" w:type="dxa"/>
          </w:tcPr>
          <w:p w14:paraId="6F3EE434" w14:textId="77777777" w:rsidR="008355A5" w:rsidRDefault="008355A5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ユーザマスタレコードの部署IDと等しい部署マスタレコードの部署名</w:t>
            </w:r>
          </w:p>
        </w:tc>
        <w:tc>
          <w:tcPr>
            <w:tcW w:w="4620" w:type="dxa"/>
          </w:tcPr>
          <w:p w14:paraId="5AC598CC" w14:textId="77777777" w:rsidR="008355A5" w:rsidRDefault="008355A5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4B3D">
              <w:rPr>
                <w:rFonts w:hint="eastAsia"/>
                <w:u w:val="single"/>
              </w:rPr>
              <w:t>部署マスタレコード</w:t>
            </w:r>
            <w:r w:rsidRPr="00554B3D">
              <w:rPr>
                <w:u w:val="single"/>
              </w:rPr>
              <w:t xml:space="preserve"> エンティティ定義書</w:t>
            </w:r>
            <w:r>
              <w:rPr>
                <w:rFonts w:hint="eastAsia"/>
              </w:rPr>
              <w:t>参照。</w:t>
            </w:r>
          </w:p>
        </w:tc>
      </w:tr>
      <w:tr w:rsidR="008355A5" w14:paraId="1CCF7FD1" w14:textId="77777777" w:rsidTr="00835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37CF202" w14:textId="77777777" w:rsidR="008355A5" w:rsidRDefault="008355A5" w:rsidP="008355A5">
            <w:pPr>
              <w:pStyle w:val="aa"/>
              <w:numPr>
                <w:ilvl w:val="0"/>
                <w:numId w:val="26"/>
              </w:numPr>
            </w:pPr>
          </w:p>
        </w:tc>
        <w:tc>
          <w:tcPr>
            <w:tcW w:w="2964" w:type="dxa"/>
          </w:tcPr>
          <w:p w14:paraId="4B5D25C5" w14:textId="214F9900" w:rsidR="008355A5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ロール</w:t>
            </w:r>
          </w:p>
        </w:tc>
        <w:tc>
          <w:tcPr>
            <w:tcW w:w="5811" w:type="dxa"/>
          </w:tcPr>
          <w:p w14:paraId="4F7ED7BF" w14:textId="08C61DA1" w:rsidR="008355A5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ユーザマスタレコードのロール</w:t>
            </w:r>
          </w:p>
        </w:tc>
        <w:tc>
          <w:tcPr>
            <w:tcW w:w="4620" w:type="dxa"/>
          </w:tcPr>
          <w:p w14:paraId="5027AAC7" w14:textId="310E9FC5" w:rsidR="008355A5" w:rsidRPr="00554B3D" w:rsidRDefault="008355A5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554B3D">
              <w:rPr>
                <w:rFonts w:hint="eastAsia"/>
                <w:u w:val="single"/>
              </w:rPr>
              <w:t>ユーザマスタレコード</w:t>
            </w:r>
            <w:r w:rsidRPr="00554B3D">
              <w:rPr>
                <w:u w:val="single"/>
              </w:rPr>
              <w:t xml:space="preserve"> エンティティ定義書</w:t>
            </w:r>
            <w:r>
              <w:rPr>
                <w:rFonts w:hint="eastAsia"/>
              </w:rPr>
              <w:t>参照。</w:t>
            </w:r>
          </w:p>
        </w:tc>
      </w:tr>
    </w:tbl>
    <w:p w14:paraId="06BCC074" w14:textId="39BD6859" w:rsidR="000C08DB" w:rsidRDefault="000C08DB" w:rsidP="000C08DB">
      <w:pPr>
        <w:pStyle w:val="3"/>
      </w:pPr>
      <w:bookmarkStart w:id="0" w:name="_Ref232151476"/>
      <w:r>
        <w:rPr>
          <w:rFonts w:hint="eastAsia"/>
        </w:rPr>
        <w:t>ユーザマスタレコードの部署</w:t>
      </w:r>
      <w:r>
        <w:rPr>
          <w:rFonts w:hint="eastAsia"/>
        </w:rPr>
        <w:t>ID</w:t>
      </w:r>
      <w:r>
        <w:rPr>
          <w:rFonts w:hint="eastAsia"/>
        </w:rPr>
        <w:t>が部署マスタに登録されていない場合</w:t>
      </w:r>
    </w:p>
    <w:p w14:paraId="12B3A467" w14:textId="2286FCF8" w:rsidR="000C08DB" w:rsidRDefault="000C08DB" w:rsidP="000C08DB">
      <w:pPr>
        <w:ind w:leftChars="500" w:left="1050"/>
      </w:pPr>
      <w:r>
        <w:rPr>
          <w:rFonts w:hint="eastAsia"/>
        </w:rPr>
        <w:t>エラー画面に遷移し【サーバー内部エラー】を表示する。</w:t>
      </w:r>
    </w:p>
    <w:p w14:paraId="59645565" w14:textId="77A2EC0A" w:rsidR="000C08DB" w:rsidRPr="000C08DB" w:rsidRDefault="000C08DB" w:rsidP="002F30D1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Pr="002F30D1">
        <w:rPr>
          <w:rFonts w:hint="eastAsia"/>
          <w:u w:val="single"/>
        </w:rPr>
        <w:t>部署マスタ管理機能</w:t>
      </w:r>
      <w:r w:rsidRPr="002F30D1">
        <w:rPr>
          <w:u w:val="single"/>
        </w:rPr>
        <w:t xml:space="preserve"> </w:t>
      </w:r>
      <w:r w:rsidRPr="002F30D1">
        <w:rPr>
          <w:rFonts w:hint="eastAsia"/>
          <w:u w:val="single"/>
        </w:rPr>
        <w:t>機能仕様書</w:t>
      </w:r>
      <w:r>
        <w:rPr>
          <w:rFonts w:hint="eastAsia"/>
        </w:rPr>
        <w:t>参照。</w:t>
      </w:r>
    </w:p>
    <w:p w14:paraId="17C849B5" w14:textId="122FE5F4" w:rsidR="008355A5" w:rsidRDefault="000C08DB" w:rsidP="008355A5">
      <w:pPr>
        <w:pStyle w:val="2"/>
      </w:pPr>
      <w:r>
        <w:rPr>
          <w:rFonts w:hint="eastAsia"/>
        </w:rPr>
        <w:t>ロールが一般ユーザの場合の表示</w:t>
      </w:r>
      <w:bookmarkEnd w:id="0"/>
    </w:p>
    <w:p w14:paraId="3D416ADE" w14:textId="7B933B2B" w:rsidR="008355A5" w:rsidRPr="008355A5" w:rsidRDefault="008355A5" w:rsidP="002F30D1">
      <w:pPr>
        <w:ind w:leftChars="300" w:left="630"/>
      </w:pPr>
      <w:r>
        <w:rPr>
          <w:rFonts w:hint="eastAsia"/>
        </w:rPr>
        <w:t>画面項目の【会社マスタボタン】、【ユーザマスタボタン】、【部署マスタボタン】は非表示とする。</w:t>
      </w:r>
    </w:p>
    <w:sectPr w:rsidR="008355A5" w:rsidRPr="008355A5" w:rsidSect="00592264">
      <w:headerReference w:type="default" r:id="rId12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D23B" w14:textId="77777777" w:rsidR="00D72944" w:rsidRDefault="00D72944" w:rsidP="00C002F1">
      <w:pPr>
        <w:spacing w:after="0" w:line="240" w:lineRule="auto"/>
      </w:pPr>
      <w:r>
        <w:separator/>
      </w:r>
    </w:p>
  </w:endnote>
  <w:endnote w:type="continuationSeparator" w:id="0">
    <w:p w14:paraId="25551052" w14:textId="77777777" w:rsidR="00D72944" w:rsidRDefault="00D72944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3301" w14:textId="77777777" w:rsidR="00D72944" w:rsidRDefault="00D72944" w:rsidP="00C002F1">
      <w:pPr>
        <w:spacing w:after="0" w:line="240" w:lineRule="auto"/>
      </w:pPr>
      <w:r>
        <w:separator/>
      </w:r>
    </w:p>
  </w:footnote>
  <w:footnote w:type="continuationSeparator" w:id="0">
    <w:p w14:paraId="0518F01A" w14:textId="77777777" w:rsidR="00D72944" w:rsidRDefault="00D72944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7AE2FCA4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317F1F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1E6A42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8332DA1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E6A305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ACD429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F7FEF35" w14:textId="135BDCEE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2F30D1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A08B8B2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BA242A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350F978A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031DD4" w14:textId="1ECF13B2" w:rsidR="00C002F1" w:rsidRPr="0008506E" w:rsidRDefault="00743D83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F9C50C5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D347B1" w14:textId="2890D571" w:rsidR="00C002F1" w:rsidRPr="0008506E" w:rsidRDefault="00743D83" w:rsidP="00C002F1">
          <w:pPr>
            <w:pStyle w:val="af3"/>
          </w:pPr>
          <w:r>
            <w:rPr>
              <w:rFonts w:hint="eastAsia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6723EFF" w14:textId="46373FAC" w:rsidR="00C002F1" w:rsidRPr="00521AB2" w:rsidRDefault="00743D83" w:rsidP="00C002F1">
          <w:pPr>
            <w:pStyle w:val="af3"/>
          </w:pPr>
          <w:r>
            <w:rPr>
              <w:rFonts w:hint="eastAsia"/>
            </w:rPr>
            <w:t>共通</w:t>
          </w:r>
          <w:r w:rsidR="009531B0">
            <w:rPr>
              <w:rFonts w:hint="eastAsia"/>
            </w:rPr>
            <w:t>レイアウト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E7937B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119D2A" w14:textId="655A8742" w:rsidR="00C002F1" w:rsidRPr="0008506E" w:rsidRDefault="00E30844" w:rsidP="00E30844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 xml:space="preserve"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73909" w14:textId="58FC1EB7" w:rsidR="00C002F1" w:rsidRPr="0008506E" w:rsidRDefault="00E30844" w:rsidP="00E30844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E3F3E0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323567B2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5BF559A"/>
    <w:multiLevelType w:val="hybridMultilevel"/>
    <w:tmpl w:val="596CE4B6"/>
    <w:lvl w:ilvl="0" w:tplc="7A0A666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2D6DFE"/>
    <w:multiLevelType w:val="hybridMultilevel"/>
    <w:tmpl w:val="12268836"/>
    <w:lvl w:ilvl="0" w:tplc="7A0A666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AC6FCA"/>
    <w:multiLevelType w:val="hybridMultilevel"/>
    <w:tmpl w:val="D23CCEE8"/>
    <w:lvl w:ilvl="0" w:tplc="11C28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5" w15:restartNumberingAfterBreak="0">
    <w:nsid w:val="5A4E2A84"/>
    <w:multiLevelType w:val="hybridMultilevel"/>
    <w:tmpl w:val="F69410C0"/>
    <w:lvl w:ilvl="0" w:tplc="009A86C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E9418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600B40AB"/>
    <w:multiLevelType w:val="multilevel"/>
    <w:tmpl w:val="F69C8710"/>
    <w:numStyleLink w:val="1"/>
  </w:abstractNum>
  <w:abstractNum w:abstractNumId="8" w15:restartNumberingAfterBreak="0">
    <w:nsid w:val="63267C1C"/>
    <w:multiLevelType w:val="hybridMultilevel"/>
    <w:tmpl w:val="D0721B26"/>
    <w:lvl w:ilvl="0" w:tplc="7A0A666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AC300B7"/>
    <w:multiLevelType w:val="hybridMultilevel"/>
    <w:tmpl w:val="29A625D6"/>
    <w:lvl w:ilvl="0" w:tplc="7A0A666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C1959D4"/>
    <w:multiLevelType w:val="hybridMultilevel"/>
    <w:tmpl w:val="B3F433A6"/>
    <w:lvl w:ilvl="0" w:tplc="7A0A666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BCF7E38"/>
    <w:multiLevelType w:val="hybridMultilevel"/>
    <w:tmpl w:val="CE506E14"/>
    <w:lvl w:ilvl="0" w:tplc="DF0C60B2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7"/>
  </w:num>
  <w:num w:numId="3" w16cid:durableId="1132360486">
    <w:abstractNumId w:val="7"/>
  </w:num>
  <w:num w:numId="4" w16cid:durableId="1896310185">
    <w:abstractNumId w:val="7"/>
  </w:num>
  <w:num w:numId="5" w16cid:durableId="891892927">
    <w:abstractNumId w:val="7"/>
  </w:num>
  <w:num w:numId="6" w16cid:durableId="1347555933">
    <w:abstractNumId w:val="7"/>
  </w:num>
  <w:num w:numId="7" w16cid:durableId="709839561">
    <w:abstractNumId w:val="7"/>
  </w:num>
  <w:num w:numId="8" w16cid:durableId="582035669">
    <w:abstractNumId w:val="7"/>
  </w:num>
  <w:num w:numId="9" w16cid:durableId="1732187897">
    <w:abstractNumId w:val="7"/>
  </w:num>
  <w:num w:numId="10" w16cid:durableId="124928254">
    <w:abstractNumId w:val="7"/>
  </w:num>
  <w:num w:numId="11" w16cid:durableId="2131777331">
    <w:abstractNumId w:val="7"/>
  </w:num>
  <w:num w:numId="12" w16cid:durableId="963731790">
    <w:abstractNumId w:val="7"/>
  </w:num>
  <w:num w:numId="13" w16cid:durableId="1534807914">
    <w:abstractNumId w:val="7"/>
  </w:num>
  <w:num w:numId="14" w16cid:durableId="803889070">
    <w:abstractNumId w:val="7"/>
  </w:num>
  <w:num w:numId="15" w16cid:durableId="1422676068">
    <w:abstractNumId w:val="7"/>
  </w:num>
  <w:num w:numId="16" w16cid:durableId="1965185649">
    <w:abstractNumId w:val="7"/>
  </w:num>
  <w:num w:numId="17" w16cid:durableId="19480585">
    <w:abstractNumId w:val="4"/>
  </w:num>
  <w:num w:numId="18" w16cid:durableId="1844126601">
    <w:abstractNumId w:val="11"/>
  </w:num>
  <w:num w:numId="19" w16cid:durableId="409155393">
    <w:abstractNumId w:val="3"/>
  </w:num>
  <w:num w:numId="20" w16cid:durableId="512569126">
    <w:abstractNumId w:val="12"/>
  </w:num>
  <w:num w:numId="21" w16cid:durableId="1945261757">
    <w:abstractNumId w:val="8"/>
  </w:num>
  <w:num w:numId="22" w16cid:durableId="933050368">
    <w:abstractNumId w:val="1"/>
  </w:num>
  <w:num w:numId="23" w16cid:durableId="205798823">
    <w:abstractNumId w:val="9"/>
  </w:num>
  <w:num w:numId="24" w16cid:durableId="668295480">
    <w:abstractNumId w:val="10"/>
  </w:num>
  <w:num w:numId="25" w16cid:durableId="1213536585">
    <w:abstractNumId w:val="2"/>
  </w:num>
  <w:num w:numId="26" w16cid:durableId="1839612698">
    <w:abstractNumId w:val="5"/>
  </w:num>
  <w:num w:numId="27" w16cid:durableId="1329285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83"/>
    <w:rsid w:val="00007051"/>
    <w:rsid w:val="000200E7"/>
    <w:rsid w:val="000279E3"/>
    <w:rsid w:val="00036A99"/>
    <w:rsid w:val="00054A7E"/>
    <w:rsid w:val="00076DDE"/>
    <w:rsid w:val="00086CCA"/>
    <w:rsid w:val="000C08DB"/>
    <w:rsid w:val="000E5E1B"/>
    <w:rsid w:val="00127BE6"/>
    <w:rsid w:val="0014136E"/>
    <w:rsid w:val="00146678"/>
    <w:rsid w:val="00163224"/>
    <w:rsid w:val="001927B4"/>
    <w:rsid w:val="001A2898"/>
    <w:rsid w:val="001F72D6"/>
    <w:rsid w:val="002220F3"/>
    <w:rsid w:val="00231D94"/>
    <w:rsid w:val="00241DC5"/>
    <w:rsid w:val="00272650"/>
    <w:rsid w:val="002855F8"/>
    <w:rsid w:val="00290B53"/>
    <w:rsid w:val="002B2F5E"/>
    <w:rsid w:val="002F30D1"/>
    <w:rsid w:val="002F740C"/>
    <w:rsid w:val="003014F6"/>
    <w:rsid w:val="00374E85"/>
    <w:rsid w:val="003A27D7"/>
    <w:rsid w:val="003A3D64"/>
    <w:rsid w:val="003B0275"/>
    <w:rsid w:val="003D4CE7"/>
    <w:rsid w:val="003E3220"/>
    <w:rsid w:val="003F423A"/>
    <w:rsid w:val="004044C2"/>
    <w:rsid w:val="00407AFF"/>
    <w:rsid w:val="004451B2"/>
    <w:rsid w:val="00464509"/>
    <w:rsid w:val="004775EF"/>
    <w:rsid w:val="004808E5"/>
    <w:rsid w:val="004C7787"/>
    <w:rsid w:val="0050601C"/>
    <w:rsid w:val="00510524"/>
    <w:rsid w:val="00522E49"/>
    <w:rsid w:val="0054017D"/>
    <w:rsid w:val="00546763"/>
    <w:rsid w:val="00585378"/>
    <w:rsid w:val="00591AF4"/>
    <w:rsid w:val="00592264"/>
    <w:rsid w:val="005D01D5"/>
    <w:rsid w:val="005E06F1"/>
    <w:rsid w:val="005E4E64"/>
    <w:rsid w:val="00666088"/>
    <w:rsid w:val="0068342C"/>
    <w:rsid w:val="006E2019"/>
    <w:rsid w:val="006F7511"/>
    <w:rsid w:val="00703942"/>
    <w:rsid w:val="00743D83"/>
    <w:rsid w:val="00763A89"/>
    <w:rsid w:val="00785F6D"/>
    <w:rsid w:val="007C1D93"/>
    <w:rsid w:val="007F0471"/>
    <w:rsid w:val="00807C34"/>
    <w:rsid w:val="0081006E"/>
    <w:rsid w:val="008355A5"/>
    <w:rsid w:val="008449CB"/>
    <w:rsid w:val="00852727"/>
    <w:rsid w:val="008A56C2"/>
    <w:rsid w:val="008E78BC"/>
    <w:rsid w:val="00904171"/>
    <w:rsid w:val="0094477B"/>
    <w:rsid w:val="009531B0"/>
    <w:rsid w:val="00983987"/>
    <w:rsid w:val="00993ACC"/>
    <w:rsid w:val="009A79BA"/>
    <w:rsid w:val="009D5F21"/>
    <w:rsid w:val="009D7E9C"/>
    <w:rsid w:val="009E6E5A"/>
    <w:rsid w:val="00A41EC4"/>
    <w:rsid w:val="00A63CAE"/>
    <w:rsid w:val="00AC14C3"/>
    <w:rsid w:val="00AE0E35"/>
    <w:rsid w:val="00B04147"/>
    <w:rsid w:val="00B176C0"/>
    <w:rsid w:val="00B646A5"/>
    <w:rsid w:val="00BA1B8A"/>
    <w:rsid w:val="00C002F1"/>
    <w:rsid w:val="00C73352"/>
    <w:rsid w:val="00C828AA"/>
    <w:rsid w:val="00CB13A9"/>
    <w:rsid w:val="00CC0AAA"/>
    <w:rsid w:val="00CC3927"/>
    <w:rsid w:val="00CC790B"/>
    <w:rsid w:val="00D72944"/>
    <w:rsid w:val="00D80BA4"/>
    <w:rsid w:val="00DA10B2"/>
    <w:rsid w:val="00DA24F7"/>
    <w:rsid w:val="00DC63FB"/>
    <w:rsid w:val="00DD3A28"/>
    <w:rsid w:val="00E30844"/>
    <w:rsid w:val="00E56C2E"/>
    <w:rsid w:val="00E71E3F"/>
    <w:rsid w:val="00E73EE2"/>
    <w:rsid w:val="00EA62E1"/>
    <w:rsid w:val="00ED6DE3"/>
    <w:rsid w:val="00F650FB"/>
    <w:rsid w:val="00F91E8B"/>
    <w:rsid w:val="00FB612F"/>
    <w:rsid w:val="00F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EC4C5F"/>
  <w15:chartTrackingRefBased/>
  <w15:docId w15:val="{4DFF6157-D018-42C7-AC92-E86C5275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FB612F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16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FB612F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9531B0"/>
    <w:pPr>
      <w:spacing w:after="0" w:line="240" w:lineRule="auto"/>
    </w:pPr>
    <w:rPr>
      <w:rFonts w:eastAsia="Meiryo UI"/>
      <w:sz w:val="21"/>
    </w:rPr>
  </w:style>
  <w:style w:type="character" w:styleId="af8">
    <w:name w:val="annotation reference"/>
    <w:basedOn w:val="a0"/>
    <w:uiPriority w:val="99"/>
    <w:semiHidden/>
    <w:unhideWhenUsed/>
    <w:rsid w:val="003B0275"/>
    <w:rPr>
      <w:sz w:val="18"/>
      <w:szCs w:val="18"/>
    </w:rPr>
  </w:style>
  <w:style w:type="paragraph" w:styleId="af9">
    <w:name w:val="annotation text"/>
    <w:basedOn w:val="a"/>
    <w:link w:val="afa"/>
    <w:uiPriority w:val="99"/>
    <w:unhideWhenUsed/>
    <w:rsid w:val="003B0275"/>
  </w:style>
  <w:style w:type="character" w:customStyle="1" w:styleId="afa">
    <w:name w:val="コメント文字列 (文字)"/>
    <w:basedOn w:val="a0"/>
    <w:link w:val="af9"/>
    <w:uiPriority w:val="99"/>
    <w:rsid w:val="003B0275"/>
    <w:rPr>
      <w:rFonts w:eastAsia="Meiryo UI"/>
      <w:sz w:val="21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3B0275"/>
    <w:rPr>
      <w:b/>
      <w:bCs/>
    </w:rPr>
  </w:style>
  <w:style w:type="character" w:customStyle="1" w:styleId="afc">
    <w:name w:val="コメント内容 (文字)"/>
    <w:basedOn w:val="afa"/>
    <w:link w:val="afb"/>
    <w:uiPriority w:val="99"/>
    <w:semiHidden/>
    <w:rsid w:val="003B0275"/>
    <w:rPr>
      <w:rFonts w:eastAsia="Meiryo UI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4DD97C-EF60-415F-A915-929EC9ACF3F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726b975-4a77-4ab0-bc97-1941fb55d1fb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85</TotalTime>
  <Pages>4</Pages>
  <Words>883</Words>
  <Characters>901</Characters>
  <Application>Microsoft Office Word</Application>
  <DocSecurity>0</DocSecurity>
  <Lines>100</Lines>
  <Paragraphs>162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22</cp:revision>
  <dcterms:created xsi:type="dcterms:W3CDTF">2026-06-03T01:06:00Z</dcterms:created>
  <dcterms:modified xsi:type="dcterms:W3CDTF">2026-06-17T02:49:00Z</dcterms:modified>
</cp:coreProperties>
</file>