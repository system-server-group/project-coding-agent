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69BE" w14:textId="64C160D9" w:rsidR="00DA10B2" w:rsidRDefault="00C002F1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2548"/>
        <w:gridCol w:w="12840"/>
      </w:tblGrid>
      <w:tr w:rsidR="00765429" w14:paraId="471CC7ED" w14:textId="77777777" w:rsidTr="003127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pct"/>
          </w:tcPr>
          <w:p w14:paraId="52CB7696" w14:textId="6F83206F" w:rsidR="00765429" w:rsidRDefault="00312722" w:rsidP="00312722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4172" w:type="pct"/>
          </w:tcPr>
          <w:p w14:paraId="62914D27" w14:textId="33F9B8AD" w:rsidR="00765429" w:rsidRDefault="00312722" w:rsidP="0031272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765429" w14:paraId="12AFC26A" w14:textId="77777777" w:rsidTr="003127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pct"/>
          </w:tcPr>
          <w:p w14:paraId="362EA710" w14:textId="69AD56F2" w:rsidR="00765429" w:rsidRDefault="009A7269" w:rsidP="00312722">
            <w:pPr>
              <w:pStyle w:val="aa"/>
            </w:pPr>
            <w:r>
              <w:rPr>
                <w:rFonts w:hint="eastAsia"/>
              </w:rPr>
              <w:t>名称</w:t>
            </w:r>
          </w:p>
        </w:tc>
        <w:tc>
          <w:tcPr>
            <w:tcW w:w="4172" w:type="pct"/>
          </w:tcPr>
          <w:p w14:paraId="36CBF418" w14:textId="3A331A4B" w:rsidR="00765429" w:rsidRDefault="00516305" w:rsidP="0031272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312722">
              <w:rPr>
                <w:rFonts w:hint="eastAsia"/>
              </w:rPr>
              <w:t>マスタ管理機能</w:t>
            </w:r>
          </w:p>
        </w:tc>
      </w:tr>
      <w:tr w:rsidR="00765429" w14:paraId="3D0E59FB" w14:textId="77777777" w:rsidTr="00666094">
        <w:trPr>
          <w:trHeight w:val="1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pct"/>
          </w:tcPr>
          <w:p w14:paraId="7BC21287" w14:textId="2F877D86" w:rsidR="00765429" w:rsidRDefault="00312722" w:rsidP="00312722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4172" w:type="pct"/>
          </w:tcPr>
          <w:p w14:paraId="40BC2CC6" w14:textId="39ED7441" w:rsidR="00092AE8" w:rsidRDefault="00516305" w:rsidP="0031272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092AE8">
              <w:rPr>
                <w:rFonts w:hint="eastAsia"/>
              </w:rPr>
              <w:t>マスタの</w:t>
            </w:r>
            <w:r w:rsidR="009C58D1">
              <w:rPr>
                <w:rFonts w:hint="eastAsia"/>
              </w:rPr>
              <w:t>ダウンロード・洗い替え</w:t>
            </w:r>
            <w:r w:rsidR="00C74BF0">
              <w:rPr>
                <w:rFonts w:hint="eastAsia"/>
              </w:rPr>
              <w:t>(全件削除して再登録)</w:t>
            </w:r>
            <w:r w:rsidR="00092AE8">
              <w:rPr>
                <w:rFonts w:hint="eastAsia"/>
              </w:rPr>
              <w:t>を行う機能。</w:t>
            </w:r>
          </w:p>
          <w:p w14:paraId="29F098BC" w14:textId="06AA2C1A" w:rsidR="00312722" w:rsidRDefault="00516305" w:rsidP="0031272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312722">
              <w:rPr>
                <w:rFonts w:hint="eastAsia"/>
              </w:rPr>
              <w:t>マスタに登録された全ての</w:t>
            </w:r>
            <w:r>
              <w:rPr>
                <w:rFonts w:hint="eastAsia"/>
              </w:rPr>
              <w:t>部署</w:t>
            </w:r>
            <w:r w:rsidR="00312722">
              <w:rPr>
                <w:rFonts w:hint="eastAsia"/>
              </w:rPr>
              <w:t>マスタレコードをCSV形式でダウンロードできる。</w:t>
            </w:r>
          </w:p>
          <w:p w14:paraId="5F4DC3D2" w14:textId="23DF56A8" w:rsidR="00993C6C" w:rsidRPr="00312722" w:rsidRDefault="00896C45" w:rsidP="0031272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同様</w:t>
            </w:r>
            <w:r w:rsidR="00312722">
              <w:rPr>
                <w:rFonts w:hint="eastAsia"/>
              </w:rPr>
              <w:t>の形式のCSVファイルをアップロードすることで、</w:t>
            </w:r>
            <w:r w:rsidR="00516305">
              <w:rPr>
                <w:rFonts w:hint="eastAsia"/>
              </w:rPr>
              <w:t>部署</w:t>
            </w:r>
            <w:r w:rsidR="00312722">
              <w:rPr>
                <w:rFonts w:hint="eastAsia"/>
              </w:rPr>
              <w:t>マスタ</w:t>
            </w:r>
            <w:r w:rsidR="00F152BC">
              <w:rPr>
                <w:rFonts w:hint="eastAsia"/>
              </w:rPr>
              <w:t>を</w:t>
            </w:r>
            <w:r w:rsidR="009C58D1">
              <w:rPr>
                <w:rFonts w:hint="eastAsia"/>
              </w:rPr>
              <w:t>洗い替え</w:t>
            </w:r>
            <w:r w:rsidR="00F152BC">
              <w:rPr>
                <w:rFonts w:hint="eastAsia"/>
              </w:rPr>
              <w:t>する。</w:t>
            </w:r>
          </w:p>
        </w:tc>
      </w:tr>
      <w:tr w:rsidR="00765429" w14:paraId="6162EAE3" w14:textId="77777777" w:rsidTr="00666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pct"/>
          </w:tcPr>
          <w:p w14:paraId="6A9EB41E" w14:textId="51ACED44" w:rsidR="00765429" w:rsidRDefault="00312722" w:rsidP="00312722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4172" w:type="pct"/>
          </w:tcPr>
          <w:p w14:paraId="73AD2EEC" w14:textId="126C8788" w:rsidR="00765429" w:rsidRDefault="00516305" w:rsidP="0031272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部署マスタ管理画面 画面レイアウト</w:t>
            </w:r>
          </w:p>
          <w:p w14:paraId="443778E3" w14:textId="2EC6F5E1" w:rsidR="00312722" w:rsidRDefault="00516305" w:rsidP="0031272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部署マスタレコード エンティティ定義書</w:t>
            </w:r>
          </w:p>
          <w:p w14:paraId="6570DD1B" w14:textId="1F2574E2" w:rsidR="00F152BC" w:rsidRPr="00F152BC" w:rsidRDefault="00F152BC" w:rsidP="0031272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2BC">
              <w:rPr>
                <w:rFonts w:hint="eastAsia"/>
              </w:rPr>
              <w:t xml:space="preserve">入力値チェック システム共通仕様書</w:t>
            </w:r>
          </w:p>
          <w:p w14:paraId="6570DD1B" w14:textId="1F2574E2" w:rsidR="00F152BC" w:rsidRPr="00F152BC" w:rsidRDefault="00F152BC" w:rsidP="0031272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52BC">
              <w:rPr>
                <w:rFonts w:hint="eastAsia"/>
              </w:rPr>
              <w:t xml:space="preserve">CSV共通仕様 システム共通仕様書</w:t>
            </w:r>
          </w:p>
        </w:tc>
      </w:tr>
    </w:tbl>
    <w:p w14:paraId="1F2EB03E" w14:textId="77777777" w:rsidR="00312722" w:rsidRDefault="00312722">
      <w:pPr>
        <w:widowControl/>
        <w:spacing w:after="160" w:line="259" w:lineRule="auto"/>
      </w:pPr>
      <w:r>
        <w:br w:type="page"/>
      </w:r>
    </w:p>
    <w:p w14:paraId="1DDE0F8F" w14:textId="7CF85898" w:rsidR="00C002F1" w:rsidRDefault="00312722" w:rsidP="00312722">
      <w:pPr>
        <w:pStyle w:val="10"/>
      </w:pPr>
      <w:r>
        <w:rPr>
          <w:rFonts w:hint="eastAsia"/>
        </w:rPr>
        <w:lastRenderedPageBreak/>
        <w:t>機能詳細</w:t>
      </w:r>
    </w:p>
    <w:p w14:paraId="24AE3A81" w14:textId="4A2CE626" w:rsidR="008F3915" w:rsidRDefault="00516305" w:rsidP="008F3915">
      <w:pPr>
        <w:pStyle w:val="2"/>
      </w:pPr>
      <w:r>
        <w:rPr>
          <w:rFonts w:hint="eastAsia"/>
        </w:rPr>
        <w:t>部署</w:t>
      </w:r>
      <w:r w:rsidR="008F3915">
        <w:rPr>
          <w:rFonts w:hint="eastAsia"/>
        </w:rPr>
        <w:t>マスタ管理の概要</w:t>
      </w:r>
    </w:p>
    <w:p w14:paraId="12E9FF84" w14:textId="2DA12B7A" w:rsidR="008F3915" w:rsidRDefault="00516305" w:rsidP="008F3915">
      <w:pPr>
        <w:pStyle w:val="3"/>
      </w:pPr>
      <w:r>
        <w:rPr>
          <w:rFonts w:hint="eastAsia"/>
        </w:rPr>
        <w:t>部署</w:t>
      </w:r>
      <w:r w:rsidR="008F3915">
        <w:rPr>
          <w:rFonts w:hint="eastAsia"/>
        </w:rPr>
        <w:t>マスタのダウンロード</w:t>
      </w:r>
    </w:p>
    <w:p w14:paraId="2C22B009" w14:textId="50EEEAB1" w:rsidR="008F3915" w:rsidRDefault="00516305" w:rsidP="008F3915">
      <w:pPr>
        <w:ind w:leftChars="500" w:left="1050"/>
      </w:pPr>
      <w:r>
        <w:rPr>
          <w:rFonts w:hint="eastAsia"/>
        </w:rPr>
        <w:t>部署</w:t>
      </w:r>
      <w:r w:rsidR="008F3915">
        <w:rPr>
          <w:rFonts w:hint="eastAsia"/>
        </w:rPr>
        <w:t>マスタに登録されている全ての</w:t>
      </w:r>
      <w:r>
        <w:rPr>
          <w:rFonts w:hint="eastAsia"/>
        </w:rPr>
        <w:t>部署</w:t>
      </w:r>
      <w:r w:rsidR="008F3915">
        <w:rPr>
          <w:rFonts w:hint="eastAsia"/>
        </w:rPr>
        <w:t>マスタレコードを</w:t>
      </w:r>
      <w:r w:rsidR="008F3915">
        <w:rPr>
          <w:rFonts w:hint="eastAsia"/>
        </w:rPr>
        <w:t>CSV</w:t>
      </w:r>
      <w:r w:rsidR="008F3915">
        <w:rPr>
          <w:rFonts w:hint="eastAsia"/>
        </w:rPr>
        <w:t>形式で出力する。</w:t>
      </w:r>
    </w:p>
    <w:p w14:paraId="2D6C3239" w14:textId="3F2E718C" w:rsidR="008F3915" w:rsidRDefault="00516305" w:rsidP="008F3915">
      <w:pPr>
        <w:ind w:leftChars="500" w:left="1050"/>
      </w:pPr>
      <w:r>
        <w:rPr>
          <w:rFonts w:hint="eastAsia"/>
        </w:rPr>
        <w:t>部署</w:t>
      </w:r>
      <w:r w:rsidR="008F3915">
        <w:rPr>
          <w:rFonts w:hint="eastAsia"/>
        </w:rPr>
        <w:t>マスタレコードについては</w:t>
      </w:r>
      <w:r>
        <w:rPr>
          <w:rFonts w:hint="eastAsia"/>
          <w:u w:val="single"/>
        </w:rPr>
        <w:t>部署</w:t>
      </w:r>
      <w:r w:rsidR="008F3915" w:rsidRPr="008F3915">
        <w:rPr>
          <w:rFonts w:hint="eastAsia"/>
          <w:u w:val="single"/>
        </w:rPr>
        <w:t>マスタレコード</w:t>
      </w:r>
      <w:r w:rsidR="008F3915" w:rsidRPr="008F3915">
        <w:rPr>
          <w:rFonts w:hint="eastAsia"/>
          <w:u w:val="single"/>
        </w:rPr>
        <w:t xml:space="preserve"> </w:t>
      </w:r>
      <w:r w:rsidR="008F3915" w:rsidRPr="008F3915">
        <w:rPr>
          <w:rFonts w:hint="eastAsia"/>
          <w:u w:val="single"/>
        </w:rPr>
        <w:t>エンティティ定義書</w:t>
      </w:r>
      <w:r w:rsidR="008F3915">
        <w:rPr>
          <w:rFonts w:hint="eastAsia"/>
        </w:rPr>
        <w:t>を参照する。</w:t>
      </w:r>
    </w:p>
    <w:p w14:paraId="7F08BFEA" w14:textId="4A0C40AD" w:rsidR="008F3915" w:rsidRDefault="00516305" w:rsidP="008F3915">
      <w:pPr>
        <w:pStyle w:val="3"/>
      </w:pPr>
      <w:r>
        <w:rPr>
          <w:rFonts w:hint="eastAsia"/>
        </w:rPr>
        <w:t>部署</w:t>
      </w:r>
      <w:r w:rsidR="008F3915">
        <w:rPr>
          <w:rFonts w:hint="eastAsia"/>
        </w:rPr>
        <w:t>マスタの</w:t>
      </w:r>
      <w:r w:rsidR="009C58D1">
        <w:rPr>
          <w:rFonts w:hint="eastAsia"/>
        </w:rPr>
        <w:t>洗い替え</w:t>
      </w:r>
    </w:p>
    <w:p w14:paraId="1BE52097" w14:textId="5319F7ED" w:rsidR="008F3915" w:rsidRDefault="008F3915" w:rsidP="008F3915">
      <w:pPr>
        <w:ind w:leftChars="500" w:left="1050"/>
      </w:pPr>
      <w:r>
        <w:rPr>
          <w:rFonts w:hint="eastAsia"/>
        </w:rPr>
        <w:t>CSV</w:t>
      </w:r>
      <w:r>
        <w:rPr>
          <w:rFonts w:hint="eastAsia"/>
        </w:rPr>
        <w:t>ファイルをアップロードし、ファイルの内容で</w:t>
      </w:r>
      <w:r w:rsidR="00516305">
        <w:rPr>
          <w:rFonts w:hint="eastAsia"/>
        </w:rPr>
        <w:t>部署</w:t>
      </w:r>
      <w:r>
        <w:rPr>
          <w:rFonts w:hint="eastAsia"/>
        </w:rPr>
        <w:t>マスタを</w:t>
      </w:r>
      <w:r w:rsidR="009C58D1">
        <w:rPr>
          <w:rFonts w:hint="eastAsia"/>
        </w:rPr>
        <w:t>洗い替え</w:t>
      </w:r>
      <w:r>
        <w:rPr>
          <w:rFonts w:hint="eastAsia"/>
        </w:rPr>
        <w:t>する。</w:t>
      </w:r>
    </w:p>
    <w:p w14:paraId="6A96A116" w14:textId="36A6C1C4" w:rsidR="008F3915" w:rsidRDefault="00896C45" w:rsidP="008F3915">
      <w:pPr>
        <w:ind w:leftChars="500" w:left="1050"/>
      </w:pPr>
      <w:r>
        <w:rPr>
          <w:rFonts w:hint="eastAsia"/>
        </w:rPr>
        <w:t>既存のデータは削除され、アップロードしたファイルの内容のみが</w:t>
      </w:r>
      <w:r w:rsidR="00516305">
        <w:rPr>
          <w:rFonts w:hint="eastAsia"/>
        </w:rPr>
        <w:t>部署</w:t>
      </w:r>
      <w:r>
        <w:rPr>
          <w:rFonts w:hint="eastAsia"/>
        </w:rPr>
        <w:t>マスタに反映される。</w:t>
      </w:r>
    </w:p>
    <w:p w14:paraId="53A4E268" w14:textId="299E37B1" w:rsidR="00896C45" w:rsidRDefault="00896C45" w:rsidP="008F3915">
      <w:pPr>
        <w:ind w:leftChars="500" w:left="1050"/>
      </w:pPr>
      <w:r>
        <w:rPr>
          <w:rFonts w:hint="eastAsia"/>
        </w:rPr>
        <w:t>CSV</w:t>
      </w:r>
      <w:r>
        <w:rPr>
          <w:rFonts w:hint="eastAsia"/>
        </w:rPr>
        <w:t>ファイルのフォーマットは</w:t>
      </w:r>
      <w:r w:rsidR="00516305">
        <w:rPr>
          <w:rFonts w:hint="eastAsia"/>
        </w:rPr>
        <w:t>部署</w:t>
      </w:r>
      <w:r>
        <w:rPr>
          <w:rFonts w:hint="eastAsia"/>
        </w:rPr>
        <w:t>マスタのダウンロード</w:t>
      </w:r>
      <w:r w:rsidR="00A92F56">
        <w:rPr>
          <w:rFonts w:hint="eastAsia"/>
        </w:rPr>
        <w:t>の</w:t>
      </w:r>
      <w:r w:rsidR="00A92F56">
        <w:rPr>
          <w:rFonts w:hint="eastAsia"/>
        </w:rPr>
        <w:t>CSV</w:t>
      </w:r>
      <w:r w:rsidR="00A92F56">
        <w:rPr>
          <w:rFonts w:hint="eastAsia"/>
        </w:rPr>
        <w:t>ファイル</w:t>
      </w:r>
      <w:r>
        <w:rPr>
          <w:rFonts w:hint="eastAsia"/>
        </w:rPr>
        <w:t>と同様である。</w:t>
      </w:r>
    </w:p>
    <w:p w14:paraId="4462087D" w14:textId="3CAF7B41" w:rsidR="006E5C4B" w:rsidRDefault="00516305" w:rsidP="006E5C4B">
      <w:pPr>
        <w:pStyle w:val="2"/>
      </w:pPr>
      <w:r>
        <w:rPr>
          <w:rFonts w:hint="eastAsia"/>
        </w:rPr>
        <w:t>部署</w:t>
      </w:r>
      <w:r w:rsidR="006E5C4B">
        <w:rPr>
          <w:rFonts w:hint="eastAsia"/>
        </w:rPr>
        <w:t>マスタレコードの</w:t>
      </w:r>
      <w:r w:rsidR="006E5C4B">
        <w:rPr>
          <w:rFonts w:hint="eastAsia"/>
        </w:rPr>
        <w:t>CSV</w:t>
      </w:r>
      <w:r w:rsidR="006E5C4B">
        <w:rPr>
          <w:rFonts w:hint="eastAsia"/>
        </w:rPr>
        <w:t>ダウンロード</w:t>
      </w:r>
    </w:p>
    <w:p w14:paraId="05D23D33" w14:textId="42E6BDBF" w:rsidR="006E5C4B" w:rsidRDefault="006E5C4B" w:rsidP="006E5C4B">
      <w:pPr>
        <w:ind w:leftChars="300" w:left="630"/>
      </w:pPr>
      <w:r>
        <w:rPr>
          <w:rFonts w:hint="eastAsia"/>
        </w:rPr>
        <w:t>【</w:t>
      </w:r>
      <w:r>
        <w:rPr>
          <w:rFonts w:hint="eastAsia"/>
        </w:rPr>
        <w:t>CSV</w:t>
      </w:r>
      <w:r>
        <w:rPr>
          <w:rFonts w:hint="eastAsia"/>
        </w:rPr>
        <w:t>ダウンロードボタン】をクリックすることで、</w:t>
      </w:r>
      <w:r w:rsidR="00516305">
        <w:rPr>
          <w:rFonts w:hint="eastAsia"/>
        </w:rPr>
        <w:t>部署</w:t>
      </w:r>
      <w:r>
        <w:rPr>
          <w:rFonts w:hint="eastAsia"/>
        </w:rPr>
        <w:t>マスタレコードの全件を</w:t>
      </w:r>
      <w:r>
        <w:rPr>
          <w:rFonts w:hint="eastAsia"/>
        </w:rPr>
        <w:t>CSV</w:t>
      </w:r>
      <w:r>
        <w:rPr>
          <w:rFonts w:hint="eastAsia"/>
        </w:rPr>
        <w:t>形式でダウンロードする。</w:t>
      </w:r>
    </w:p>
    <w:p w14:paraId="0BD1769A" w14:textId="32457DAF" w:rsidR="006E5C4B" w:rsidRDefault="006E5C4B" w:rsidP="006E5C4B">
      <w:pPr>
        <w:pStyle w:val="3"/>
      </w:pPr>
      <w:r>
        <w:rPr>
          <w:rFonts w:hint="eastAsia"/>
        </w:rPr>
        <w:t>ダウンロード対象のデータ</w:t>
      </w:r>
    </w:p>
    <w:p w14:paraId="4A5E09B1" w14:textId="3F21EA9B" w:rsidR="006E5C4B" w:rsidRDefault="00516305" w:rsidP="006E5C4B">
      <w:pPr>
        <w:ind w:leftChars="500" w:left="1050"/>
      </w:pPr>
      <w:r>
        <w:rPr>
          <w:rFonts w:hint="eastAsia"/>
        </w:rPr>
        <w:t>部署</w:t>
      </w:r>
      <w:r w:rsidR="006E5C4B">
        <w:rPr>
          <w:rFonts w:hint="eastAsia"/>
        </w:rPr>
        <w:t>マスタに登録されている全ての</w:t>
      </w:r>
      <w:r>
        <w:rPr>
          <w:rFonts w:hint="eastAsia"/>
        </w:rPr>
        <w:t>部署</w:t>
      </w:r>
      <w:r w:rsidR="006E5C4B">
        <w:rPr>
          <w:rFonts w:hint="eastAsia"/>
        </w:rPr>
        <w:t>マスタレコード</w:t>
      </w:r>
      <w:r w:rsidR="00896C45">
        <w:rPr>
          <w:rFonts w:hint="eastAsia"/>
        </w:rPr>
        <w:t>とする</w:t>
      </w:r>
      <w:r w:rsidR="006E5C4B">
        <w:rPr>
          <w:rFonts w:hint="eastAsia"/>
        </w:rPr>
        <w:t>。</w:t>
      </w:r>
    </w:p>
    <w:p w14:paraId="36DDB17F" w14:textId="43598117" w:rsidR="006E5C4B" w:rsidRDefault="006E5C4B" w:rsidP="006E5C4B">
      <w:pPr>
        <w:pStyle w:val="3"/>
      </w:pPr>
      <w:bookmarkStart w:id="0" w:name="_Ref231559214"/>
      <w:r>
        <w:rPr>
          <w:rFonts w:hint="eastAsia"/>
        </w:rPr>
        <w:t>CSV</w:t>
      </w:r>
      <w:r>
        <w:rPr>
          <w:rFonts w:hint="eastAsia"/>
        </w:rPr>
        <w:t>ファイルの</w:t>
      </w:r>
      <w:r w:rsidR="00D240E2">
        <w:rPr>
          <w:rFonts w:hint="eastAsia"/>
        </w:rPr>
        <w:t>様式</w:t>
      </w:r>
      <w:bookmarkEnd w:id="0"/>
    </w:p>
    <w:p w14:paraId="7BF0B0F6" w14:textId="01779947" w:rsidR="00D240E2" w:rsidRPr="00D240E2" w:rsidRDefault="00D240E2" w:rsidP="00D240E2">
      <w:pPr>
        <w:ind w:leftChars="500" w:left="1050"/>
      </w:pPr>
      <w:r>
        <w:rPr>
          <w:rFonts w:hint="eastAsia"/>
        </w:rPr>
        <w:t xml:space="preserve">ファイルの内容はヘッダー行とボディ行に分かれ、列ごとに部署マスタレコードの一つの属性を表示する。囲み文字の適用およびCSVファイルの読み取り方式は、CSV共通仕様 システム共通仕様書に従う。</w:t>
      </w:r>
    </w:p>
    <w:p w14:paraId="0ED6DFD5" w14:textId="67044007" w:rsidR="00D240E2" w:rsidRPr="00D240E2" w:rsidRDefault="00D240E2" w:rsidP="00D240E2">
      <w:pPr>
        <w:pStyle w:val="4"/>
      </w:pPr>
      <w:bookmarkStart w:id="1" w:name="_Ref231559881"/>
      <w:r>
        <w:rPr>
          <w:rFonts w:hint="eastAsia"/>
        </w:rPr>
        <w:t>ファイルの設定</w:t>
      </w:r>
      <w:bookmarkEnd w:id="1"/>
    </w:p>
    <w:tbl>
      <w:tblPr>
        <w:tblStyle w:val="5-1"/>
        <w:tblW w:w="4516" w:type="pct"/>
        <w:tblInd w:w="1266" w:type="dxa"/>
        <w:tblLook w:val="04A0" w:firstRow="1" w:lastRow="0" w:firstColumn="1" w:lastColumn="0" w:noHBand="0" w:noVBand="1"/>
      </w:tblPr>
      <w:tblGrid>
        <w:gridCol w:w="568"/>
        <w:gridCol w:w="2694"/>
        <w:gridCol w:w="4109"/>
        <w:gridCol w:w="6527"/>
      </w:tblGrid>
      <w:tr w:rsidR="006E5C4B" w:rsidRPr="005C7BA0" w14:paraId="2A849903" w14:textId="77777777" w:rsidTr="005B7D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5DF95135" w14:textId="77777777" w:rsidR="006E5C4B" w:rsidRDefault="006E5C4B" w:rsidP="0036296F">
            <w:pPr>
              <w:pStyle w:val="aa"/>
              <w:rPr>
                <w:rFonts w:hAnsi="Meiryo UI"/>
              </w:rPr>
            </w:pPr>
            <w:r>
              <w:rPr>
                <w:rFonts w:hAnsi="Meiryo UI" w:hint="eastAsia"/>
              </w:rPr>
              <w:t>No</w:t>
            </w:r>
          </w:p>
        </w:tc>
        <w:tc>
          <w:tcPr>
            <w:tcW w:w="969" w:type="pct"/>
          </w:tcPr>
          <w:p w14:paraId="40AD5192" w14:textId="77777777" w:rsidR="006E5C4B" w:rsidRPr="005C7BA0" w:rsidRDefault="006E5C4B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Ansi="Meiryo UI"/>
              </w:rPr>
            </w:pPr>
            <w:r>
              <w:rPr>
                <w:rFonts w:hAnsi="Meiryo UI" w:hint="eastAsia"/>
              </w:rPr>
              <w:t>設定</w:t>
            </w:r>
            <w:r w:rsidRPr="005C7BA0">
              <w:rPr>
                <w:rFonts w:hAnsi="Meiryo UI" w:hint="eastAsia"/>
              </w:rPr>
              <w:t>項目</w:t>
            </w:r>
          </w:p>
        </w:tc>
        <w:tc>
          <w:tcPr>
            <w:tcW w:w="1478" w:type="pct"/>
          </w:tcPr>
          <w:p w14:paraId="541F166B" w14:textId="77777777" w:rsidR="006E5C4B" w:rsidRPr="005C7BA0" w:rsidRDefault="006E5C4B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Ansi="Meiryo UI"/>
              </w:rPr>
            </w:pPr>
            <w:r>
              <w:rPr>
                <w:rFonts w:hAnsi="Meiryo UI" w:hint="eastAsia"/>
              </w:rPr>
              <w:t>値</w:t>
            </w:r>
          </w:p>
        </w:tc>
        <w:tc>
          <w:tcPr>
            <w:tcW w:w="2348" w:type="pct"/>
          </w:tcPr>
          <w:p w14:paraId="47ABF28B" w14:textId="77777777" w:rsidR="006E5C4B" w:rsidRPr="005C7BA0" w:rsidRDefault="006E5C4B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Ansi="Meiryo UI"/>
              </w:rPr>
            </w:pPr>
            <w:r>
              <w:rPr>
                <w:rFonts w:hAnsi="Meiryo UI" w:hint="eastAsia"/>
              </w:rPr>
              <w:t>備考</w:t>
            </w:r>
          </w:p>
        </w:tc>
      </w:tr>
      <w:tr w:rsidR="006E5C4B" w:rsidRPr="005C7BA0" w14:paraId="06087EC9" w14:textId="77777777" w:rsidTr="005B7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3BEECBC0" w14:textId="77777777" w:rsidR="006E5C4B" w:rsidRPr="005C7BA0" w:rsidRDefault="006E5C4B" w:rsidP="006E5C4B">
            <w:pPr>
              <w:pStyle w:val="aa"/>
              <w:numPr>
                <w:ilvl w:val="0"/>
                <w:numId w:val="19"/>
              </w:numPr>
              <w:rPr>
                <w:rFonts w:hAnsi="Meiryo UI"/>
              </w:rPr>
            </w:pPr>
          </w:p>
        </w:tc>
        <w:tc>
          <w:tcPr>
            <w:tcW w:w="969" w:type="pct"/>
          </w:tcPr>
          <w:p w14:paraId="530B5F6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ファイル形式</w:t>
            </w:r>
          </w:p>
        </w:tc>
        <w:tc>
          <w:tcPr>
            <w:tcW w:w="1478" w:type="pct"/>
          </w:tcPr>
          <w:p w14:paraId="7658371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CSV</w:t>
            </w:r>
          </w:p>
        </w:tc>
        <w:tc>
          <w:tcPr>
            <w:tcW w:w="2348" w:type="pct"/>
          </w:tcPr>
          <w:p w14:paraId="3146D93B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t xml:space="preserve"/>
            </w:r>
          </w:p>
        </w:tc>
      </w:tr>
      <w:tr w:rsidR="006E5C4B" w:rsidRPr="005C7BA0" w14:paraId="06087EC9" w14:textId="77777777" w:rsidTr="005B7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3BEECBC0" w14:textId="77777777" w:rsidR="006E5C4B" w:rsidRPr="005C7BA0" w:rsidRDefault="006E5C4B" w:rsidP="006E5C4B">
            <w:pPr>
              <w:pStyle w:val="aa"/>
              <w:numPr>
                <w:ilvl w:val="0"/>
                <w:numId w:val="19"/>
              </w:numPr>
              <w:rPr>
                <w:rFonts w:hAnsi="Meiryo UI"/>
              </w:rPr>
            </w:pPr>
          </w:p>
        </w:tc>
        <w:tc>
          <w:tcPr>
            <w:tcW w:w="969" w:type="pct"/>
          </w:tcPr>
          <w:p w14:paraId="530B5F6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文字コード</w:t>
            </w:r>
          </w:p>
        </w:tc>
        <w:tc>
          <w:tcPr>
            <w:tcW w:w="1478" w:type="pct"/>
          </w:tcPr>
          <w:p w14:paraId="7658371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UTF-8 BOMあり</w:t>
            </w:r>
          </w:p>
        </w:tc>
        <w:tc>
          <w:tcPr>
            <w:tcW w:w="2348" w:type="pct"/>
          </w:tcPr>
          <w:p w14:paraId="3146D93B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t xml:space="preserve"/>
            </w:r>
          </w:p>
        </w:tc>
      </w:tr>
      <w:tr w:rsidR="006E5C4B" w:rsidRPr="005C7BA0" w14:paraId="06087EC9" w14:textId="77777777" w:rsidTr="005B7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3BEECBC0" w14:textId="77777777" w:rsidR="006E5C4B" w:rsidRPr="005C7BA0" w:rsidRDefault="006E5C4B" w:rsidP="006E5C4B">
            <w:pPr>
              <w:pStyle w:val="aa"/>
              <w:numPr>
                <w:ilvl w:val="0"/>
                <w:numId w:val="19"/>
              </w:numPr>
              <w:rPr>
                <w:rFonts w:hAnsi="Meiryo UI"/>
              </w:rPr>
            </w:pPr>
          </w:p>
        </w:tc>
        <w:tc>
          <w:tcPr>
            <w:tcW w:w="969" w:type="pct"/>
          </w:tcPr>
          <w:p w14:paraId="530B5F6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改行コード</w:t>
            </w:r>
          </w:p>
        </w:tc>
        <w:tc>
          <w:tcPr>
            <w:tcW w:w="1478" w:type="pct"/>
          </w:tcPr>
          <w:p w14:paraId="7658371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CR+LF</w:t>
            </w:r>
          </w:p>
        </w:tc>
        <w:tc>
          <w:tcPr>
            <w:tcW w:w="2348" w:type="pct"/>
          </w:tcPr>
          <w:p w14:paraId="3146D93B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t xml:space="preserve"/>
            </w:r>
          </w:p>
        </w:tc>
      </w:tr>
      <w:tr w:rsidR="006E5C4B" w:rsidRPr="005C7BA0" w14:paraId="06087EC9" w14:textId="77777777" w:rsidTr="005B7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3BEECBC0" w14:textId="77777777" w:rsidR="006E5C4B" w:rsidRPr="005C7BA0" w:rsidRDefault="006E5C4B" w:rsidP="006E5C4B">
            <w:pPr>
              <w:pStyle w:val="aa"/>
              <w:numPr>
                <w:ilvl w:val="0"/>
                <w:numId w:val="19"/>
              </w:numPr>
              <w:rPr>
                <w:rFonts w:hAnsi="Meiryo UI"/>
              </w:rPr>
            </w:pPr>
          </w:p>
        </w:tc>
        <w:tc>
          <w:tcPr>
            <w:tcW w:w="969" w:type="pct"/>
          </w:tcPr>
          <w:p w14:paraId="530B5F6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区切り文字</w:t>
            </w:r>
          </w:p>
        </w:tc>
        <w:tc>
          <w:tcPr>
            <w:tcW w:w="1478" w:type="pct"/>
          </w:tcPr>
          <w:p w14:paraId="7658371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,(カンマ)</w:t>
            </w:r>
          </w:p>
        </w:tc>
        <w:tc>
          <w:tcPr>
            <w:tcW w:w="2348" w:type="pct"/>
          </w:tcPr>
          <w:p w14:paraId="3146D93B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t xml:space="preserve"/>
            </w:r>
          </w:p>
        </w:tc>
      </w:tr>
      <w:tr w:rsidR="006E5C4B" w:rsidRPr="005C7BA0" w14:paraId="06087EC9" w14:textId="77777777" w:rsidTr="005B7D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</w:tcPr>
          <w:p w14:paraId="3BEECBC0" w14:textId="77777777" w:rsidR="006E5C4B" w:rsidRPr="005C7BA0" w:rsidRDefault="006E5C4B" w:rsidP="006E5C4B">
            <w:pPr>
              <w:pStyle w:val="aa"/>
              <w:numPr>
                <w:ilvl w:val="0"/>
                <w:numId w:val="19"/>
              </w:numPr>
              <w:rPr>
                <w:rFonts w:hAnsi="Meiryo UI"/>
              </w:rPr>
            </w:pPr>
          </w:p>
        </w:tc>
        <w:tc>
          <w:tcPr>
            <w:tcW w:w="969" w:type="pct"/>
          </w:tcPr>
          <w:p w14:paraId="530B5F6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囲み文字</w:t>
            </w:r>
          </w:p>
        </w:tc>
        <w:tc>
          <w:tcPr>
            <w:tcW w:w="1478" w:type="pct"/>
          </w:tcPr>
          <w:p w14:paraId="7658371A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 w:rsidRPr="005C7BA0">
              <w:rPr>
                <w:rFonts w:hAnsi="Meiryo UI" w:hint="eastAsia"/>
              </w:rPr>
              <w:t xml:space="preserve">"(ダブルクォーテーション)</w:t>
            </w:r>
          </w:p>
        </w:tc>
        <w:tc>
          <w:tcPr>
            <w:tcW w:w="2348" w:type="pct"/>
          </w:tcPr>
          <w:p w14:paraId="3146D93B" w14:textId="77777777" w:rsidR="006E5C4B" w:rsidRPr="005C7BA0" w:rsidRDefault="006E5C4B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t xml:space="preserve">CSV共通仕様 システム共通仕様書に従う。</w:t>
            </w:r>
          </w:p>
        </w:tc>
      </w:tr>
    </w:tbl>
    <w:p w14:paraId="089E26EA" w14:textId="7B27B145" w:rsidR="00D240E2" w:rsidRDefault="00D240E2" w:rsidP="00D240E2">
      <w:pPr>
        <w:pStyle w:val="4"/>
      </w:pPr>
      <w:bookmarkStart w:id="2" w:name="_Ref231559302"/>
      <w:r>
        <w:rPr>
          <w:rFonts w:hint="eastAsia"/>
        </w:rPr>
        <w:t>ファイルのタイトル</w:t>
      </w:r>
      <w:bookmarkEnd w:id="2"/>
    </w:p>
    <w:p w14:paraId="02044A14" w14:textId="01EDB50A" w:rsidR="00D240E2" w:rsidRPr="00D240E2" w:rsidRDefault="00D240E2" w:rsidP="00D240E2">
      <w:pPr>
        <w:ind w:leftChars="700" w:left="1470"/>
      </w:pPr>
      <w:r>
        <w:rPr>
          <w:rFonts w:hint="eastAsia"/>
        </w:rPr>
        <w:t>「</w:t>
      </w:r>
      <w:r w:rsidR="00516305">
        <w:rPr>
          <w:rFonts w:hint="eastAsia"/>
        </w:rPr>
        <w:t>部署</w:t>
      </w:r>
      <w:r>
        <w:rPr>
          <w:rFonts w:hint="eastAsia"/>
        </w:rPr>
        <w:t>マスタ</w:t>
      </w:r>
      <w:r>
        <w:rPr>
          <w:rFonts w:hint="eastAsia"/>
        </w:rPr>
        <w:t>.csv</w:t>
      </w:r>
      <w:r>
        <w:rPr>
          <w:rFonts w:hint="eastAsia"/>
        </w:rPr>
        <w:t>」とする。</w:t>
      </w:r>
    </w:p>
    <w:p w14:paraId="5AEC4DB9" w14:textId="6BCC8030" w:rsidR="00834146" w:rsidRDefault="009F197D" w:rsidP="00D240E2">
      <w:pPr>
        <w:pStyle w:val="4"/>
      </w:pPr>
      <w:bookmarkStart w:id="3" w:name="_Ref231559909"/>
      <w:r>
        <w:rPr>
          <w:rFonts w:hint="eastAsia"/>
        </w:rPr>
        <w:lastRenderedPageBreak/>
        <w:t>ファイルの行</w:t>
      </w:r>
      <w:bookmarkEnd w:id="3"/>
    </w:p>
    <w:p w14:paraId="3C06CD86" w14:textId="44EA74D9" w:rsidR="009F197D" w:rsidRPr="009F197D" w:rsidRDefault="009F197D" w:rsidP="009F197D">
      <w:pPr>
        <w:ind w:leftChars="700" w:left="1470"/>
      </w:pPr>
      <w:r>
        <w:rPr>
          <w:rFonts w:hint="eastAsia"/>
        </w:rPr>
        <w:t>行の順序はヘッダー行、ボディ行とし、ボディ行内の順序は</w:t>
      </w:r>
      <w:r w:rsidRPr="009F197D">
        <w:t>表示中のテーブルのソート順のとおりに出力する。</w:t>
      </w:r>
    </w:p>
    <w:tbl>
      <w:tblPr>
        <w:tblStyle w:val="5-1"/>
        <w:tblW w:w="0" w:type="auto"/>
        <w:tblInd w:w="1260" w:type="dxa"/>
        <w:tblLook w:val="04A0" w:firstRow="1" w:lastRow="0" w:firstColumn="1" w:lastColumn="0" w:noHBand="0" w:noVBand="1"/>
      </w:tblPr>
      <w:tblGrid>
        <w:gridCol w:w="652"/>
        <w:gridCol w:w="1769"/>
        <w:gridCol w:w="3260"/>
        <w:gridCol w:w="8363"/>
      </w:tblGrid>
      <w:tr w:rsidR="009F197D" w14:paraId="1A874B57" w14:textId="77777777" w:rsidTr="009F19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18E58714" w14:textId="77777777" w:rsidR="009F197D" w:rsidRDefault="009F197D" w:rsidP="00207C79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1769" w:type="dxa"/>
          </w:tcPr>
          <w:p w14:paraId="387BC1CA" w14:textId="57127508" w:rsidR="009F197D" w:rsidRDefault="009F197D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</w:p>
        </w:tc>
        <w:tc>
          <w:tcPr>
            <w:tcW w:w="3260" w:type="dxa"/>
          </w:tcPr>
          <w:p w14:paraId="7EC62CB5" w14:textId="77777777" w:rsidR="009F197D" w:rsidRDefault="009F197D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値</w:t>
            </w:r>
          </w:p>
        </w:tc>
        <w:tc>
          <w:tcPr>
            <w:tcW w:w="8363" w:type="dxa"/>
          </w:tcPr>
          <w:p w14:paraId="13AE2327" w14:textId="77777777" w:rsidR="009F197D" w:rsidRDefault="009F197D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9F197D" w14:paraId="0A4EAC48" w14:textId="77777777" w:rsidTr="009F1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361F69C" w14:textId="77777777" w:rsidR="009F197D" w:rsidRDefault="009F197D" w:rsidP="00207C79">
            <w:pPr>
              <w:pStyle w:val="aa"/>
              <w:numPr>
                <w:ilvl w:val="0"/>
                <w:numId w:val="20"/>
              </w:numPr>
            </w:pPr>
          </w:p>
        </w:tc>
        <w:tc>
          <w:tcPr>
            <w:tcW w:w="1769" w:type="dxa"/>
          </w:tcPr>
          <w:p w14:paraId="703EACBD" w14:textId="77777777" w:rsidR="009F197D" w:rsidRDefault="009F197D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Ansi="Meiryo UI" w:hint="eastAsia"/>
              </w:rPr>
              <w:t>ヘッダー行</w:t>
            </w:r>
          </w:p>
        </w:tc>
        <w:tc>
          <w:tcPr>
            <w:tcW w:w="3260" w:type="dxa"/>
          </w:tcPr>
          <w:p w14:paraId="2F75C858" w14:textId="77777777" w:rsidR="009F197D" w:rsidRDefault="009F197D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Ansi="Meiryo UI" w:hint="eastAsia"/>
              </w:rPr>
              <w:t>テーブルの列ヘッダーの値</w:t>
            </w:r>
          </w:p>
        </w:tc>
        <w:tc>
          <w:tcPr>
            <w:tcW w:w="8363" w:type="dxa"/>
          </w:tcPr>
          <w:p w14:paraId="410224E8" w14:textId="089CE637" w:rsidR="009F197D" w:rsidRPr="009F197D" w:rsidRDefault="009F197D" w:rsidP="009F197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Ansi="Meiryo UI"/>
              </w:rPr>
            </w:pPr>
            <w:r>
              <w:rPr>
                <w:rFonts w:hAnsi="Meiryo UI" w:hint="eastAsia"/>
              </w:rPr>
              <w:t>CSVファイルの1行目であり、列の名称を表示する。</w:t>
            </w:r>
          </w:p>
        </w:tc>
      </w:tr>
      <w:tr w:rsidR="009F197D" w14:paraId="29AE4B5B" w14:textId="77777777" w:rsidTr="009F19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0733EB06" w14:textId="77777777" w:rsidR="009F197D" w:rsidRDefault="009F197D" w:rsidP="00207C79">
            <w:pPr>
              <w:pStyle w:val="aa"/>
              <w:numPr>
                <w:ilvl w:val="0"/>
                <w:numId w:val="20"/>
              </w:numPr>
            </w:pPr>
          </w:p>
        </w:tc>
        <w:tc>
          <w:tcPr>
            <w:tcW w:w="1769" w:type="dxa"/>
          </w:tcPr>
          <w:p w14:paraId="6DCC06BD" w14:textId="77777777" w:rsidR="009F197D" w:rsidRDefault="009F197D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ボディ行</w:t>
            </w:r>
          </w:p>
        </w:tc>
        <w:tc>
          <w:tcPr>
            <w:tcW w:w="3260" w:type="dxa"/>
          </w:tcPr>
          <w:p w14:paraId="472B7E64" w14:textId="170A139E" w:rsidR="009F197D" w:rsidRDefault="00516305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9F197D">
              <w:rPr>
                <w:rFonts w:hint="eastAsia"/>
              </w:rPr>
              <w:t>マスタレコード</w:t>
            </w:r>
          </w:p>
        </w:tc>
        <w:tc>
          <w:tcPr>
            <w:tcW w:w="8363" w:type="dxa"/>
          </w:tcPr>
          <w:p w14:paraId="3890E502" w14:textId="13ABD5FF" w:rsidR="009F197D" w:rsidRDefault="009F197D" w:rsidP="009F197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CSVファイルの2行目以降であり、1行あたり1件の</w:t>
            </w:r>
            <w:r w:rsidR="00516305">
              <w:rPr>
                <w:rFonts w:hint="eastAsia"/>
              </w:rPr>
              <w:t>部署</w:t>
            </w:r>
            <w:r>
              <w:rPr>
                <w:rFonts w:hint="eastAsia"/>
              </w:rPr>
              <w:t>マスタレコードを出力する。</w:t>
            </w:r>
          </w:p>
        </w:tc>
      </w:tr>
    </w:tbl>
    <w:p w14:paraId="0B247293" w14:textId="52FED9F2" w:rsidR="009F197D" w:rsidRDefault="009F197D" w:rsidP="00D240E2">
      <w:pPr>
        <w:pStyle w:val="4"/>
      </w:pPr>
      <w:r>
        <w:rPr>
          <w:rFonts w:hint="eastAsia"/>
        </w:rPr>
        <w:t>ファイルの列</w:t>
      </w:r>
    </w:p>
    <w:p w14:paraId="505398C7" w14:textId="77777777" w:rsidR="002411E5" w:rsidRPr="009F197D" w:rsidRDefault="002411E5" w:rsidP="002411E5">
      <w:pPr>
        <w:ind w:leftChars="700" w:left="1470"/>
      </w:pPr>
      <w:r>
        <w:rPr>
          <w:rFonts w:hint="eastAsia"/>
        </w:rPr>
        <w:t>列の順序は次の表で定義された順とする。</w:t>
      </w:r>
    </w:p>
    <w:tbl>
      <w:tblPr>
        <w:tblStyle w:val="5-1"/>
        <w:tblW w:w="0" w:type="auto"/>
        <w:tblInd w:w="1260" w:type="dxa"/>
        <w:tblLook w:val="04A0" w:firstRow="1" w:lastRow="0" w:firstColumn="1" w:lastColumn="0" w:noHBand="0" w:noVBand="1"/>
      </w:tblPr>
      <w:tblGrid>
        <w:gridCol w:w="652"/>
        <w:gridCol w:w="1769"/>
        <w:gridCol w:w="3260"/>
        <w:gridCol w:w="8363"/>
      </w:tblGrid>
      <w:tr w:rsidR="009F197D" w14:paraId="554F4B21" w14:textId="77777777" w:rsidTr="009F19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31733A2B" w14:textId="77777777" w:rsidR="009F197D" w:rsidRDefault="009F197D" w:rsidP="00207C79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1769" w:type="dxa"/>
          </w:tcPr>
          <w:p w14:paraId="2C8B445C" w14:textId="4D5810A7" w:rsidR="009F197D" w:rsidRDefault="009F197D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</w:p>
        </w:tc>
        <w:tc>
          <w:tcPr>
            <w:tcW w:w="3260" w:type="dxa"/>
          </w:tcPr>
          <w:p w14:paraId="75CA54DC" w14:textId="77777777" w:rsidR="009F197D" w:rsidRDefault="009F197D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値</w:t>
            </w:r>
          </w:p>
        </w:tc>
        <w:tc>
          <w:tcPr>
            <w:tcW w:w="8363" w:type="dxa"/>
          </w:tcPr>
          <w:p w14:paraId="6E267B26" w14:textId="77777777" w:rsidR="009F197D" w:rsidRDefault="009F197D" w:rsidP="00207C79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9F197D" w14:paraId="622A3752" w14:textId="77777777" w:rsidTr="009F1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5E02013C" w14:textId="77777777" w:rsidR="009F197D" w:rsidRDefault="009F197D" w:rsidP="009F197D">
            <w:pPr>
              <w:pStyle w:val="aa"/>
              <w:numPr>
                <w:ilvl w:val="0"/>
                <w:numId w:val="39"/>
              </w:numPr>
            </w:pPr>
          </w:p>
        </w:tc>
        <w:tc>
          <w:tcPr>
            <w:tcW w:w="1769" w:type="dxa"/>
          </w:tcPr>
          <w:p w14:paraId="0DF6493F" w14:textId="56269BFA" w:rsidR="009F197D" w:rsidRDefault="00516305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9F197D">
              <w:rPr>
                <w:rFonts w:hint="eastAsia"/>
              </w:rPr>
              <w:t>ID</w:t>
            </w:r>
          </w:p>
        </w:tc>
        <w:tc>
          <w:tcPr>
            <w:tcW w:w="3260" w:type="dxa"/>
          </w:tcPr>
          <w:p w14:paraId="3C649F53" w14:textId="12E3FD7B" w:rsidR="009F197D" w:rsidRDefault="00516305" w:rsidP="00207C79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9F197D">
              <w:rPr>
                <w:rFonts w:hint="eastAsia"/>
              </w:rPr>
              <w:t>マスタレコードの</w:t>
            </w:r>
            <w:r>
              <w:rPr>
                <w:rFonts w:hint="eastAsia"/>
              </w:rPr>
              <w:t>部署</w:t>
            </w:r>
            <w:r w:rsidR="009F197D">
              <w:rPr>
                <w:rFonts w:hint="eastAsia"/>
              </w:rPr>
              <w:t>ID</w:t>
            </w:r>
          </w:p>
        </w:tc>
        <w:tc>
          <w:tcPr>
            <w:tcW w:w="8363" w:type="dxa"/>
          </w:tcPr>
          <w:p w14:paraId="10970EDF" w14:textId="77777777" w:rsidR="009F197D" w:rsidRDefault="009F197D" w:rsidP="009F197D">
            <w:pPr>
              <w:pStyle w:val="aa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ヘッダーの「ID」は半角である。</w:t>
            </w:r>
          </w:p>
          <w:p w14:paraId="066EC28C" w14:textId="2ABCFFD6" w:rsidR="009F197D" w:rsidRDefault="009F197D" w:rsidP="009F197D">
            <w:pPr>
              <w:pStyle w:val="aa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ボディは0埋め無しの自然数とする。</w:t>
            </w:r>
          </w:p>
        </w:tc>
      </w:tr>
      <w:tr w:rsidR="009F197D" w14:paraId="35103A14" w14:textId="77777777" w:rsidTr="009F19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" w:type="dxa"/>
          </w:tcPr>
          <w:p w14:paraId="0899230D" w14:textId="77777777" w:rsidR="009F197D" w:rsidRDefault="009F197D" w:rsidP="009F197D">
            <w:pPr>
              <w:pStyle w:val="aa"/>
              <w:numPr>
                <w:ilvl w:val="0"/>
                <w:numId w:val="39"/>
              </w:numPr>
            </w:pPr>
          </w:p>
        </w:tc>
        <w:tc>
          <w:tcPr>
            <w:tcW w:w="1769" w:type="dxa"/>
          </w:tcPr>
          <w:p w14:paraId="75E27087" w14:textId="7F136BBC" w:rsidR="009F197D" w:rsidRDefault="00516305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9F197D">
              <w:rPr>
                <w:rFonts w:hint="eastAsia"/>
              </w:rPr>
              <w:t>名</w:t>
            </w:r>
          </w:p>
        </w:tc>
        <w:tc>
          <w:tcPr>
            <w:tcW w:w="3260" w:type="dxa"/>
          </w:tcPr>
          <w:p w14:paraId="0B03DDD6" w14:textId="6A98ACBD" w:rsidR="009F197D" w:rsidRDefault="00516305" w:rsidP="00207C79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9F197D">
              <w:rPr>
                <w:rFonts w:hint="eastAsia"/>
              </w:rPr>
              <w:t>マスタレコードの</w:t>
            </w:r>
            <w:r>
              <w:rPr>
                <w:rFonts w:hint="eastAsia"/>
              </w:rPr>
              <w:t>部署</w:t>
            </w:r>
            <w:r w:rsidR="009F197D">
              <w:rPr>
                <w:rFonts w:hint="eastAsia"/>
              </w:rPr>
              <w:t>名</w:t>
            </w:r>
          </w:p>
        </w:tc>
        <w:tc>
          <w:tcPr>
            <w:tcW w:w="8363" w:type="dxa"/>
          </w:tcPr>
          <w:p w14:paraId="7F171F14" w14:textId="3980F881" w:rsidR="009F197D" w:rsidRDefault="009F197D" w:rsidP="009F197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ボディは全角の文字列とする。</w:t>
            </w:r>
          </w:p>
        </w:tc>
      </w:tr>
    </w:tbl>
    <w:p w14:paraId="0A065CCA" w14:textId="57AAEC4B" w:rsidR="005B7D5E" w:rsidRDefault="00516305" w:rsidP="005B7D5E">
      <w:pPr>
        <w:pStyle w:val="3"/>
      </w:pPr>
      <w:r>
        <w:rPr>
          <w:rFonts w:hint="eastAsia"/>
        </w:rPr>
        <w:t>部署</w:t>
      </w:r>
      <w:r w:rsidR="005B7D5E">
        <w:rPr>
          <w:rFonts w:hint="eastAsia"/>
        </w:rPr>
        <w:t>マスタのレコードが</w:t>
      </w:r>
      <w:r w:rsidR="005B7D5E">
        <w:rPr>
          <w:rFonts w:hint="eastAsia"/>
        </w:rPr>
        <w:t>0</w:t>
      </w:r>
      <w:r w:rsidR="005B7D5E">
        <w:rPr>
          <w:rFonts w:hint="eastAsia"/>
        </w:rPr>
        <w:t>件の場合</w:t>
      </w:r>
    </w:p>
    <w:p w14:paraId="768F8655" w14:textId="0733575E" w:rsidR="005B7D5E" w:rsidRDefault="005B7D5E" w:rsidP="004433F2">
      <w:pPr>
        <w:ind w:leftChars="500" w:left="1050"/>
      </w:pPr>
      <w:r>
        <w:rPr>
          <w:rFonts w:hint="eastAsia"/>
        </w:rPr>
        <w:t>ヘッダー行のみが表示された</w:t>
      </w:r>
      <w:r>
        <w:rPr>
          <w:rFonts w:hint="eastAsia"/>
        </w:rPr>
        <w:t>CSV</w:t>
      </w:r>
      <w:r>
        <w:rPr>
          <w:rFonts w:hint="eastAsia"/>
        </w:rPr>
        <w:t>ファイルを出力する。</w:t>
      </w:r>
    </w:p>
    <w:p w14:paraId="768F8655" w14:textId="0733575E" w:rsidR="005B7D5E" w:rsidRDefault="005B7D5E" w:rsidP="004433F2">
      <w:pPr>
        <w:ind w:leftChars="500" w:left="1050"/>
      </w:pPr>
      <w:r>
        <w:rPr>
          <w:rFonts w:hint="eastAsia"/>
        </w:rPr>
        <w:t xml:space="preserve">※ ただし本機能では部署マスタのレコードが0件になることはない（共通レイアウトがログイン中のユーザの部署名を表示するため0件の状態では画面を表示できず、洗い替えもファイル形式チェック「ボディ行に部署マスタレコードが1件以上存在すること」により0件化を受け付けないため）。本項はCSVダウンロードの共通仕様として掲げるものである。</w:t>
      </w:r>
    </w:p>
    <w:p w14:paraId="3523EADF" w14:textId="77777777" w:rsidR="004433F2" w:rsidRDefault="004433F2" w:rsidP="004433F2">
      <w:pPr>
        <w:pStyle w:val="3"/>
      </w:pPr>
      <w:r>
        <w:rPr>
          <w:rFonts w:hint="eastAsia"/>
        </w:rPr>
        <w:t>ログインの有効期限が切れている場合</w:t>
      </w:r>
    </w:p>
    <w:p w14:paraId="3DF632C5" w14:textId="77777777" w:rsidR="004433F2" w:rsidRDefault="004433F2" w:rsidP="004433F2">
      <w:pPr>
        <w:ind w:leftChars="500" w:left="1050"/>
      </w:pPr>
      <w:r>
        <w:rPr>
          <w:rFonts w:hint="eastAsia"/>
        </w:rPr>
        <w:t>ログイン画面に遷移する。ログインに成功した場合、案件情報一覧画面に遷移する。</w:t>
      </w:r>
    </w:p>
    <w:p w14:paraId="77989F4B" w14:textId="2CE7400F" w:rsidR="004433F2" w:rsidRPr="004433F2" w:rsidRDefault="004433F2" w:rsidP="004433F2">
      <w:pPr>
        <w:ind w:leftChars="500" w:left="1050"/>
        <w:rPr>
          <w:rFonts w:hint="eastAsia"/>
        </w:rPr>
      </w:pPr>
      <w:r>
        <w:rPr>
          <w:rFonts w:hint="eastAsia"/>
        </w:rPr>
        <w:t>CSV</w:t>
      </w:r>
      <w:r>
        <w:rPr>
          <w:rFonts w:hint="eastAsia"/>
        </w:rPr>
        <w:t>ファイルのダウンロードは実施されない。</w:t>
      </w:r>
    </w:p>
    <w:p w14:paraId="546928A7" w14:textId="08F2DD25" w:rsidR="00BC694C" w:rsidRDefault="00BC694C" w:rsidP="00BC694C">
      <w:pPr>
        <w:pStyle w:val="2"/>
      </w:pPr>
      <w:r>
        <w:rPr>
          <w:rFonts w:hint="eastAsia"/>
        </w:rPr>
        <w:t>部署マスタの洗い替え</w:t>
      </w:r>
    </w:p>
    <w:p w14:paraId="61495E64" w14:textId="77777777" w:rsidR="00BC694C" w:rsidRDefault="00BC694C" w:rsidP="00BC694C">
      <w:pPr>
        <w:ind w:leftChars="300" w:left="630"/>
      </w:pPr>
      <w:r>
        <w:rPr>
          <w:rFonts w:hint="eastAsia"/>
        </w:rPr>
        <w:t>【</w:t>
      </w:r>
      <w:r>
        <w:rPr>
          <w:rFonts w:hint="eastAsia"/>
        </w:rPr>
        <w:t>CSV</w:t>
      </w:r>
      <w:r>
        <w:rPr>
          <w:rFonts w:hint="eastAsia"/>
        </w:rPr>
        <w:t>アップロードボタン】をクリックして開くファイル選択ダイアログで、既定のフォーマットの</w:t>
      </w:r>
      <w:r>
        <w:rPr>
          <w:rFonts w:hint="eastAsia"/>
        </w:rPr>
        <w:t>CSV</w:t>
      </w:r>
      <w:r>
        <w:rPr>
          <w:rFonts w:hint="eastAsia"/>
        </w:rPr>
        <w:t>ファイルをアップロードする。</w:t>
      </w:r>
    </w:p>
    <w:p w14:paraId="56B7065B" w14:textId="5FF67059" w:rsidR="00BC694C" w:rsidRDefault="00BC694C" w:rsidP="00BC694C">
      <w:pPr>
        <w:ind w:leftChars="300" w:left="630"/>
      </w:pPr>
      <w:r>
        <w:rPr>
          <w:rFonts w:hint="eastAsia"/>
        </w:rPr>
        <w:t>アップロードしたファイルの形式・入力値をチェックし、チェック違反がなければ部署マスタレコードを洗い替えする。</w:t>
      </w:r>
    </w:p>
    <w:p w14:paraId="79F1AD73" w14:textId="77777777" w:rsidR="00BC694C" w:rsidRDefault="00BC694C" w:rsidP="00BC694C">
      <w:pPr>
        <w:pStyle w:val="4"/>
      </w:pPr>
      <w:r>
        <w:rPr>
          <w:rFonts w:hint="eastAsia"/>
        </w:rPr>
        <w:t xml:space="preserve">ファイルが指定されていない時</w:t>
      </w:r>
    </w:p>
    <w:p w14:paraId="4797FF7A" w14:textId="77777777" w:rsidR="00BC694C" w:rsidRDefault="00BC694C" w:rsidP="00BC694C">
      <w:pPr>
        <w:ind w:leftChars="700" w:left="1470"/>
      </w:pPr>
      <w:r>
        <w:rPr>
          <w:rFonts w:hint="eastAsia"/>
        </w:rPr>
        <w:t xml:space="preserve">ファイルが指定されずにアップロードが実行された場合、洗い替えを実施しない。</w:t>
      </w:r>
    </w:p>
    <w:p w14:paraId="4797FF7A" w14:textId="77777777" w:rsidR="00BC694C" w:rsidRDefault="00BC694C" w:rsidP="00BC694C">
      <w:pPr>
        <w:ind w:leftChars="700" w:left="1470"/>
      </w:pPr>
      <w:r>
        <w:rPr>
          <w:rFonts w:hint="eastAsia"/>
        </w:rPr>
        <w:t xml:space="preserve">画面項目の【エラー表示】にエラーメッセージを表示する。【エラータイトル】は「CSVアップロードに失敗しました」とし、【エラー内容】は「この項目は入力が必要です。」とする。</w:t>
      </w:r>
    </w:p>
    <w:p w14:paraId="3A17D155" w14:textId="5C767E1E" w:rsidR="00F912A4" w:rsidRPr="00F912A4" w:rsidRDefault="00EC7973" w:rsidP="00F912A4">
      <w:pPr>
        <w:pStyle w:val="3"/>
      </w:pPr>
      <w:r>
        <w:rPr>
          <w:rFonts w:hint="eastAsia"/>
        </w:rPr>
        <w:t>部署マスタレコード</w:t>
      </w:r>
      <w:r w:rsidR="00F912A4">
        <w:rPr>
          <w:rFonts w:hint="eastAsia"/>
        </w:rPr>
        <w:t>とユーザマスタレコードの不整合</w:t>
      </w:r>
    </w:p>
    <w:p w14:paraId="2EEF93E1" w14:textId="6A8126DA" w:rsidR="00F912A4" w:rsidRDefault="00171D9C" w:rsidP="00F912A4">
      <w:pPr>
        <w:ind w:leftChars="500" w:left="1050"/>
      </w:pPr>
      <w:r>
        <w:rPr>
          <w:rFonts w:hint="eastAsia"/>
        </w:rPr>
        <w:t>レコードの削除または部署</w:t>
      </w:r>
      <w:r>
        <w:rPr>
          <w:rFonts w:hint="eastAsia"/>
        </w:rPr>
        <w:t>ID</w:t>
      </w:r>
      <w:r w:rsidR="00F912A4">
        <w:rPr>
          <w:rFonts w:hint="eastAsia"/>
        </w:rPr>
        <w:t>の変更は</w:t>
      </w:r>
      <w:r>
        <w:rPr>
          <w:rFonts w:hint="eastAsia"/>
        </w:rPr>
        <w:t>可能</w:t>
      </w:r>
      <w:r w:rsidR="00F912A4">
        <w:rPr>
          <w:rFonts w:hint="eastAsia"/>
        </w:rPr>
        <w:t>とするが</w:t>
      </w:r>
      <w:r>
        <w:rPr>
          <w:rFonts w:hint="eastAsia"/>
        </w:rPr>
        <w:t>、</w:t>
      </w:r>
      <w:r w:rsidR="00F912A4">
        <w:rPr>
          <w:rFonts w:hint="eastAsia"/>
        </w:rPr>
        <w:t>それによって既存のユーザマスタレコードが持つ部署</w:t>
      </w:r>
      <w:r w:rsidR="00F912A4">
        <w:rPr>
          <w:rFonts w:hint="eastAsia"/>
        </w:rPr>
        <w:t>ID</w:t>
      </w:r>
      <w:r w:rsidR="00F912A4">
        <w:rPr>
          <w:rFonts w:hint="eastAsia"/>
        </w:rPr>
        <w:t>に合致する部署マスタレコードが存在しないという不整合が発生する場合がある。その場合のエラー処理はユーザマスタを参照する各機能にて行う</w:t>
      </w:r>
      <w:r w:rsidR="00F912A4">
        <w:rPr>
          <w:rFonts w:hint="eastAsia"/>
        </w:rPr>
        <w:t>(</w:t>
      </w:r>
      <w:r w:rsidR="00F912A4">
        <w:rPr>
          <w:rFonts w:hint="eastAsia"/>
        </w:rPr>
        <w:t>例</w:t>
      </w:r>
      <w:r w:rsidR="00F912A4">
        <w:rPr>
          <w:rFonts w:hint="eastAsia"/>
        </w:rPr>
        <w:t xml:space="preserve">: </w:t>
      </w:r>
      <w:r w:rsidR="00F912A4">
        <w:rPr>
          <w:rFonts w:hint="eastAsia"/>
        </w:rPr>
        <w:t>共通レイアウト初期表示時や、案件情報登録時</w:t>
      </w:r>
      <w:r w:rsidR="00F912A4">
        <w:rPr>
          <w:rFonts w:hint="eastAsia"/>
        </w:rPr>
        <w:t>)</w:t>
      </w:r>
    </w:p>
    <w:p w14:paraId="1026224C" w14:textId="0FB13747" w:rsidR="00F912A4" w:rsidRPr="00F912A4" w:rsidRDefault="00F912A4" w:rsidP="00F912A4">
      <w:pPr>
        <w:ind w:leftChars="500" w:left="1050"/>
      </w:pP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ユーザマスタレコードは</w:t>
      </w:r>
      <w:r w:rsidRPr="00F912A4">
        <w:rPr>
          <w:rFonts w:hint="eastAsia"/>
          <w:u w:val="single"/>
        </w:rPr>
        <w:t>ユーザマスタレコード</w:t>
      </w:r>
      <w:r w:rsidRPr="00F912A4">
        <w:rPr>
          <w:rFonts w:hint="eastAsia"/>
          <w:u w:val="single"/>
        </w:rPr>
        <w:t xml:space="preserve"> </w:t>
      </w:r>
      <w:r w:rsidRPr="00F912A4">
        <w:rPr>
          <w:rFonts w:hint="eastAsia"/>
          <w:u w:val="single"/>
        </w:rPr>
        <w:t>エンティティ定義書</w:t>
      </w:r>
      <w:r>
        <w:rPr>
          <w:rFonts w:hint="eastAsia"/>
        </w:rPr>
        <w:t>参照。</w:t>
      </w:r>
    </w:p>
    <w:p w14:paraId="467BBDB4" w14:textId="77777777" w:rsidR="00BC694C" w:rsidRDefault="00BC694C" w:rsidP="00BC694C">
      <w:pPr>
        <w:pStyle w:val="3"/>
      </w:pPr>
      <w:r>
        <w:rPr>
          <w:rFonts w:hint="eastAsia"/>
        </w:rPr>
        <w:t>CSV</w:t>
      </w:r>
      <w:r>
        <w:rPr>
          <w:rFonts w:hint="eastAsia"/>
        </w:rPr>
        <w:t>ファイルの様式</w:t>
      </w:r>
    </w:p>
    <w:p w14:paraId="14298AC5" w14:textId="77777777" w:rsidR="00BC694C" w:rsidRDefault="00BC694C" w:rsidP="00BC694C">
      <w:pPr>
        <w:ind w:leftChars="500" w:left="1050"/>
      </w:pPr>
      <w:r>
        <w:rPr>
          <w:rFonts w:hint="eastAsia"/>
        </w:rPr>
        <w:t>ファイルのタイトルを除き、本紙</w:t>
      </w:r>
      <w:r w:rsidRPr="005B7D5E">
        <w:rPr>
          <w:u w:val="single"/>
        </w:rPr>
        <w:fldChar w:fldCharType="begin"/>
      </w:r>
      <w:r w:rsidRPr="005B7D5E">
        <w:rPr>
          <w:u w:val="single"/>
        </w:rPr>
        <w:instrText xml:space="preserve"> </w:instrText>
      </w:r>
      <w:r w:rsidRPr="005B7D5E">
        <w:rPr>
          <w:rFonts w:hint="eastAsia"/>
          <w:u w:val="single"/>
        </w:rPr>
        <w:instrText>REF _Ref231559214 \w \h</w:instrText>
      </w:r>
      <w:r w:rsidRPr="005B7D5E">
        <w:rPr>
          <w:u w:val="single"/>
        </w:rPr>
        <w:instrText xml:space="preserve"> </w:instrText>
      </w:r>
      <w:r w:rsidRPr="005B7D5E">
        <w:rPr>
          <w:u w:val="single"/>
        </w:rPr>
      </w:r>
      <w:r w:rsidRPr="005B7D5E">
        <w:rPr>
          <w:u w:val="single"/>
        </w:rPr>
        <w:fldChar w:fldCharType="separate"/>
      </w:r>
      <w:r w:rsidRPr="005B7D5E">
        <w:rPr>
          <w:u w:val="single"/>
        </w:rPr>
        <w:t>2.2.2</w:t>
      </w:r>
      <w:r w:rsidRPr="005B7D5E">
        <w:rPr>
          <w:u w:val="single"/>
        </w:rPr>
        <w:fldChar w:fldCharType="end"/>
      </w:r>
      <w:r w:rsidRPr="005B7D5E">
        <w:rPr>
          <w:rFonts w:hint="eastAsia"/>
        </w:rPr>
        <w:t>と</w:t>
      </w:r>
      <w:r>
        <w:rPr>
          <w:rFonts w:hint="eastAsia"/>
        </w:rPr>
        <w:t>同じとする。</w:t>
      </w:r>
    </w:p>
    <w:p w14:paraId="18BD5C05" w14:textId="77777777" w:rsidR="00BC694C" w:rsidRPr="005B7D5E" w:rsidRDefault="00BC694C" w:rsidP="00BC694C">
      <w:pPr>
        <w:ind w:leftChars="500" w:left="1050"/>
      </w:pPr>
      <w:r>
        <w:rPr>
          <w:rFonts w:hint="eastAsia"/>
        </w:rPr>
        <w:t>ファイルのタイトルは任意とする。</w:t>
      </w:r>
    </w:p>
    <w:p w14:paraId="337FE4FD" w14:textId="77777777" w:rsidR="00BC694C" w:rsidRDefault="00BC694C" w:rsidP="00BC694C">
      <w:pPr>
        <w:pStyle w:val="3"/>
        <w:numPr>
          <w:ilvl w:val="2"/>
          <w:numId w:val="11"/>
        </w:numPr>
      </w:pPr>
      <w:r>
        <w:rPr>
          <w:rFonts w:hint="eastAsia"/>
        </w:rPr>
        <w:lastRenderedPageBreak/>
        <w:t>ファイル形式チェックの実施</w:t>
      </w:r>
    </w:p>
    <w:p w14:paraId="4C808817" w14:textId="54E54806" w:rsidR="00BC694C" w:rsidRDefault="00BC694C" w:rsidP="00BC694C">
      <w:pPr>
        <w:ind w:leftChars="500" w:left="1050"/>
      </w:pPr>
      <w:r>
        <w:rPr>
          <w:rFonts w:hint="eastAsia"/>
        </w:rPr>
        <w:t>CSV</w:t>
      </w:r>
      <w:r>
        <w:rPr>
          <w:rFonts w:hint="eastAsia"/>
        </w:rPr>
        <w:t>ファイルのアップロード後、</w:t>
      </w:r>
      <w:r>
        <w:rPr>
          <w:rFonts w:hint="eastAsia"/>
        </w:rPr>
        <w:t>CSV</w:t>
      </w:r>
      <w:r>
        <w:rPr>
          <w:rFonts w:hint="eastAsia"/>
        </w:rPr>
        <w:t>ファイルの内容に対し本紙</w:t>
      </w:r>
      <w:r w:rsidR="0043088E" w:rsidRPr="0043088E">
        <w:rPr>
          <w:u w:val="single"/>
        </w:rPr>
        <w:fldChar w:fldCharType="begin"/>
      </w:r>
      <w:r w:rsidR="0043088E" w:rsidRPr="00666094">
        <w:rPr>
          <w:u w:val="single"/>
        </w:rPr>
        <w:instrText xml:space="preserve"> REF _Ref231561949 \w \h </w:instrText>
      </w:r>
      <w:r w:rsidR="0043088E" w:rsidRPr="0043088E">
        <w:rPr>
          <w:u w:val="single"/>
        </w:rPr>
      </w:r>
      <w:r w:rsidR="0043088E" w:rsidRPr="0043088E">
        <w:rPr>
          <w:u w:val="single"/>
        </w:rPr>
        <w:fldChar w:fldCharType="separate"/>
      </w:r>
      <w:r w:rsidR="0043088E" w:rsidRPr="00666094">
        <w:rPr>
          <w:u w:val="single"/>
        </w:rPr>
        <w:t>2.3.3.4</w:t>
      </w:r>
      <w:r w:rsidR="0043088E" w:rsidRPr="0043088E">
        <w:rPr>
          <w:u w:val="single"/>
        </w:rPr>
        <w:fldChar w:fldCharType="end"/>
      </w:r>
      <w:r w:rsidRPr="005B7D5E">
        <w:rPr>
          <w:rFonts w:hint="eastAsia"/>
        </w:rPr>
        <w:t>の一覧</w:t>
      </w:r>
      <w:r>
        <w:rPr>
          <w:rFonts w:hint="eastAsia"/>
        </w:rPr>
        <w:t>で定義されたファイル形式</w:t>
      </w:r>
      <w:r w:rsidRPr="00A86A27">
        <w:t>チェックを実施</w:t>
      </w:r>
      <w:r>
        <w:rPr>
          <w:rFonts w:hint="eastAsia"/>
        </w:rPr>
        <w:t>する。</w:t>
      </w:r>
    </w:p>
    <w:p w14:paraId="79F1AD73" w14:textId="77777777" w:rsidR="00BC694C" w:rsidRDefault="00BC694C" w:rsidP="00BC694C">
      <w:pPr>
        <w:pStyle w:val="4"/>
      </w:pPr>
      <w:r>
        <w:rPr>
          <w:rFonts w:hint="eastAsia"/>
        </w:rPr>
        <w:t>ファイル形式チェックに違反した時</w:t>
      </w:r>
    </w:p>
    <w:p w14:paraId="4797FF7A" w14:textId="77777777" w:rsidR="00BC694C" w:rsidRDefault="00BC694C" w:rsidP="00BC694C">
      <w:pPr>
        <w:ind w:leftChars="700" w:left="1470"/>
      </w:pPr>
      <w:r>
        <w:rPr>
          <w:rFonts w:hint="eastAsia"/>
        </w:rPr>
        <w:t>チェック違反があった場合、その時点でファイル形式チェックを中断し、洗い替えを実施しない。</w:t>
      </w:r>
    </w:p>
    <w:p w14:paraId="2D30B7F9" w14:textId="77777777" w:rsidR="00BC694C" w:rsidRDefault="00BC694C" w:rsidP="00BC694C">
      <w:pPr>
        <w:ind w:leftChars="700" w:left="1470"/>
      </w:pPr>
      <w:r>
        <w:rPr>
          <w:rFonts w:hint="eastAsia"/>
        </w:rPr>
        <w:t>画面項目の【エラー表示】にエラーメッセージを表示する。【エラータイトル】は「</w:t>
      </w:r>
      <w:r>
        <w:rPr>
          <w:rFonts w:hint="eastAsia"/>
        </w:rPr>
        <w:t>CSV</w:t>
      </w:r>
      <w:r>
        <w:rPr>
          <w:rFonts w:hint="eastAsia"/>
        </w:rPr>
        <w:t>アップロードに失敗しました」とし、【エラー内容】に一覧で定義されたエラーメッセージを表示する。</w:t>
      </w:r>
    </w:p>
    <w:p w14:paraId="410E9E54" w14:textId="77777777" w:rsidR="00BC694C" w:rsidRDefault="00BC694C" w:rsidP="00BC694C">
      <w:pPr>
        <w:pStyle w:val="4"/>
        <w:numPr>
          <w:ilvl w:val="3"/>
          <w:numId w:val="11"/>
        </w:numPr>
      </w:pPr>
      <w:r>
        <w:rPr>
          <w:rFonts w:hint="eastAsia"/>
        </w:rPr>
        <w:t>ファイル形式チェック違反後に洗い替えを実施する場合</w:t>
      </w:r>
    </w:p>
    <w:p w14:paraId="68DCD24E" w14:textId="77777777" w:rsidR="00BC694C" w:rsidRPr="00432C43" w:rsidRDefault="00BC694C" w:rsidP="00BC694C">
      <w:pPr>
        <w:ind w:leftChars="700" w:left="1470"/>
      </w:pPr>
      <w:r>
        <w:rPr>
          <w:rFonts w:hint="eastAsia"/>
        </w:rPr>
        <w:t>【エラー表示】を全て削除したうえで、再度ファイル形式チェックを行う。</w:t>
      </w:r>
    </w:p>
    <w:p w14:paraId="7A7CF9B6" w14:textId="77777777" w:rsidR="00BC694C" w:rsidRPr="00371B4A" w:rsidRDefault="00BC694C" w:rsidP="00BC694C">
      <w:pPr>
        <w:pStyle w:val="4"/>
      </w:pPr>
      <w:r>
        <w:rPr>
          <w:rFonts w:hint="eastAsia"/>
        </w:rPr>
        <w:t>ファイル形式チェック一覧</w:t>
      </w:r>
    </w:p>
    <w:tbl>
      <w:tblPr>
        <w:tblStyle w:val="5-1"/>
        <w:tblW w:w="14128" w:type="dxa"/>
        <w:tblInd w:w="1260" w:type="dxa"/>
        <w:tblLook w:val="04A0" w:firstRow="1" w:lastRow="0" w:firstColumn="1" w:lastColumn="0" w:noHBand="0" w:noVBand="1"/>
      </w:tblPr>
      <w:tblGrid>
        <w:gridCol w:w="540"/>
        <w:gridCol w:w="3581"/>
        <w:gridCol w:w="5044"/>
        <w:gridCol w:w="4963"/>
      </w:tblGrid>
      <w:tr w:rsidR="00BC694C" w14:paraId="45C0AEFF" w14:textId="77777777" w:rsidTr="00956B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2784B33B" w14:textId="77777777" w:rsidR="00BC694C" w:rsidRDefault="00BC694C" w:rsidP="00956B52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3581" w:type="dxa"/>
          </w:tcPr>
          <w:p w14:paraId="28DC9881" w14:textId="77777777" w:rsidR="00BC694C" w:rsidRDefault="00BC694C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ファイル形式チェック項目</w:t>
            </w:r>
          </w:p>
        </w:tc>
        <w:tc>
          <w:tcPr>
            <w:tcW w:w="5044" w:type="dxa"/>
          </w:tcPr>
          <w:p w14:paraId="31D35DF0" w14:textId="77777777" w:rsidR="00BC694C" w:rsidRDefault="00BC694C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エラーメッセージ</w:t>
            </w:r>
          </w:p>
        </w:tc>
        <w:tc>
          <w:tcPr>
            <w:tcW w:w="4963" w:type="dxa"/>
          </w:tcPr>
          <w:p w14:paraId="14C78832" w14:textId="77777777" w:rsidR="00BC694C" w:rsidRDefault="00BC694C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特記事項</w:t>
            </w:r>
          </w:p>
        </w:tc>
      </w:tr>
      <w:tr w:rsidR="00BC694C" w14:paraId="0CCF1E2C" w14:textId="77777777" w:rsidTr="00956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0C063565" w14:textId="77777777" w:rsidR="00BC694C" w:rsidRDefault="00BC694C" w:rsidP="00956B52">
            <w:pPr>
              <w:pStyle w:val="aa"/>
              <w:numPr>
                <w:ilvl w:val="0"/>
                <w:numId w:val="36"/>
              </w:numPr>
            </w:pPr>
          </w:p>
        </w:tc>
        <w:tc>
          <w:tcPr>
            <w:tcW w:w="3581" w:type="dxa"/>
          </w:tcPr>
          <w:p w14:paraId="653B257A" w14:textId="77777777" w:rsidR="00BC694C" w:rsidRDefault="00BC694C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ファイル容量が5MB以下であること</w:t>
            </w:r>
          </w:p>
        </w:tc>
        <w:tc>
          <w:tcPr>
            <w:tcW w:w="5044" w:type="dxa"/>
          </w:tcPr>
          <w:p w14:paraId="2919A598" w14:textId="77777777" w:rsidR="00BC694C" w:rsidRDefault="00BC694C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ファイルの容量が大きすぎます(5MBまで)。</w:t>
            </w:r>
          </w:p>
        </w:tc>
        <w:tc>
          <w:tcPr>
            <w:tcW w:w="4963" w:type="dxa"/>
          </w:tcPr>
          <w:p w14:paraId="57F27DC0" w14:textId="77777777" w:rsidR="00BC694C" w:rsidRPr="00D11FD4" w:rsidRDefault="00BC694C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BC694C" w14:paraId="65BC4E00" w14:textId="77777777" w:rsidTr="00956B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00C53549" w14:textId="77777777" w:rsidR="00BC694C" w:rsidRDefault="00BC694C" w:rsidP="00956B52">
            <w:pPr>
              <w:pStyle w:val="aa"/>
              <w:numPr>
                <w:ilvl w:val="0"/>
                <w:numId w:val="36"/>
              </w:numPr>
            </w:pPr>
          </w:p>
        </w:tc>
        <w:tc>
          <w:tcPr>
            <w:tcW w:w="3581" w:type="dxa"/>
          </w:tcPr>
          <w:p w14:paraId="2899E6F2" w14:textId="77777777" w:rsidR="00BC694C" w:rsidRDefault="00BC694C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既定の様式のCSVファイルであること</w:t>
            </w:r>
          </w:p>
        </w:tc>
        <w:tc>
          <w:tcPr>
            <w:tcW w:w="5044" w:type="dxa"/>
          </w:tcPr>
          <w:p w14:paraId="333D98F3" w14:textId="77777777" w:rsidR="00BC694C" w:rsidRDefault="00BC694C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3C13">
              <w:t>CSVの読み取りに失敗しました。フォーマットが正しいかファイルを確認してください。</w:t>
            </w:r>
          </w:p>
        </w:tc>
        <w:tc>
          <w:tcPr>
            <w:tcW w:w="4963" w:type="dxa"/>
          </w:tcPr>
          <w:p w14:paraId="5D2168BF" w14:textId="77777777" w:rsidR="00BC694C" w:rsidRDefault="00BC694C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様式は本紙</w:t>
            </w:r>
            <w:r w:rsidRPr="005B7D5E">
              <w:rPr>
                <w:u w:val="single"/>
              </w:rPr>
              <w:fldChar w:fldCharType="begin"/>
            </w:r>
            <w:r w:rsidRPr="005B7D5E">
              <w:rPr>
                <w:u w:val="single"/>
              </w:rPr>
              <w:instrText xml:space="preserve"> </w:instrText>
            </w:r>
            <w:r w:rsidRPr="005B7D5E">
              <w:rPr>
                <w:rFonts w:hint="eastAsia"/>
                <w:u w:val="single"/>
              </w:rPr>
              <w:instrText>REF _Ref231559214 \w \h</w:instrText>
            </w:r>
            <w:r w:rsidRPr="005B7D5E">
              <w:rPr>
                <w:u w:val="single"/>
              </w:rPr>
              <w:instrText xml:space="preserve"> </w:instrText>
            </w:r>
            <w:r w:rsidRPr="005B7D5E">
              <w:rPr>
                <w:u w:val="single"/>
              </w:rPr>
            </w:r>
            <w:r w:rsidRPr="005B7D5E">
              <w:rPr>
                <w:u w:val="single"/>
              </w:rPr>
              <w:fldChar w:fldCharType="separate"/>
            </w:r>
            <w:r w:rsidRPr="005B7D5E">
              <w:rPr>
                <w:u w:val="single"/>
              </w:rPr>
              <w:t>2.2.2</w:t>
            </w:r>
            <w:r w:rsidRPr="005B7D5E">
              <w:rPr>
                <w:u w:val="single"/>
              </w:rPr>
              <w:fldChar w:fldCharType="end"/>
            </w:r>
            <w:r>
              <w:rPr>
                <w:rFonts w:hint="eastAsia"/>
              </w:rPr>
              <w:t>を参照。</w:t>
            </w:r>
          </w:p>
        </w:tc>
      </w:tr>
      <w:tr w:rsidR="00BC694C" w14:paraId="10C21391" w14:textId="77777777" w:rsidTr="00956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040939A9" w14:textId="77777777" w:rsidR="00BC694C" w:rsidRDefault="00BC694C" w:rsidP="00956B52">
            <w:pPr>
              <w:pStyle w:val="aa"/>
              <w:numPr>
                <w:ilvl w:val="0"/>
                <w:numId w:val="36"/>
              </w:numPr>
            </w:pPr>
          </w:p>
        </w:tc>
        <w:tc>
          <w:tcPr>
            <w:tcW w:w="3581" w:type="dxa"/>
          </w:tcPr>
          <w:p w14:paraId="70F5ABD5" w14:textId="31D8F328" w:rsidR="00BC694C" w:rsidRDefault="00BC694C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ボディ行に部署マスタレコードが1件以上存在すること</w:t>
            </w:r>
          </w:p>
        </w:tc>
        <w:tc>
          <w:tcPr>
            <w:tcW w:w="5044" w:type="dxa"/>
          </w:tcPr>
          <w:p w14:paraId="1BCE075D" w14:textId="77777777" w:rsidR="00BC694C" w:rsidRDefault="00BC694C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3C13">
              <w:t>CSVファイルにデータがありませんでした。</w:t>
            </w:r>
          </w:p>
        </w:tc>
        <w:tc>
          <w:tcPr>
            <w:tcW w:w="4963" w:type="dxa"/>
          </w:tcPr>
          <w:p w14:paraId="49FD2D5D" w14:textId="77777777" w:rsidR="00BC694C" w:rsidRDefault="00BC694C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</w:tbl>
    <w:p w14:paraId="00755FCC" w14:textId="77777777" w:rsidR="00BC694C" w:rsidRDefault="00BC694C" w:rsidP="00BC694C">
      <w:pPr>
        <w:pStyle w:val="3"/>
      </w:pPr>
      <w:r>
        <w:rPr>
          <w:rFonts w:hint="eastAsia"/>
        </w:rPr>
        <w:t>入力値チェックの実施</w:t>
      </w:r>
    </w:p>
    <w:p w14:paraId="31E8B87A" w14:textId="54B67FBD" w:rsidR="00BC694C" w:rsidRDefault="00BC694C" w:rsidP="00BC694C">
      <w:pPr>
        <w:ind w:leftChars="500" w:left="1050"/>
      </w:pPr>
      <w:r>
        <w:rPr>
          <w:rFonts w:hint="eastAsia"/>
        </w:rPr>
        <w:t>アップロードされた</w:t>
      </w:r>
      <w:r>
        <w:rPr>
          <w:rFonts w:hint="eastAsia"/>
        </w:rPr>
        <w:t>CSV</w:t>
      </w:r>
      <w:r>
        <w:rPr>
          <w:rFonts w:hint="eastAsia"/>
        </w:rPr>
        <w:t>ファイルが正しい形式だった場合、ファイル内の部署マスタレコードを読み込む。</w:t>
      </w:r>
    </w:p>
    <w:p w14:paraId="47F9EFF8" w14:textId="197B0734" w:rsidR="00BC694C" w:rsidRDefault="00BC694C" w:rsidP="00BC694C">
      <w:pPr>
        <w:ind w:leftChars="500" w:left="1050"/>
      </w:pPr>
      <w:r>
        <w:rPr>
          <w:rFonts w:hint="eastAsia"/>
        </w:rPr>
        <w:t>読み込んだ部署マスタレコードに対し、本紙</w:t>
      </w:r>
      <w:r w:rsidRPr="007755DC">
        <w:rPr>
          <w:u w:val="single"/>
        </w:rPr>
        <w:fldChar w:fldCharType="begin"/>
      </w:r>
      <w:r w:rsidRPr="007755DC">
        <w:rPr>
          <w:u w:val="single"/>
        </w:rPr>
        <w:instrText xml:space="preserve"> </w:instrText>
      </w:r>
      <w:r w:rsidRPr="007755DC">
        <w:rPr>
          <w:rFonts w:hint="eastAsia"/>
          <w:u w:val="single"/>
        </w:rPr>
        <w:instrText>REF _Ref231561949 \w \h</w:instrText>
      </w:r>
      <w:r w:rsidRPr="007755DC">
        <w:rPr>
          <w:u w:val="single"/>
        </w:rPr>
        <w:instrText xml:space="preserve"> </w:instrText>
      </w:r>
      <w:r w:rsidRPr="007755DC">
        <w:rPr>
          <w:u w:val="single"/>
        </w:rPr>
      </w:r>
      <w:r w:rsidRPr="007755DC">
        <w:rPr>
          <w:u w:val="single"/>
        </w:rPr>
        <w:fldChar w:fldCharType="separate"/>
      </w:r>
      <w:r w:rsidRPr="007755DC">
        <w:rPr>
          <w:u w:val="single"/>
        </w:rPr>
        <w:t>2.3.4.4</w:t>
      </w:r>
      <w:r w:rsidRPr="007755DC">
        <w:rPr>
          <w:u w:val="single"/>
        </w:rPr>
        <w:fldChar w:fldCharType="end"/>
      </w:r>
      <w:r>
        <w:rPr>
          <w:rFonts w:hint="eastAsia"/>
        </w:rPr>
        <w:t>で定義された入力値チェックを実施する。</w:t>
      </w:r>
    </w:p>
    <w:p w14:paraId="5A77E5A8" w14:textId="77777777" w:rsidR="00BC694C" w:rsidRDefault="00BC694C" w:rsidP="00BC694C">
      <w:pPr>
        <w:pStyle w:val="4"/>
      </w:pPr>
      <w:r>
        <w:rPr>
          <w:rFonts w:hint="eastAsia"/>
        </w:rPr>
        <w:t>入力値チェックに違反した時</w:t>
      </w:r>
    </w:p>
    <w:p w14:paraId="44B2370C" w14:textId="77777777" w:rsidR="00BC694C" w:rsidRDefault="00BC694C" w:rsidP="00BC694C">
      <w:pPr>
        <w:ind w:leftChars="700" w:left="1470"/>
      </w:pPr>
      <w:r>
        <w:rPr>
          <w:rFonts w:hint="eastAsia"/>
        </w:rPr>
        <w:t>一つでも入力値チェック違反があった場合、洗い替えを実施しない。</w:t>
      </w:r>
    </w:p>
    <w:p w14:paraId="03F6991C" w14:textId="77777777" w:rsidR="00BC694C" w:rsidRDefault="00BC694C" w:rsidP="00BC694C">
      <w:pPr>
        <w:ind w:leftChars="700" w:left="1470"/>
      </w:pPr>
      <w:r>
        <w:rPr>
          <w:rFonts w:hint="eastAsia"/>
        </w:rPr>
        <w:t>画面項目の【エラー表示】にエラーメッセージを表示する。</w:t>
      </w:r>
    </w:p>
    <w:p w14:paraId="265C812B" w14:textId="77777777" w:rsidR="00BC694C" w:rsidRDefault="00BC694C" w:rsidP="00BC694C">
      <w:pPr>
        <w:ind w:leftChars="700" w:left="1470"/>
      </w:pPr>
      <w:r>
        <w:rPr>
          <w:rFonts w:hint="eastAsia"/>
        </w:rPr>
        <w:t>同じ行の複数の項目でチェック違反があった場合は、列の順序ごとに全てのエラーメッセージを表示する。</w:t>
      </w:r>
    </w:p>
    <w:p w14:paraId="45D418BA" w14:textId="77777777" w:rsidR="00BC694C" w:rsidRDefault="00BC694C" w:rsidP="00BC694C">
      <w:pPr>
        <w:ind w:leftChars="700" w:left="1470"/>
      </w:pPr>
      <w:r>
        <w:rPr>
          <w:rFonts w:hint="eastAsia"/>
        </w:rPr>
        <w:t>同じ項目内で複数の入力値チェックに違反した場合、表中の同じ項目内でより小さな番号であるエラーメッセージ</w:t>
      </w:r>
      <w:r>
        <w:rPr>
          <w:rFonts w:hint="eastAsia"/>
        </w:rPr>
        <w:t>1</w:t>
      </w:r>
      <w:r>
        <w:rPr>
          <w:rFonts w:hint="eastAsia"/>
        </w:rPr>
        <w:t>つを表示する。</w:t>
      </w:r>
    </w:p>
    <w:p w14:paraId="74C563B2" w14:textId="77777777" w:rsidR="00BC694C" w:rsidRDefault="00BC694C" w:rsidP="00BC694C">
      <w:pPr>
        <w:pStyle w:val="4"/>
        <w:numPr>
          <w:ilvl w:val="3"/>
          <w:numId w:val="11"/>
        </w:numPr>
      </w:pPr>
      <w:r>
        <w:rPr>
          <w:rFonts w:hint="eastAsia"/>
        </w:rPr>
        <w:t>エラーメッセージの表示様式</w:t>
      </w:r>
    </w:p>
    <w:p w14:paraId="538E927B" w14:textId="77777777" w:rsidR="00BC694C" w:rsidRPr="008058C4" w:rsidRDefault="00BC694C" w:rsidP="00BC694C">
      <w:pPr>
        <w:ind w:leftChars="700" w:left="1470"/>
      </w:pPr>
      <w:r>
        <w:rPr>
          <w:rFonts w:hint="eastAsia"/>
        </w:rPr>
        <w:t>【エラータイトル】は「</w:t>
      </w:r>
      <w:r w:rsidRPr="00546B51">
        <w:t>CSV</w:t>
      </w:r>
      <w:r w:rsidRPr="00546B51">
        <w:t>の内容にエラーがあります。詳細は以下の通りです。</w:t>
      </w:r>
      <w:r>
        <w:rPr>
          <w:rFonts w:hint="eastAsia"/>
        </w:rPr>
        <w:t>」とし、【エラー内容】に全てのエラーメッセージを次のフォーマットに沿って表示する。</w:t>
      </w:r>
    </w:p>
    <w:p w14:paraId="1F966B67" w14:textId="77777777" w:rsidR="00BC694C" w:rsidRPr="007755DC" w:rsidRDefault="00BC694C" w:rsidP="00BC694C">
      <w:pPr>
        <w:ind w:leftChars="700" w:left="1470"/>
      </w:pPr>
      <w:r>
        <w:rPr>
          <w:rFonts w:hint="eastAsia"/>
        </w:rPr>
        <w:t>ただし文中</w:t>
      </w:r>
      <w:r>
        <w:rPr>
          <w:rFonts w:hint="eastAsia"/>
        </w:rPr>
        <w:t>{}</w:t>
      </w:r>
      <w:r>
        <w:rPr>
          <w:rFonts w:hint="eastAsia"/>
        </w:rPr>
        <w:t>で囲まれた部分は次の表の内容で置き換える。</w:t>
      </w:r>
    </w:p>
    <w:p w14:paraId="68A3056A" w14:textId="77777777" w:rsidR="00BC694C" w:rsidRPr="007755DC" w:rsidRDefault="00BC694C" w:rsidP="00BC694C">
      <w:pPr>
        <w:pStyle w:val="a7"/>
        <w:ind w:leftChars="900" w:left="1890"/>
        <w:rPr>
          <w:i w:val="0"/>
          <w:iCs w:val="0"/>
        </w:rPr>
      </w:pPr>
      <w:r w:rsidRPr="00C721F9">
        <w:rPr>
          <w:i w:val="0"/>
          <w:iCs w:val="0"/>
        </w:rPr>
        <w:t>{CSV</w:t>
      </w:r>
      <w:r w:rsidRPr="00C721F9">
        <w:rPr>
          <w:i w:val="0"/>
          <w:iCs w:val="0"/>
        </w:rPr>
        <w:t>行</w:t>
      </w:r>
      <w:r>
        <w:rPr>
          <w:rFonts w:hint="eastAsia"/>
          <w:i w:val="0"/>
          <w:iCs w:val="0"/>
        </w:rPr>
        <w:t>番号</w:t>
      </w:r>
      <w:r w:rsidRPr="00C721F9">
        <w:rPr>
          <w:i w:val="0"/>
          <w:iCs w:val="0"/>
        </w:rPr>
        <w:t xml:space="preserve">} - </w:t>
      </w:r>
      <w:r w:rsidRPr="00C721F9">
        <w:rPr>
          <w:i w:val="0"/>
          <w:iCs w:val="0"/>
        </w:rPr>
        <w:t>データ</w:t>
      </w:r>
      <w:r w:rsidRPr="00C721F9">
        <w:rPr>
          <w:i w:val="0"/>
          <w:iCs w:val="0"/>
        </w:rPr>
        <w:t>{</w:t>
      </w:r>
      <w:r w:rsidRPr="00C721F9">
        <w:rPr>
          <w:i w:val="0"/>
          <w:iCs w:val="0"/>
        </w:rPr>
        <w:t>データ行番号</w:t>
      </w:r>
      <w:r w:rsidRPr="00C721F9">
        <w:rPr>
          <w:i w:val="0"/>
          <w:iCs w:val="0"/>
        </w:rPr>
        <w:t>}</w:t>
      </w:r>
      <w:r w:rsidRPr="00C721F9">
        <w:rPr>
          <w:i w:val="0"/>
          <w:iCs w:val="0"/>
        </w:rPr>
        <w:t>行目</w:t>
      </w:r>
      <w:r w:rsidRPr="00C721F9">
        <w:rPr>
          <w:i w:val="0"/>
          <w:iCs w:val="0"/>
        </w:rPr>
        <w:t xml:space="preserve"> </w:t>
      </w:r>
      <w:r>
        <w:rPr>
          <w:rFonts w:hint="eastAsia"/>
          <w:i w:val="0"/>
          <w:iCs w:val="0"/>
        </w:rPr>
        <w:t>{</w:t>
      </w:r>
      <w:r>
        <w:rPr>
          <w:rFonts w:hint="eastAsia"/>
          <w:i w:val="0"/>
          <w:iCs w:val="0"/>
        </w:rPr>
        <w:t>列ヘッダー名</w:t>
      </w:r>
      <w:r>
        <w:rPr>
          <w:rFonts w:hint="eastAsia"/>
          <w:i w:val="0"/>
          <w:iCs w:val="0"/>
        </w:rPr>
        <w:t xml:space="preserve">}: </w:t>
      </w:r>
      <w:r w:rsidRPr="00C721F9">
        <w:rPr>
          <w:i w:val="0"/>
          <w:iCs w:val="0"/>
        </w:rPr>
        <w:t>{</w:t>
      </w:r>
      <w:r>
        <w:rPr>
          <w:rFonts w:hint="eastAsia"/>
          <w:i w:val="0"/>
          <w:iCs w:val="0"/>
        </w:rPr>
        <w:t>エラーメッセージ</w:t>
      </w:r>
      <w:r w:rsidRPr="00C721F9">
        <w:rPr>
          <w:i w:val="0"/>
          <w:iCs w:val="0"/>
        </w:rPr>
        <w:t>}</w:t>
      </w:r>
    </w:p>
    <w:tbl>
      <w:tblPr>
        <w:tblStyle w:val="5-1"/>
        <w:tblW w:w="0" w:type="auto"/>
        <w:tblInd w:w="1680" w:type="dxa"/>
        <w:tblLook w:val="04A0" w:firstRow="1" w:lastRow="0" w:firstColumn="1" w:lastColumn="0" w:noHBand="0" w:noVBand="1"/>
      </w:tblPr>
      <w:tblGrid>
        <w:gridCol w:w="596"/>
        <w:gridCol w:w="1704"/>
        <w:gridCol w:w="5799"/>
        <w:gridCol w:w="5609"/>
      </w:tblGrid>
      <w:tr w:rsidR="00BC694C" w14:paraId="2B180A7C" w14:textId="77777777" w:rsidTr="00956B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dxa"/>
          </w:tcPr>
          <w:p w14:paraId="511399C9" w14:textId="77777777" w:rsidR="00BC694C" w:rsidRDefault="00BC694C" w:rsidP="00956B52">
            <w:pPr>
              <w:pStyle w:val="aa"/>
            </w:pPr>
            <w:r>
              <w:rPr>
                <w:rFonts w:hint="eastAsia"/>
              </w:rPr>
              <w:lastRenderedPageBreak/>
              <w:t>No</w:t>
            </w:r>
          </w:p>
        </w:tc>
        <w:tc>
          <w:tcPr>
            <w:tcW w:w="1704" w:type="dxa"/>
          </w:tcPr>
          <w:p w14:paraId="77FF8B88" w14:textId="77777777" w:rsidR="00BC694C" w:rsidRDefault="00BC694C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799" w:type="dxa"/>
          </w:tcPr>
          <w:p w14:paraId="2198E69B" w14:textId="77777777" w:rsidR="00BC694C" w:rsidRDefault="00BC694C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値</w:t>
            </w:r>
          </w:p>
        </w:tc>
        <w:tc>
          <w:tcPr>
            <w:tcW w:w="5609" w:type="dxa"/>
          </w:tcPr>
          <w:p w14:paraId="01D38814" w14:textId="77777777" w:rsidR="00BC694C" w:rsidRDefault="00BC694C" w:rsidP="00956B5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BC694C" w14:paraId="61E96990" w14:textId="77777777" w:rsidTr="00956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dxa"/>
          </w:tcPr>
          <w:p w14:paraId="5456F8C3" w14:textId="77777777" w:rsidR="00BC694C" w:rsidRDefault="00BC694C" w:rsidP="00956B52">
            <w:pPr>
              <w:pStyle w:val="aa"/>
              <w:numPr>
                <w:ilvl w:val="0"/>
                <w:numId w:val="27"/>
              </w:numPr>
            </w:pPr>
          </w:p>
        </w:tc>
        <w:tc>
          <w:tcPr>
            <w:tcW w:w="1704" w:type="dxa"/>
          </w:tcPr>
          <w:p w14:paraId="279226C9" w14:textId="77777777" w:rsidR="00BC694C" w:rsidRDefault="00BC694C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CSV行番号</w:t>
            </w:r>
          </w:p>
        </w:tc>
        <w:tc>
          <w:tcPr>
            <w:tcW w:w="5799" w:type="dxa"/>
          </w:tcPr>
          <w:p w14:paraId="2CE6AD9C" w14:textId="77777777" w:rsidR="00BC694C" w:rsidRDefault="00BC694C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ヘッダー行を含むCSVファイルの行番号</w:t>
            </w:r>
          </w:p>
        </w:tc>
        <w:tc>
          <w:tcPr>
            <w:tcW w:w="5609" w:type="dxa"/>
          </w:tcPr>
          <w:p w14:paraId="289F032E" w14:textId="77777777" w:rsidR="00BC694C" w:rsidRDefault="00BC694C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4桁で0埋めをする。</w:t>
            </w:r>
          </w:p>
          <w:p w14:paraId="7749B674" w14:textId="77777777" w:rsidR="00BC694C" w:rsidRDefault="00BC694C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5桁以上の場合はそのまま表示する。</w:t>
            </w:r>
          </w:p>
        </w:tc>
      </w:tr>
      <w:tr w:rsidR="00BC694C" w14:paraId="1DC9CA49" w14:textId="77777777" w:rsidTr="00956B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dxa"/>
          </w:tcPr>
          <w:p w14:paraId="5283A908" w14:textId="77777777" w:rsidR="00BC694C" w:rsidRDefault="00BC694C" w:rsidP="00956B52">
            <w:pPr>
              <w:pStyle w:val="aa"/>
              <w:numPr>
                <w:ilvl w:val="0"/>
                <w:numId w:val="27"/>
              </w:numPr>
            </w:pPr>
          </w:p>
        </w:tc>
        <w:tc>
          <w:tcPr>
            <w:tcW w:w="1704" w:type="dxa"/>
          </w:tcPr>
          <w:p w14:paraId="1FF86B14" w14:textId="77777777" w:rsidR="00BC694C" w:rsidRDefault="00BC694C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データ行番号</w:t>
            </w:r>
          </w:p>
        </w:tc>
        <w:tc>
          <w:tcPr>
            <w:tcW w:w="5799" w:type="dxa"/>
          </w:tcPr>
          <w:p w14:paraId="1830A992" w14:textId="77777777" w:rsidR="00BC694C" w:rsidRDefault="00BC694C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ヘッダー行を除いたCSVファイルの行番号</w:t>
            </w:r>
          </w:p>
        </w:tc>
        <w:tc>
          <w:tcPr>
            <w:tcW w:w="5609" w:type="dxa"/>
          </w:tcPr>
          <w:p w14:paraId="1DE60E92" w14:textId="77777777" w:rsidR="00BC694C" w:rsidRDefault="00BC694C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BC694C" w14:paraId="5D5E918A" w14:textId="77777777" w:rsidTr="00956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dxa"/>
          </w:tcPr>
          <w:p w14:paraId="616224CA" w14:textId="77777777" w:rsidR="00BC694C" w:rsidRDefault="00BC694C" w:rsidP="00956B52">
            <w:pPr>
              <w:pStyle w:val="aa"/>
              <w:numPr>
                <w:ilvl w:val="0"/>
                <w:numId w:val="27"/>
              </w:numPr>
            </w:pPr>
          </w:p>
        </w:tc>
        <w:tc>
          <w:tcPr>
            <w:tcW w:w="1704" w:type="dxa"/>
          </w:tcPr>
          <w:p w14:paraId="0D2A4429" w14:textId="77777777" w:rsidR="00BC694C" w:rsidRDefault="00BC694C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列ヘッダー名</w:t>
            </w:r>
          </w:p>
        </w:tc>
        <w:tc>
          <w:tcPr>
            <w:tcW w:w="5799" w:type="dxa"/>
          </w:tcPr>
          <w:p w14:paraId="29858627" w14:textId="77777777" w:rsidR="00BC694C" w:rsidRDefault="00BC694C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エラーのあった項目の列ヘッダー</w:t>
            </w:r>
          </w:p>
        </w:tc>
        <w:tc>
          <w:tcPr>
            <w:tcW w:w="5609" w:type="dxa"/>
          </w:tcPr>
          <w:p w14:paraId="027854EC" w14:textId="0BD9F847" w:rsidR="00BC694C" w:rsidRDefault="00BC694C" w:rsidP="00956B5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本紙</w:t>
            </w:r>
            <w:r w:rsidRPr="00956B52">
              <w:rPr>
                <w:u w:val="single"/>
              </w:rPr>
              <w:fldChar w:fldCharType="begin"/>
            </w:r>
            <w:r w:rsidRPr="00956B52">
              <w:rPr>
                <w:u w:val="single"/>
              </w:rPr>
              <w:instrText xml:space="preserve"> REF _Ref231561949 \w \h </w:instrText>
            </w:r>
            <w:r w:rsidRPr="00956B52">
              <w:rPr>
                <w:u w:val="single"/>
              </w:rPr>
            </w:r>
            <w:r w:rsidRPr="00956B52">
              <w:rPr>
                <w:u w:val="single"/>
              </w:rPr>
              <w:fldChar w:fldCharType="separate"/>
            </w:r>
            <w:r w:rsidR="0043088E">
              <w:rPr>
                <w:u w:val="single"/>
              </w:rPr>
              <w:t>2.3.3.4</w:t>
            </w:r>
            <w:r w:rsidRPr="00956B52">
              <w:rPr>
                <w:u w:val="single"/>
              </w:rPr>
              <w:fldChar w:fldCharType="end"/>
            </w:r>
            <w:r>
              <w:rPr>
                <w:rFonts w:hint="eastAsia"/>
              </w:rPr>
              <w:t>の表の列ヘッダー参照。</w:t>
            </w:r>
          </w:p>
        </w:tc>
      </w:tr>
      <w:tr w:rsidR="00BC694C" w14:paraId="7D251FE7" w14:textId="77777777" w:rsidTr="00956B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dxa"/>
          </w:tcPr>
          <w:p w14:paraId="100230A2" w14:textId="77777777" w:rsidR="00BC694C" w:rsidRDefault="00BC694C" w:rsidP="00956B52">
            <w:pPr>
              <w:pStyle w:val="aa"/>
              <w:numPr>
                <w:ilvl w:val="0"/>
                <w:numId w:val="27"/>
              </w:numPr>
            </w:pPr>
          </w:p>
        </w:tc>
        <w:tc>
          <w:tcPr>
            <w:tcW w:w="1704" w:type="dxa"/>
          </w:tcPr>
          <w:p w14:paraId="3F1064A2" w14:textId="77777777" w:rsidR="00BC694C" w:rsidRDefault="00BC694C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エラーメッセージ</w:t>
            </w:r>
          </w:p>
        </w:tc>
        <w:tc>
          <w:tcPr>
            <w:tcW w:w="5799" w:type="dxa"/>
          </w:tcPr>
          <w:p w14:paraId="72F17403" w14:textId="77777777" w:rsidR="00BC694C" w:rsidRDefault="00BC694C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入力値チェックごとのエラーメッセージ</w:t>
            </w:r>
          </w:p>
        </w:tc>
        <w:tc>
          <w:tcPr>
            <w:tcW w:w="5609" w:type="dxa"/>
          </w:tcPr>
          <w:p w14:paraId="33FC9D23" w14:textId="043F4758" w:rsidR="00BC694C" w:rsidRPr="007755DC" w:rsidRDefault="00BC694C" w:rsidP="00956B5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本紙</w:t>
            </w:r>
            <w:r w:rsidRPr="00956B52">
              <w:rPr>
                <w:u w:val="single"/>
              </w:rPr>
              <w:fldChar w:fldCharType="begin"/>
            </w:r>
            <w:r w:rsidRPr="00956B52">
              <w:rPr>
                <w:u w:val="single"/>
              </w:rPr>
              <w:instrText xml:space="preserve"> </w:instrText>
            </w:r>
            <w:r w:rsidRPr="00956B52">
              <w:rPr>
                <w:rFonts w:hint="eastAsia"/>
                <w:u w:val="single"/>
              </w:rPr>
              <w:instrText>REF _Ref231561949 \w \h</w:instrText>
            </w:r>
            <w:r w:rsidRPr="00956B52">
              <w:rPr>
                <w:u w:val="single"/>
              </w:rPr>
              <w:instrText xml:space="preserve"> </w:instrText>
            </w:r>
            <w:r w:rsidRPr="00956B52">
              <w:rPr>
                <w:u w:val="single"/>
              </w:rPr>
            </w:r>
            <w:r w:rsidRPr="00956B52">
              <w:rPr>
                <w:u w:val="single"/>
              </w:rPr>
              <w:fldChar w:fldCharType="separate"/>
            </w:r>
            <w:r w:rsidR="0043088E">
              <w:rPr>
                <w:u w:val="single"/>
              </w:rPr>
              <w:t>2.3.3.4</w:t>
            </w:r>
            <w:r w:rsidRPr="00956B52">
              <w:rPr>
                <w:u w:val="single"/>
              </w:rPr>
              <w:fldChar w:fldCharType="end"/>
            </w:r>
            <w:r>
              <w:rPr>
                <w:rFonts w:hint="eastAsia"/>
              </w:rPr>
              <w:t>の表のエラーメッセージ参照。</w:t>
            </w:r>
          </w:p>
        </w:tc>
      </w:tr>
    </w:tbl>
    <w:p w14:paraId="67ECA179" w14:textId="7B23FD63" w:rsidR="000C1B31" w:rsidRDefault="000C1B31" w:rsidP="000C1B31">
      <w:pPr>
        <w:pStyle w:val="4"/>
        <w:numPr>
          <w:ilvl w:val="3"/>
          <w:numId w:val="11"/>
        </w:numPr>
      </w:pPr>
      <w:r>
        <w:rPr>
          <w:rFonts w:hint="eastAsia"/>
        </w:rPr>
        <w:t>入力値チェック違反後に再度登録を実施する場合</w:t>
      </w:r>
    </w:p>
    <w:p w14:paraId="4EF3BF06" w14:textId="7E0785B8" w:rsidR="003257FA" w:rsidRPr="000C1B31" w:rsidRDefault="000C1B31" w:rsidP="000C1B31">
      <w:pPr>
        <w:ind w:leftChars="700" w:left="1470"/>
      </w:pPr>
      <w:r>
        <w:rPr>
          <w:rFonts w:hint="eastAsia"/>
        </w:rPr>
        <w:t>既存のエラーメッセージを全て削除したうえで、再度ファイル形式チェックを行う。</w:t>
      </w:r>
    </w:p>
    <w:p w14:paraId="39C832D6" w14:textId="0AF5E5A7" w:rsidR="00C721F9" w:rsidRDefault="007755DC" w:rsidP="007755DC">
      <w:pPr>
        <w:pStyle w:val="4"/>
      </w:pPr>
      <w:bookmarkStart w:id="4" w:name="_Ref231561949"/>
      <w:r>
        <w:rPr>
          <w:rFonts w:hint="eastAsia"/>
        </w:rPr>
        <w:t>入力値チェック一覧</w:t>
      </w:r>
      <w:bookmarkEnd w:id="4"/>
    </w:p>
    <w:p w14:paraId="13BE8F62" w14:textId="2CC90865" w:rsidR="000F31F3" w:rsidRPr="000F31F3" w:rsidRDefault="000F31F3" w:rsidP="000F31F3">
      <w:pPr>
        <w:ind w:leftChars="700" w:left="1470"/>
      </w:pPr>
      <w:r>
        <w:rPr>
          <w:rFonts w:hint="eastAsia"/>
        </w:rPr>
        <w:t>入力値チェックの内容については</w:t>
      </w:r>
      <w:r w:rsidRPr="0029522C">
        <w:rPr>
          <w:rFonts w:hint="eastAsia"/>
          <w:u w:val="single"/>
        </w:rPr>
        <w:t>入力値チェック</w:t>
      </w:r>
      <w:r w:rsidRPr="0029522C">
        <w:rPr>
          <w:rFonts w:hint="eastAsia"/>
          <w:u w:val="single"/>
        </w:rPr>
        <w:t xml:space="preserve"> </w:t>
      </w:r>
      <w:r w:rsidRPr="0029522C">
        <w:rPr>
          <w:rFonts w:hint="eastAsia"/>
          <w:u w:val="single"/>
        </w:rPr>
        <w:t>システム共通仕様書</w:t>
      </w:r>
      <w:r>
        <w:rPr>
          <w:rFonts w:hint="eastAsia"/>
        </w:rPr>
        <w:t>を参照する。</w:t>
      </w:r>
    </w:p>
    <w:tbl>
      <w:tblPr>
        <w:tblStyle w:val="5-1"/>
        <w:tblW w:w="14044" w:type="dxa"/>
        <w:tblInd w:w="1260" w:type="dxa"/>
        <w:tblLook w:val="04A0" w:firstRow="1" w:lastRow="0" w:firstColumn="1" w:lastColumn="0" w:noHBand="0" w:noVBand="1"/>
      </w:tblPr>
      <w:tblGrid>
        <w:gridCol w:w="535"/>
        <w:gridCol w:w="1749"/>
        <w:gridCol w:w="4565"/>
        <w:gridCol w:w="3046"/>
        <w:gridCol w:w="4149"/>
      </w:tblGrid>
      <w:tr w:rsidR="007755DC" w14:paraId="35E63163" w14:textId="77777777" w:rsidTr="00775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09365C60" w14:textId="77777777" w:rsidR="007755DC" w:rsidRDefault="007755DC" w:rsidP="0036296F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1749" w:type="dxa"/>
          </w:tcPr>
          <w:p w14:paraId="6F41D8CF" w14:textId="12346174" w:rsidR="007755DC" w:rsidRDefault="007755DC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列ヘッダー名</w:t>
            </w:r>
          </w:p>
        </w:tc>
        <w:tc>
          <w:tcPr>
            <w:tcW w:w="4565" w:type="dxa"/>
          </w:tcPr>
          <w:p w14:paraId="05828BF2" w14:textId="24E48EAA" w:rsidR="007755DC" w:rsidRDefault="007755DC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入力チェック項目</w:t>
            </w:r>
          </w:p>
        </w:tc>
        <w:tc>
          <w:tcPr>
            <w:tcW w:w="3046" w:type="dxa"/>
          </w:tcPr>
          <w:p w14:paraId="7C3F77CF" w14:textId="77777777" w:rsidR="007755DC" w:rsidRDefault="007755DC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エラーメッセージ</w:t>
            </w:r>
          </w:p>
        </w:tc>
        <w:tc>
          <w:tcPr>
            <w:tcW w:w="4149" w:type="dxa"/>
          </w:tcPr>
          <w:p w14:paraId="29E4498B" w14:textId="77777777" w:rsidR="007755DC" w:rsidRDefault="007755DC" w:rsidP="0036296F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特記事項</w:t>
            </w:r>
          </w:p>
        </w:tc>
      </w:tr>
      <w:tr w:rsidR="007755DC" w14:paraId="313DD80E" w14:textId="77777777" w:rsidTr="0077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5B017F46" w14:textId="77777777" w:rsidR="007755DC" w:rsidRDefault="007755DC" w:rsidP="003D12E4">
            <w:pPr>
              <w:pStyle w:val="aa"/>
              <w:numPr>
                <w:ilvl w:val="0"/>
                <w:numId w:val="29"/>
              </w:numPr>
            </w:pPr>
          </w:p>
        </w:tc>
        <w:tc>
          <w:tcPr>
            <w:tcW w:w="1749" w:type="dxa"/>
          </w:tcPr>
          <w:p w14:paraId="229543A5" w14:textId="5FD562D9" w:rsidR="007755DC" w:rsidRDefault="00516305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7755DC">
              <w:rPr>
                <w:rFonts w:hint="eastAsia"/>
              </w:rPr>
              <w:t>ID</w:t>
            </w:r>
          </w:p>
        </w:tc>
        <w:tc>
          <w:tcPr>
            <w:tcW w:w="4565" w:type="dxa"/>
          </w:tcPr>
          <w:p w14:paraId="637C983D" w14:textId="4C278139" w:rsidR="007755DC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必須入力</w:t>
            </w:r>
          </w:p>
        </w:tc>
        <w:tc>
          <w:tcPr>
            <w:tcW w:w="3046" w:type="dxa"/>
          </w:tcPr>
          <w:p w14:paraId="3DE94702" w14:textId="089B0D53" w:rsidR="007755DC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25B5">
              <w:rPr>
                <w:rFonts w:hint="eastAsia"/>
              </w:rPr>
              <w:t>共通仕様の通りとする。</w:t>
            </w:r>
          </w:p>
        </w:tc>
        <w:tc>
          <w:tcPr>
            <w:tcW w:w="4149" w:type="dxa"/>
          </w:tcPr>
          <w:p w14:paraId="3955F251" w14:textId="36B85D06" w:rsidR="007755DC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7755DC" w14:paraId="74A1F0F3" w14:textId="77777777" w:rsidTr="007755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C9667A1" w14:textId="77777777" w:rsidR="007755DC" w:rsidRDefault="007755DC" w:rsidP="003D12E4">
            <w:pPr>
              <w:pStyle w:val="aa"/>
              <w:numPr>
                <w:ilvl w:val="0"/>
                <w:numId w:val="29"/>
              </w:numPr>
            </w:pPr>
          </w:p>
        </w:tc>
        <w:tc>
          <w:tcPr>
            <w:tcW w:w="1749" w:type="dxa"/>
          </w:tcPr>
          <w:p w14:paraId="6190F4BC" w14:textId="20340539" w:rsidR="007755DC" w:rsidRDefault="00516305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7755DC">
              <w:rPr>
                <w:rFonts w:hint="eastAsia"/>
              </w:rPr>
              <w:t>ID</w:t>
            </w:r>
          </w:p>
        </w:tc>
        <w:tc>
          <w:tcPr>
            <w:tcW w:w="4565" w:type="dxa"/>
          </w:tcPr>
          <w:p w14:paraId="21125D76" w14:textId="5350E5E9" w:rsidR="007755DC" w:rsidRDefault="007755DC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整数</w:t>
            </w:r>
          </w:p>
        </w:tc>
        <w:tc>
          <w:tcPr>
            <w:tcW w:w="3046" w:type="dxa"/>
          </w:tcPr>
          <w:p w14:paraId="589846C4" w14:textId="19B7BDCD" w:rsidR="007755DC" w:rsidRDefault="007755DC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25B5">
              <w:rPr>
                <w:rFonts w:hint="eastAsia"/>
              </w:rPr>
              <w:t>共通仕様の通りとする。</w:t>
            </w:r>
          </w:p>
        </w:tc>
        <w:tc>
          <w:tcPr>
            <w:tcW w:w="4149" w:type="dxa"/>
          </w:tcPr>
          <w:p w14:paraId="64DFB14E" w14:textId="332B6732" w:rsidR="007755DC" w:rsidRDefault="007755DC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7755DC" w14:paraId="2ED37DB4" w14:textId="77777777" w:rsidTr="0077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03A57E89" w14:textId="77777777" w:rsidR="007755DC" w:rsidRDefault="007755DC" w:rsidP="003D12E4">
            <w:pPr>
              <w:pStyle w:val="aa"/>
              <w:numPr>
                <w:ilvl w:val="0"/>
                <w:numId w:val="29"/>
              </w:numPr>
            </w:pPr>
          </w:p>
        </w:tc>
        <w:tc>
          <w:tcPr>
            <w:tcW w:w="1749" w:type="dxa"/>
          </w:tcPr>
          <w:p w14:paraId="3AA5B454" w14:textId="06657A48" w:rsidR="007755DC" w:rsidRDefault="00516305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7755DC">
              <w:rPr>
                <w:rFonts w:hint="eastAsia"/>
              </w:rPr>
              <w:t>ID</w:t>
            </w:r>
          </w:p>
        </w:tc>
        <w:tc>
          <w:tcPr>
            <w:tcW w:w="4565" w:type="dxa"/>
          </w:tcPr>
          <w:p w14:paraId="7EF402BE" w14:textId="1109A904" w:rsidR="007755DC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最小数値(1)</w:t>
            </w:r>
          </w:p>
        </w:tc>
        <w:tc>
          <w:tcPr>
            <w:tcW w:w="3046" w:type="dxa"/>
          </w:tcPr>
          <w:p w14:paraId="721A1CF8" w14:textId="2DB7A6DA" w:rsidR="007755DC" w:rsidRPr="00743C13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25B5">
              <w:rPr>
                <w:rFonts w:hint="eastAsia"/>
              </w:rPr>
              <w:t>共通仕様の通りとする。</w:t>
            </w:r>
          </w:p>
        </w:tc>
        <w:tc>
          <w:tcPr>
            <w:tcW w:w="4149" w:type="dxa"/>
          </w:tcPr>
          <w:p w14:paraId="6ED6504D" w14:textId="34D9F88F" w:rsidR="007755DC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7755DC" w14:paraId="7A1C3558" w14:textId="77777777" w:rsidTr="007755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9D161ED" w14:textId="77777777" w:rsidR="007755DC" w:rsidRDefault="007755DC" w:rsidP="003D12E4">
            <w:pPr>
              <w:pStyle w:val="aa"/>
              <w:numPr>
                <w:ilvl w:val="0"/>
                <w:numId w:val="29"/>
              </w:numPr>
            </w:pPr>
          </w:p>
        </w:tc>
        <w:tc>
          <w:tcPr>
            <w:tcW w:w="1749" w:type="dxa"/>
          </w:tcPr>
          <w:p w14:paraId="65A9333E" w14:textId="66E0412D" w:rsidR="007755DC" w:rsidRDefault="00516305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7755DC">
              <w:rPr>
                <w:rFonts w:hint="eastAsia"/>
              </w:rPr>
              <w:t>ID</w:t>
            </w:r>
          </w:p>
        </w:tc>
        <w:tc>
          <w:tcPr>
            <w:tcW w:w="4565" w:type="dxa"/>
          </w:tcPr>
          <w:p w14:paraId="60A68A4D" w14:textId="0203C500" w:rsidR="007755DC" w:rsidRDefault="007755DC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最大数値(</w:t>
            </w:r>
            <w:r w:rsidRPr="003D12E4">
              <w:t>2147483647</w:t>
            </w:r>
            <w:r>
              <w:rPr>
                <w:rFonts w:hint="eastAsia"/>
              </w:rPr>
              <w:t>)</w:t>
            </w:r>
          </w:p>
        </w:tc>
        <w:tc>
          <w:tcPr>
            <w:tcW w:w="3046" w:type="dxa"/>
          </w:tcPr>
          <w:p w14:paraId="70149791" w14:textId="59094FBF" w:rsidR="007755DC" w:rsidRDefault="007755DC" w:rsidP="003D12E4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25B5">
              <w:rPr>
                <w:rFonts w:hint="eastAsia"/>
              </w:rPr>
              <w:t>共通仕様の通りとする。</w:t>
            </w:r>
          </w:p>
        </w:tc>
        <w:tc>
          <w:tcPr>
            <w:tcW w:w="4149" w:type="dxa"/>
          </w:tcPr>
          <w:p w14:paraId="61078F95" w14:textId="0648E776" w:rsidR="007755DC" w:rsidRDefault="007755DC" w:rsidP="0036296F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7755DC" w14:paraId="350501BB" w14:textId="77777777" w:rsidTr="0077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5011C6F" w14:textId="0D6D1519" w:rsidR="007755DC" w:rsidRDefault="007755DC" w:rsidP="003D12E4">
            <w:pPr>
              <w:pStyle w:val="aa"/>
              <w:numPr>
                <w:ilvl w:val="0"/>
                <w:numId w:val="29"/>
              </w:numPr>
            </w:pPr>
          </w:p>
        </w:tc>
        <w:tc>
          <w:tcPr>
            <w:tcW w:w="1749" w:type="dxa"/>
          </w:tcPr>
          <w:p w14:paraId="050C56D1" w14:textId="311CA9BA" w:rsidR="007755DC" w:rsidRDefault="00516305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7755DC">
              <w:rPr>
                <w:rFonts w:hint="eastAsia"/>
              </w:rPr>
              <w:t>ID</w:t>
            </w:r>
          </w:p>
        </w:tc>
        <w:tc>
          <w:tcPr>
            <w:tcW w:w="4565" w:type="dxa"/>
          </w:tcPr>
          <w:p w14:paraId="06AC956F" w14:textId="271FABBE" w:rsidR="007755DC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一意であること</w:t>
            </w:r>
          </w:p>
        </w:tc>
        <w:tc>
          <w:tcPr>
            <w:tcW w:w="3046" w:type="dxa"/>
          </w:tcPr>
          <w:p w14:paraId="25ED8543" w14:textId="5410AEE7" w:rsidR="007755DC" w:rsidRDefault="007755DC" w:rsidP="003D12E4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重複して設定しないでください({</w:t>
            </w:r>
            <w:r w:rsidR="00516305">
              <w:rPr>
                <w:rFonts w:hint="eastAsia"/>
              </w:rPr>
              <w:t>部署</w:t>
            </w:r>
            <w:r>
              <w:rPr>
                <w:rFonts w:hint="eastAsia"/>
              </w:rPr>
              <w:t>ID})</w:t>
            </w:r>
          </w:p>
        </w:tc>
        <w:tc>
          <w:tcPr>
            <w:tcW w:w="4149" w:type="dxa"/>
          </w:tcPr>
          <w:p w14:paraId="241E2F30" w14:textId="46A2A514" w:rsidR="007755DC" w:rsidRPr="00406165" w:rsidRDefault="007755DC" w:rsidP="0036296F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2回目以降に同じ値を設定した行にエラーメッセージを表示する。</w:t>
            </w:r>
          </w:p>
        </w:tc>
      </w:tr>
      <w:tr w:rsidR="007755DC" w14:paraId="29EF2A4E" w14:textId="77777777" w:rsidTr="007755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6C6C44A3" w14:textId="77777777" w:rsidR="007755DC" w:rsidRDefault="007755DC" w:rsidP="007755DC">
            <w:pPr>
              <w:pStyle w:val="aa"/>
              <w:numPr>
                <w:ilvl w:val="0"/>
                <w:numId w:val="29"/>
              </w:numPr>
            </w:pPr>
          </w:p>
        </w:tc>
        <w:tc>
          <w:tcPr>
            <w:tcW w:w="1749" w:type="dxa"/>
          </w:tcPr>
          <w:p w14:paraId="1091FF7A" w14:textId="2A16C35C" w:rsidR="007755DC" w:rsidRDefault="00516305" w:rsidP="007755D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7755DC">
              <w:rPr>
                <w:rFonts w:hint="eastAsia"/>
              </w:rPr>
              <w:t>名</w:t>
            </w:r>
          </w:p>
        </w:tc>
        <w:tc>
          <w:tcPr>
            <w:tcW w:w="4565" w:type="dxa"/>
          </w:tcPr>
          <w:p w14:paraId="4C02B247" w14:textId="63269566" w:rsidR="007755DC" w:rsidRDefault="007755DC" w:rsidP="007755D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必須入力</w:t>
            </w:r>
          </w:p>
        </w:tc>
        <w:tc>
          <w:tcPr>
            <w:tcW w:w="3046" w:type="dxa"/>
          </w:tcPr>
          <w:p w14:paraId="1E7E2829" w14:textId="485AF9CC" w:rsidR="007755DC" w:rsidRDefault="007755DC" w:rsidP="007755D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25B5">
              <w:rPr>
                <w:rFonts w:hint="eastAsia"/>
              </w:rPr>
              <w:t>共通仕様の通りとする。</w:t>
            </w:r>
          </w:p>
        </w:tc>
        <w:tc>
          <w:tcPr>
            <w:tcW w:w="4149" w:type="dxa"/>
          </w:tcPr>
          <w:p w14:paraId="68D7629E" w14:textId="225AB2E2" w:rsidR="007755DC" w:rsidRDefault="007755DC" w:rsidP="007755D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7755DC" w14:paraId="7459E399" w14:textId="77777777" w:rsidTr="00775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69BA985F" w14:textId="77777777" w:rsidR="007755DC" w:rsidRDefault="007755DC" w:rsidP="007755DC">
            <w:pPr>
              <w:pStyle w:val="aa"/>
              <w:numPr>
                <w:ilvl w:val="0"/>
                <w:numId w:val="29"/>
              </w:numPr>
            </w:pPr>
          </w:p>
        </w:tc>
        <w:tc>
          <w:tcPr>
            <w:tcW w:w="1749" w:type="dxa"/>
          </w:tcPr>
          <w:p w14:paraId="36747191" w14:textId="39E126A8" w:rsidR="007755DC" w:rsidRDefault="00516305" w:rsidP="007755D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7755DC">
              <w:rPr>
                <w:rFonts w:hint="eastAsia"/>
              </w:rPr>
              <w:t>名</w:t>
            </w:r>
          </w:p>
        </w:tc>
        <w:tc>
          <w:tcPr>
            <w:tcW w:w="4565" w:type="dxa"/>
          </w:tcPr>
          <w:p w14:paraId="2C35A796" w14:textId="0C8D42C6" w:rsidR="007755DC" w:rsidRDefault="007755DC" w:rsidP="007755D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最大文字数(50)</w:t>
            </w:r>
          </w:p>
        </w:tc>
        <w:tc>
          <w:tcPr>
            <w:tcW w:w="3046" w:type="dxa"/>
          </w:tcPr>
          <w:p w14:paraId="216AEC27" w14:textId="2A38B1AD" w:rsidR="007755DC" w:rsidRDefault="007755DC" w:rsidP="007755D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25B5">
              <w:rPr>
                <w:rFonts w:hint="eastAsia"/>
              </w:rPr>
              <w:t>共通仕様の通りとする。</w:t>
            </w:r>
          </w:p>
        </w:tc>
        <w:tc>
          <w:tcPr>
            <w:tcW w:w="4149" w:type="dxa"/>
          </w:tcPr>
          <w:p w14:paraId="1DF252A9" w14:textId="27884D95" w:rsidR="007755DC" w:rsidRDefault="007755DC" w:rsidP="007755DC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7755DC" w14:paraId="20F3533A" w14:textId="77777777" w:rsidTr="007755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4D8C6241" w14:textId="77777777" w:rsidR="007755DC" w:rsidRDefault="007755DC" w:rsidP="007755DC">
            <w:pPr>
              <w:pStyle w:val="aa"/>
              <w:numPr>
                <w:ilvl w:val="0"/>
                <w:numId w:val="29"/>
              </w:numPr>
            </w:pPr>
          </w:p>
        </w:tc>
        <w:tc>
          <w:tcPr>
            <w:tcW w:w="1749" w:type="dxa"/>
          </w:tcPr>
          <w:p w14:paraId="1DA23520" w14:textId="21F0BE19" w:rsidR="007755DC" w:rsidRDefault="00516305" w:rsidP="007755D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部署</w:t>
            </w:r>
            <w:r w:rsidR="007755DC">
              <w:rPr>
                <w:rFonts w:hint="eastAsia"/>
              </w:rPr>
              <w:t>名</w:t>
            </w:r>
          </w:p>
        </w:tc>
        <w:tc>
          <w:tcPr>
            <w:tcW w:w="4565" w:type="dxa"/>
          </w:tcPr>
          <w:p w14:paraId="72DCDA79" w14:textId="331518F5" w:rsidR="007755DC" w:rsidRDefault="007755DC" w:rsidP="007755D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使用文字</w:t>
            </w:r>
          </w:p>
        </w:tc>
        <w:tc>
          <w:tcPr>
            <w:tcW w:w="3046" w:type="dxa"/>
          </w:tcPr>
          <w:p w14:paraId="1DB64999" w14:textId="4A04D648" w:rsidR="007755DC" w:rsidRDefault="007755DC" w:rsidP="007755DC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25B5">
              <w:rPr>
                <w:rFonts w:hint="eastAsia"/>
              </w:rPr>
              <w:t>共通仕様の通りとする。</w:t>
            </w:r>
          </w:p>
        </w:tc>
        <w:tc>
          <w:tcPr>
            <w:tcW w:w="4149" w:type="dxa"/>
          </w:tcPr>
          <w:p w14:paraId="75322CF3" w14:textId="6CCDE409" w:rsidR="007755DC" w:rsidRDefault="007755DC" w:rsidP="007755DC">
            <w:pPr>
              <w:pStyle w:val="aa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全角文字</w:t>
            </w:r>
          </w:p>
        </w:tc>
      </w:tr>
    </w:tbl>
    <w:p w14:paraId="6D807688" w14:textId="77777777" w:rsidR="00DE667B" w:rsidRDefault="00DE667B" w:rsidP="00DE667B">
      <w:pPr>
        <w:pStyle w:val="3"/>
      </w:pPr>
      <w:r>
        <w:rPr>
          <w:rFonts w:hint="eastAsia"/>
        </w:rPr>
        <w:t>洗い替えの実施</w:t>
      </w:r>
    </w:p>
    <w:p w14:paraId="745024A2" w14:textId="696285FC" w:rsidR="00DE667B" w:rsidRDefault="00DE667B" w:rsidP="00DE667B">
      <w:pPr>
        <w:ind w:leftChars="500" w:left="1050"/>
      </w:pPr>
      <w:r>
        <w:rPr>
          <w:rFonts w:hint="eastAsia"/>
        </w:rPr>
        <w:t>入力値チェック違反がなかった場合、部署マスタの洗い替えを実施する。</w:t>
      </w:r>
    </w:p>
    <w:p w14:paraId="419A43FA" w14:textId="37F5DF81" w:rsidR="00DE667B" w:rsidRDefault="00DE667B" w:rsidP="00DE667B">
      <w:pPr>
        <w:ind w:leftChars="500" w:left="1050"/>
      </w:pPr>
      <w:r>
        <w:rPr>
          <w:rFonts w:hint="eastAsia"/>
        </w:rPr>
        <w:t>部署マスタに登録されている全てのデータを削除し、アップロードされた</w:t>
      </w:r>
      <w:r>
        <w:rPr>
          <w:rFonts w:hint="eastAsia"/>
        </w:rPr>
        <w:t>CSV</w:t>
      </w:r>
      <w:r>
        <w:rPr>
          <w:rFonts w:hint="eastAsia"/>
        </w:rPr>
        <w:t>ファイルの内容を登録する。</w:t>
      </w:r>
    </w:p>
    <w:p w14:paraId="562EA1AA" w14:textId="77777777" w:rsidR="00DE667B" w:rsidRDefault="00DE667B" w:rsidP="00DE667B">
      <w:pPr>
        <w:pStyle w:val="3"/>
      </w:pPr>
      <w:r>
        <w:rPr>
          <w:rFonts w:hint="eastAsia"/>
        </w:rPr>
        <w:t>洗い替えの失敗</w:t>
      </w:r>
    </w:p>
    <w:p w14:paraId="55FCDA69" w14:textId="77777777" w:rsidR="00DE667B" w:rsidRDefault="00DE667B" w:rsidP="00DE667B">
      <w:pPr>
        <w:ind w:leftChars="500" w:left="1050"/>
      </w:pPr>
      <w:r>
        <w:rPr>
          <w:rFonts w:hint="eastAsia"/>
        </w:rPr>
        <w:t>失敗の原因により以下の処理を実行する。</w:t>
      </w:r>
    </w:p>
    <w:p w14:paraId="6053DE4F" w14:textId="77777777" w:rsidR="00DE667B" w:rsidRDefault="00DE667B" w:rsidP="00DE667B">
      <w:pPr>
        <w:pStyle w:val="4"/>
        <w:numPr>
          <w:ilvl w:val="3"/>
          <w:numId w:val="11"/>
        </w:numPr>
      </w:pPr>
      <w:r>
        <w:rPr>
          <w:rFonts w:hint="eastAsia"/>
        </w:rPr>
        <w:lastRenderedPageBreak/>
        <w:t>ログインの有効期限が切れている場合</w:t>
      </w:r>
    </w:p>
    <w:p w14:paraId="125A10FD" w14:textId="77777777" w:rsidR="004433F2" w:rsidRDefault="004433F2" w:rsidP="004433F2">
      <w:pPr>
        <w:ind w:leftChars="700" w:left="1470"/>
      </w:pPr>
      <w:r>
        <w:rPr>
          <w:rFonts w:hint="eastAsia"/>
        </w:rPr>
        <w:t>ログイン画面に遷移する。ログインに成功した場合、案件情報一覧画面に遷移する。</w:t>
      </w:r>
    </w:p>
    <w:p w14:paraId="244A81EB" w14:textId="77777777" w:rsidR="004433F2" w:rsidRDefault="004433F2" w:rsidP="004433F2">
      <w:pPr>
        <w:ind w:leftChars="700" w:left="1470"/>
      </w:pPr>
      <w:r>
        <w:rPr>
          <w:rFonts w:hint="eastAsia"/>
        </w:rPr>
        <w:t>洗い替えは実施されない。</w:t>
      </w:r>
    </w:p>
    <w:p w14:paraId="27965FF3" w14:textId="77777777" w:rsidR="00DE667B" w:rsidRDefault="00DE667B" w:rsidP="00DE667B">
      <w:pPr>
        <w:pStyle w:val="4"/>
        <w:numPr>
          <w:ilvl w:val="3"/>
          <w:numId w:val="11"/>
        </w:numPr>
      </w:pPr>
      <w:r>
        <w:rPr>
          <w:rFonts w:hint="eastAsia"/>
        </w:rPr>
        <w:t>上記以外のエラー</w:t>
      </w:r>
    </w:p>
    <w:p w14:paraId="4EEBAB64" w14:textId="6236327D" w:rsidR="00DE667B" w:rsidRPr="00554C98" w:rsidRDefault="00DE667B" w:rsidP="00DE667B">
      <w:pPr>
        <w:ind w:leftChars="700" w:left="1470"/>
      </w:pPr>
      <w:r>
        <w:rPr>
          <w:rFonts w:hint="eastAsia"/>
        </w:rPr>
        <w:t>部署マスタの洗い替えを中止し、部署マスタを洗い替え実施前の状態に戻す。</w:t>
      </w:r>
    </w:p>
    <w:p w14:paraId="421B0B6C" w14:textId="77777777" w:rsidR="00DE667B" w:rsidRPr="00554C98" w:rsidRDefault="00DE667B" w:rsidP="00DE667B">
      <w:pPr>
        <w:ind w:leftChars="700" w:left="1470"/>
      </w:pPr>
      <w:r>
        <w:rPr>
          <w:rFonts w:hint="eastAsia"/>
        </w:rPr>
        <w:t>エラー画面に遷移し、【サーバー内部エラー】を表示する。</w:t>
      </w:r>
    </w:p>
    <w:p w14:paraId="2291FDE3" w14:textId="77777777" w:rsidR="00DE667B" w:rsidRDefault="00DE667B" w:rsidP="00DE667B">
      <w:pPr>
        <w:pStyle w:val="3"/>
      </w:pPr>
      <w:r>
        <w:rPr>
          <w:rFonts w:hint="eastAsia"/>
        </w:rPr>
        <w:t>洗い替え完了後</w:t>
      </w:r>
    </w:p>
    <w:p w14:paraId="55C5A429" w14:textId="277AF570" w:rsidR="00DE667B" w:rsidRPr="001F23AE" w:rsidRDefault="00DE667B" w:rsidP="00DE667B">
      <w:pPr>
        <w:ind w:leftChars="500" w:left="1050"/>
      </w:pPr>
      <w:r>
        <w:rPr>
          <w:rFonts w:hint="eastAsia"/>
        </w:rPr>
        <w:t>洗い替えが正常に終了した場合、部署マスタ管理画面で全ての部署マスタレコードを一覧表示する。</w:t>
      </w:r>
    </w:p>
    <w:p w14:paraId="4441C504" w14:textId="59778401" w:rsidR="001F23AE" w:rsidRPr="001F23AE" w:rsidRDefault="001F23AE" w:rsidP="00666094"/>
    <w:sectPr w:rsidR="001F23AE" w:rsidRPr="001F23AE" w:rsidSect="00592264">
      <w:headerReference w:type="default" r:id="rId12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43F4B" w14:textId="77777777" w:rsidR="009A33EB" w:rsidRDefault="009A33EB" w:rsidP="00C002F1">
      <w:pPr>
        <w:spacing w:after="0" w:line="240" w:lineRule="auto"/>
      </w:pPr>
      <w:r>
        <w:separator/>
      </w:r>
    </w:p>
  </w:endnote>
  <w:endnote w:type="continuationSeparator" w:id="0">
    <w:p w14:paraId="57AD4F47" w14:textId="77777777" w:rsidR="009A33EB" w:rsidRDefault="009A33EB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EFBCF" w14:textId="77777777" w:rsidR="009A33EB" w:rsidRDefault="009A33EB" w:rsidP="00C002F1">
      <w:pPr>
        <w:spacing w:after="0" w:line="240" w:lineRule="auto"/>
      </w:pPr>
      <w:r>
        <w:separator/>
      </w:r>
    </w:p>
  </w:footnote>
  <w:footnote w:type="continuationSeparator" w:id="0">
    <w:p w14:paraId="750D6BB2" w14:textId="77777777" w:rsidR="009A33EB" w:rsidRDefault="009A33EB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432201AF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F3EDEA0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29EFA8DF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A2E3984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0A617A3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589B1E3F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51E4378B" w14:textId="1FA6060D" w:rsidR="00C002F1" w:rsidRPr="0008506E" w:rsidRDefault="00000000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12T00:00:00Z">
                <w:dateFormat w:val="yyyy/MM/dd"/>
                <w:lid w:val="ja-JP"/>
                <w:storeMappedDataAs w:val="dateTime"/>
                <w:calendar w:val="japan"/>
              </w:date>
            </w:sdtPr>
            <w:sdtContent>
              <w:r w:rsidR="00666094">
                <w:rPr>
                  <w:rFonts w:hint="eastAsia"/>
                </w:rPr>
                <w:t>2026/06/12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3B33B579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49C5C4F7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6EF0442D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AA77B22" w14:textId="7C532399" w:rsidR="00C002F1" w:rsidRPr="0008506E" w:rsidRDefault="00765429" w:rsidP="00C002F1">
          <w:pPr>
            <w:pStyle w:val="af3"/>
          </w:pPr>
          <w:r>
            <w:rPr>
              <w:rFonts w:hint="eastAsia"/>
            </w:rPr>
            <w:t>機能仕様書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62B71AF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BB53877" w14:textId="0841ED3D" w:rsidR="00C002F1" w:rsidRPr="0008506E" w:rsidRDefault="00765429" w:rsidP="00C002F1">
          <w:pPr>
            <w:pStyle w:val="af3"/>
          </w:pPr>
          <w:r>
            <w:rPr>
              <w:rFonts w:hint="eastAsia"/>
            </w:rPr>
            <w:t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2440AAA" w14:textId="1841DA86" w:rsidR="00C002F1" w:rsidRPr="00521AB2" w:rsidRDefault="00516305" w:rsidP="00C002F1">
          <w:pPr>
            <w:pStyle w:val="af3"/>
          </w:pPr>
          <w:r>
            <w:rPr>
              <w:rFonts w:hint="eastAsia"/>
            </w:rPr>
            <w:t>部署</w:t>
          </w:r>
          <w:r w:rsidR="00765429">
            <w:rPr>
              <w:rFonts w:hint="eastAsia"/>
            </w:rPr>
            <w:t>マスタ管理</w:t>
          </w:r>
          <w:r w:rsidR="00312722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5A0902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183EC1" w14:textId="74F0193F" w:rsidR="00C002F1" w:rsidRPr="0008506E" w:rsidRDefault="00666094" w:rsidP="00666094">
          <w:pPr>
            <w:pStyle w:val="af3"/>
            <w:jc w:val="center"/>
          </w:pPr>
          <w:r>
            <w:rPr>
              <w:rFonts w:hint="eastAsia"/>
            </w:rPr>
            <w:t xml:space="preserve">2026/08/25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2C78AF" w14:textId="6261D5DD" w:rsidR="00C002F1" w:rsidRPr="0008506E" w:rsidRDefault="00666094" w:rsidP="00666094">
          <w:pPr>
            <w:pStyle w:val="af3"/>
            <w:jc w:val="center"/>
          </w:pPr>
          <w:r>
            <w:rPr>
              <w:rFonts w:hint="eastAsia"/>
            </w:rPr>
            <w:t xml:space="preserve">SSV/社員A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1EB41C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1274606C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005F"/>
    <w:multiLevelType w:val="hybridMultilevel"/>
    <w:tmpl w:val="CCA4592E"/>
    <w:lvl w:ilvl="0" w:tplc="0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2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640" w:hanging="440"/>
      </w:pPr>
      <w:rPr>
        <w:rFonts w:ascii="Wingdings" w:hAnsi="Wingdings" w:hint="default"/>
      </w:rPr>
    </w:lvl>
  </w:abstractNum>
  <w:abstractNum w:abstractNumId="1" w15:restartNumberingAfterBreak="0">
    <w:nsid w:val="07B54D48"/>
    <w:multiLevelType w:val="hybridMultilevel"/>
    <w:tmpl w:val="A6B8519A"/>
    <w:lvl w:ilvl="0" w:tplc="05EA4AE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B4764AB"/>
    <w:multiLevelType w:val="hybridMultilevel"/>
    <w:tmpl w:val="BD18BE5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1AE7C1B"/>
    <w:multiLevelType w:val="hybridMultilevel"/>
    <w:tmpl w:val="8300134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16463C85"/>
    <w:multiLevelType w:val="multilevel"/>
    <w:tmpl w:val="3BACB6FA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71C5259"/>
    <w:multiLevelType w:val="hybridMultilevel"/>
    <w:tmpl w:val="AF86345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17A71000"/>
    <w:multiLevelType w:val="hybridMultilevel"/>
    <w:tmpl w:val="34F02904"/>
    <w:lvl w:ilvl="0" w:tplc="8814DDE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7E311B1"/>
    <w:multiLevelType w:val="hybridMultilevel"/>
    <w:tmpl w:val="DDD6F5E6"/>
    <w:lvl w:ilvl="0" w:tplc="3BD60FC2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8744738"/>
    <w:multiLevelType w:val="hybridMultilevel"/>
    <w:tmpl w:val="C47ECA10"/>
    <w:lvl w:ilvl="0" w:tplc="8814DDE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1D6D2101"/>
    <w:multiLevelType w:val="hybridMultilevel"/>
    <w:tmpl w:val="A49ED8F6"/>
    <w:lvl w:ilvl="0" w:tplc="AF10997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05D46FB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A6B18E7"/>
    <w:multiLevelType w:val="hybridMultilevel"/>
    <w:tmpl w:val="AF86345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DEB3CEC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EA2389E"/>
    <w:multiLevelType w:val="hybridMultilevel"/>
    <w:tmpl w:val="FDF06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2F73786F"/>
    <w:multiLevelType w:val="hybridMultilevel"/>
    <w:tmpl w:val="FDF0678A"/>
    <w:lvl w:ilvl="0" w:tplc="29749F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2FD82AC1"/>
    <w:multiLevelType w:val="hybridMultilevel"/>
    <w:tmpl w:val="214A550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3C1B1D05"/>
    <w:multiLevelType w:val="hybridMultilevel"/>
    <w:tmpl w:val="AF86345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4CEC4A64"/>
    <w:multiLevelType w:val="hybridMultilevel"/>
    <w:tmpl w:val="0290885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720" w:hanging="440"/>
      </w:pPr>
      <w:rPr>
        <w:rFonts w:ascii="Wingdings" w:hAnsi="Wingdings" w:hint="default"/>
      </w:rPr>
    </w:lvl>
    <w:lvl w:ilvl="2" w:tplc="89E6BD1E">
      <w:start w:val="1"/>
      <w:numFmt w:val="bullet"/>
      <w:lvlText w:val="-"/>
      <w:lvlJc w:val="left"/>
      <w:pPr>
        <w:ind w:left="2080" w:hanging="360"/>
      </w:pPr>
      <w:rPr>
        <w:rFonts w:ascii="Meiryo UI" w:eastAsia="Meiryo UI" w:hAnsi="Meiryo UI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8" w15:restartNumberingAfterBreak="0">
    <w:nsid w:val="5E6A4E23"/>
    <w:multiLevelType w:val="hybridMultilevel"/>
    <w:tmpl w:val="7B98020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600B40AB"/>
    <w:multiLevelType w:val="multilevel"/>
    <w:tmpl w:val="7458CF9C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613918E1"/>
    <w:multiLevelType w:val="hybridMultilevel"/>
    <w:tmpl w:val="60983FFA"/>
    <w:lvl w:ilvl="0" w:tplc="CE04203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6445738E"/>
    <w:multiLevelType w:val="hybridMultilevel"/>
    <w:tmpl w:val="F320C4F6"/>
    <w:lvl w:ilvl="0" w:tplc="16FC3E7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2" w15:restartNumberingAfterBreak="0">
    <w:nsid w:val="6E2A0177"/>
    <w:multiLevelType w:val="hybridMultilevel"/>
    <w:tmpl w:val="91863E3C"/>
    <w:lvl w:ilvl="0" w:tplc="3BD60FC2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47863EE"/>
    <w:multiLevelType w:val="hybridMultilevel"/>
    <w:tmpl w:val="D29C46D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79EC1F58"/>
    <w:multiLevelType w:val="hybridMultilevel"/>
    <w:tmpl w:val="D29C46DE"/>
    <w:lvl w:ilvl="0" w:tplc="468821E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7B4D0E57"/>
    <w:multiLevelType w:val="hybridMultilevel"/>
    <w:tmpl w:val="BD18BE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7EEC6C27"/>
    <w:multiLevelType w:val="hybridMultilevel"/>
    <w:tmpl w:val="A24024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F0F2C0E"/>
    <w:multiLevelType w:val="hybridMultilevel"/>
    <w:tmpl w:val="651433C8"/>
    <w:lvl w:ilvl="0" w:tplc="7CCAE44E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40100960">
    <w:abstractNumId w:val="4"/>
  </w:num>
  <w:num w:numId="2" w16cid:durableId="677079582">
    <w:abstractNumId w:val="19"/>
  </w:num>
  <w:num w:numId="3" w16cid:durableId="1132360486">
    <w:abstractNumId w:val="19"/>
  </w:num>
  <w:num w:numId="4" w16cid:durableId="1896310185">
    <w:abstractNumId w:val="19"/>
  </w:num>
  <w:num w:numId="5" w16cid:durableId="891892927">
    <w:abstractNumId w:val="19"/>
  </w:num>
  <w:num w:numId="6" w16cid:durableId="1347555933">
    <w:abstractNumId w:val="19"/>
  </w:num>
  <w:num w:numId="7" w16cid:durableId="709839561">
    <w:abstractNumId w:val="19"/>
  </w:num>
  <w:num w:numId="8" w16cid:durableId="582035669">
    <w:abstractNumId w:val="19"/>
  </w:num>
  <w:num w:numId="9" w16cid:durableId="1732187897">
    <w:abstractNumId w:val="19"/>
  </w:num>
  <w:num w:numId="10" w16cid:durableId="124928254">
    <w:abstractNumId w:val="19"/>
  </w:num>
  <w:num w:numId="11" w16cid:durableId="2131777331">
    <w:abstractNumId w:val="19"/>
  </w:num>
  <w:num w:numId="12" w16cid:durableId="963731790">
    <w:abstractNumId w:val="19"/>
  </w:num>
  <w:num w:numId="13" w16cid:durableId="1534807914">
    <w:abstractNumId w:val="19"/>
  </w:num>
  <w:num w:numId="14" w16cid:durableId="803889070">
    <w:abstractNumId w:val="19"/>
  </w:num>
  <w:num w:numId="15" w16cid:durableId="1422676068">
    <w:abstractNumId w:val="19"/>
  </w:num>
  <w:num w:numId="16" w16cid:durableId="1965185649">
    <w:abstractNumId w:val="19"/>
  </w:num>
  <w:num w:numId="17" w16cid:durableId="560139461">
    <w:abstractNumId w:val="0"/>
  </w:num>
  <w:num w:numId="18" w16cid:durableId="1437099550">
    <w:abstractNumId w:val="17"/>
  </w:num>
  <w:num w:numId="19" w16cid:durableId="859120762">
    <w:abstractNumId w:val="14"/>
  </w:num>
  <w:num w:numId="20" w16cid:durableId="240525523">
    <w:abstractNumId w:val="11"/>
  </w:num>
  <w:num w:numId="21" w16cid:durableId="810056264">
    <w:abstractNumId w:val="22"/>
  </w:num>
  <w:num w:numId="22" w16cid:durableId="850291144">
    <w:abstractNumId w:val="13"/>
  </w:num>
  <w:num w:numId="23" w16cid:durableId="1699576618">
    <w:abstractNumId w:val="5"/>
  </w:num>
  <w:num w:numId="24" w16cid:durableId="1784231585">
    <w:abstractNumId w:val="18"/>
  </w:num>
  <w:num w:numId="25" w16cid:durableId="1839879912">
    <w:abstractNumId w:val="3"/>
  </w:num>
  <w:num w:numId="26" w16cid:durableId="273094817">
    <w:abstractNumId w:val="25"/>
  </w:num>
  <w:num w:numId="27" w16cid:durableId="1834056841">
    <w:abstractNumId w:val="9"/>
  </w:num>
  <w:num w:numId="28" w16cid:durableId="1204711985">
    <w:abstractNumId w:val="10"/>
  </w:num>
  <w:num w:numId="29" w16cid:durableId="1876966507">
    <w:abstractNumId w:val="12"/>
  </w:num>
  <w:num w:numId="30" w16cid:durableId="1207527057">
    <w:abstractNumId w:val="1"/>
  </w:num>
  <w:num w:numId="31" w16cid:durableId="1130053429">
    <w:abstractNumId w:val="2"/>
  </w:num>
  <w:num w:numId="32" w16cid:durableId="2065836987">
    <w:abstractNumId w:val="20"/>
  </w:num>
  <w:num w:numId="33" w16cid:durableId="769786987">
    <w:abstractNumId w:val="24"/>
  </w:num>
  <w:num w:numId="34" w16cid:durableId="1797064597">
    <w:abstractNumId w:val="15"/>
  </w:num>
  <w:num w:numId="35" w16cid:durableId="1630820687">
    <w:abstractNumId w:val="26"/>
  </w:num>
  <w:num w:numId="36" w16cid:durableId="1851331599">
    <w:abstractNumId w:val="8"/>
  </w:num>
  <w:num w:numId="37" w16cid:durableId="393816333">
    <w:abstractNumId w:val="6"/>
  </w:num>
  <w:num w:numId="38" w16cid:durableId="1775205159">
    <w:abstractNumId w:val="23"/>
  </w:num>
  <w:num w:numId="39" w16cid:durableId="2136438282">
    <w:abstractNumId w:val="16"/>
  </w:num>
  <w:num w:numId="40" w16cid:durableId="1844278580">
    <w:abstractNumId w:val="7"/>
  </w:num>
  <w:num w:numId="41" w16cid:durableId="946274306">
    <w:abstractNumId w:val="27"/>
  </w:num>
  <w:num w:numId="42" w16cid:durableId="15959422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29"/>
    <w:rsid w:val="00007051"/>
    <w:rsid w:val="000200E7"/>
    <w:rsid w:val="00054A7E"/>
    <w:rsid w:val="00065ED5"/>
    <w:rsid w:val="00092AE8"/>
    <w:rsid w:val="000C1B31"/>
    <w:rsid w:val="000D53BC"/>
    <w:rsid w:val="000F31F3"/>
    <w:rsid w:val="00127BE6"/>
    <w:rsid w:val="0014136E"/>
    <w:rsid w:val="001458BF"/>
    <w:rsid w:val="00160611"/>
    <w:rsid w:val="00160C95"/>
    <w:rsid w:val="00163224"/>
    <w:rsid w:val="00171D9C"/>
    <w:rsid w:val="00175C91"/>
    <w:rsid w:val="00180B16"/>
    <w:rsid w:val="001927B4"/>
    <w:rsid w:val="001A09E6"/>
    <w:rsid w:val="001A129C"/>
    <w:rsid w:val="001A2898"/>
    <w:rsid w:val="001B5D52"/>
    <w:rsid w:val="001F23AE"/>
    <w:rsid w:val="001F72D6"/>
    <w:rsid w:val="002220F3"/>
    <w:rsid w:val="00231D94"/>
    <w:rsid w:val="002411E5"/>
    <w:rsid w:val="0025564B"/>
    <w:rsid w:val="002671EF"/>
    <w:rsid w:val="00272650"/>
    <w:rsid w:val="002744FE"/>
    <w:rsid w:val="0028179A"/>
    <w:rsid w:val="002855F8"/>
    <w:rsid w:val="00290B53"/>
    <w:rsid w:val="00291152"/>
    <w:rsid w:val="002A07D3"/>
    <w:rsid w:val="002F2D57"/>
    <w:rsid w:val="002F756C"/>
    <w:rsid w:val="00312722"/>
    <w:rsid w:val="003257FA"/>
    <w:rsid w:val="00350D71"/>
    <w:rsid w:val="00371B4A"/>
    <w:rsid w:val="003A27D7"/>
    <w:rsid w:val="003A3D64"/>
    <w:rsid w:val="003A5A6A"/>
    <w:rsid w:val="003B3FEA"/>
    <w:rsid w:val="003D12E4"/>
    <w:rsid w:val="003E3220"/>
    <w:rsid w:val="003F423A"/>
    <w:rsid w:val="004044C2"/>
    <w:rsid w:val="00406165"/>
    <w:rsid w:val="00407AFF"/>
    <w:rsid w:val="0043088E"/>
    <w:rsid w:val="004433F2"/>
    <w:rsid w:val="004451B2"/>
    <w:rsid w:val="00460398"/>
    <w:rsid w:val="00464509"/>
    <w:rsid w:val="004808E5"/>
    <w:rsid w:val="00494783"/>
    <w:rsid w:val="0050601C"/>
    <w:rsid w:val="00516305"/>
    <w:rsid w:val="00522E49"/>
    <w:rsid w:val="00565181"/>
    <w:rsid w:val="00585378"/>
    <w:rsid w:val="00591AF4"/>
    <w:rsid w:val="00592264"/>
    <w:rsid w:val="005B7D5E"/>
    <w:rsid w:val="005D01D5"/>
    <w:rsid w:val="005E3AA4"/>
    <w:rsid w:val="005E3BFC"/>
    <w:rsid w:val="006251D6"/>
    <w:rsid w:val="00651929"/>
    <w:rsid w:val="00666088"/>
    <w:rsid w:val="00666094"/>
    <w:rsid w:val="006B4058"/>
    <w:rsid w:val="006D71C6"/>
    <w:rsid w:val="006E2019"/>
    <w:rsid w:val="006E5C4B"/>
    <w:rsid w:val="006F7511"/>
    <w:rsid w:val="00702694"/>
    <w:rsid w:val="00724308"/>
    <w:rsid w:val="007278DA"/>
    <w:rsid w:val="00743C13"/>
    <w:rsid w:val="00765429"/>
    <w:rsid w:val="007755DC"/>
    <w:rsid w:val="00785F6D"/>
    <w:rsid w:val="007872F2"/>
    <w:rsid w:val="007F0471"/>
    <w:rsid w:val="00807C34"/>
    <w:rsid w:val="0081006E"/>
    <w:rsid w:val="00811A57"/>
    <w:rsid w:val="00834146"/>
    <w:rsid w:val="00863474"/>
    <w:rsid w:val="0086556B"/>
    <w:rsid w:val="008823DB"/>
    <w:rsid w:val="00891FD8"/>
    <w:rsid w:val="0089233C"/>
    <w:rsid w:val="00896C45"/>
    <w:rsid w:val="008B5C3B"/>
    <w:rsid w:val="008C356B"/>
    <w:rsid w:val="008F3915"/>
    <w:rsid w:val="00907E2A"/>
    <w:rsid w:val="00913884"/>
    <w:rsid w:val="00916C44"/>
    <w:rsid w:val="00940892"/>
    <w:rsid w:val="009745A3"/>
    <w:rsid w:val="00983987"/>
    <w:rsid w:val="00992FFC"/>
    <w:rsid w:val="00993C6C"/>
    <w:rsid w:val="009A33EB"/>
    <w:rsid w:val="009A7269"/>
    <w:rsid w:val="009A79BA"/>
    <w:rsid w:val="009C58D1"/>
    <w:rsid w:val="009E6E5A"/>
    <w:rsid w:val="009F197D"/>
    <w:rsid w:val="00A422E3"/>
    <w:rsid w:val="00A43E44"/>
    <w:rsid w:val="00A502DF"/>
    <w:rsid w:val="00A91906"/>
    <w:rsid w:val="00A92F56"/>
    <w:rsid w:val="00AA0C0A"/>
    <w:rsid w:val="00AC6770"/>
    <w:rsid w:val="00AD4403"/>
    <w:rsid w:val="00AE0E35"/>
    <w:rsid w:val="00B176C0"/>
    <w:rsid w:val="00B32E70"/>
    <w:rsid w:val="00BA1B8A"/>
    <w:rsid w:val="00BC1AB2"/>
    <w:rsid w:val="00BC694C"/>
    <w:rsid w:val="00C002F1"/>
    <w:rsid w:val="00C2499F"/>
    <w:rsid w:val="00C24EEC"/>
    <w:rsid w:val="00C44226"/>
    <w:rsid w:val="00C64866"/>
    <w:rsid w:val="00C721F9"/>
    <w:rsid w:val="00C73352"/>
    <w:rsid w:val="00C74BF0"/>
    <w:rsid w:val="00CA1C9D"/>
    <w:rsid w:val="00CA69CB"/>
    <w:rsid w:val="00CB13A9"/>
    <w:rsid w:val="00CC0AAA"/>
    <w:rsid w:val="00CC3927"/>
    <w:rsid w:val="00CF503D"/>
    <w:rsid w:val="00D11FD4"/>
    <w:rsid w:val="00D240E2"/>
    <w:rsid w:val="00D308C4"/>
    <w:rsid w:val="00D80BA4"/>
    <w:rsid w:val="00D82C47"/>
    <w:rsid w:val="00D97F7B"/>
    <w:rsid w:val="00DA10B2"/>
    <w:rsid w:val="00DA41AA"/>
    <w:rsid w:val="00DB1E75"/>
    <w:rsid w:val="00DC2049"/>
    <w:rsid w:val="00DC63FB"/>
    <w:rsid w:val="00DD3A28"/>
    <w:rsid w:val="00DE5853"/>
    <w:rsid w:val="00DE667B"/>
    <w:rsid w:val="00E17346"/>
    <w:rsid w:val="00E500CC"/>
    <w:rsid w:val="00E71E3F"/>
    <w:rsid w:val="00E73EE2"/>
    <w:rsid w:val="00EA2841"/>
    <w:rsid w:val="00EA62E1"/>
    <w:rsid w:val="00EC7973"/>
    <w:rsid w:val="00ED6DE3"/>
    <w:rsid w:val="00F14B9A"/>
    <w:rsid w:val="00F152BC"/>
    <w:rsid w:val="00F2207A"/>
    <w:rsid w:val="00F2607C"/>
    <w:rsid w:val="00F34ACA"/>
    <w:rsid w:val="00F36CE8"/>
    <w:rsid w:val="00F60FCD"/>
    <w:rsid w:val="00F650FB"/>
    <w:rsid w:val="00F912A4"/>
    <w:rsid w:val="00F91E8B"/>
    <w:rsid w:val="00FC7BF2"/>
    <w:rsid w:val="00FE6956"/>
    <w:rsid w:val="00FE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8A5EE9"/>
  <w15:chartTrackingRefBased/>
  <w15:docId w15:val="{A5FF679E-6964-4805-B6E2-A58904DC7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3F423A"/>
    <w:pPr>
      <w:keepNext/>
      <w:keepLines/>
      <w:numPr>
        <w:numId w:val="2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423A"/>
    <w:pPr>
      <w:keepNext/>
      <w:keepLines/>
      <w:numPr>
        <w:ilvl w:val="1"/>
        <w:numId w:val="2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B7D5E"/>
    <w:pPr>
      <w:keepNext/>
      <w:keepLines/>
      <w:numPr>
        <w:ilvl w:val="2"/>
        <w:numId w:val="2"/>
      </w:numPr>
      <w:spacing w:before="160" w:after="80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3F423A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3F423A"/>
    <w:pPr>
      <w:keepNext/>
      <w:keepLines/>
      <w:numPr>
        <w:ilvl w:val="4"/>
        <w:numId w:val="2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23A"/>
    <w:pPr>
      <w:keepNext/>
      <w:keepLines/>
      <w:numPr>
        <w:ilvl w:val="5"/>
        <w:numId w:val="2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5B7D5E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6F75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  <w:rPr>
      <w:rFonts w:ascii="Meiryo UI"/>
    </w:r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ED6DE3"/>
    <w:pPr>
      <w:spacing w:after="0" w:line="240" w:lineRule="auto"/>
    </w:pPr>
    <w:rPr>
      <w:rFonts w:eastAsia="Meiryo UI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f7">
    <w:name w:val="annotation reference"/>
    <w:basedOn w:val="a0"/>
    <w:uiPriority w:val="99"/>
    <w:semiHidden/>
    <w:unhideWhenUsed/>
    <w:rsid w:val="00180B16"/>
    <w:rPr>
      <w:sz w:val="18"/>
      <w:szCs w:val="18"/>
    </w:rPr>
  </w:style>
  <w:style w:type="paragraph" w:styleId="af8">
    <w:name w:val="annotation text"/>
    <w:basedOn w:val="a"/>
    <w:link w:val="af9"/>
    <w:uiPriority w:val="99"/>
    <w:unhideWhenUsed/>
    <w:rsid w:val="00180B16"/>
  </w:style>
  <w:style w:type="character" w:customStyle="1" w:styleId="af9">
    <w:name w:val="コメント文字列 (文字)"/>
    <w:basedOn w:val="a0"/>
    <w:link w:val="af8"/>
    <w:uiPriority w:val="99"/>
    <w:rsid w:val="00180B16"/>
    <w:rPr>
      <w:rFonts w:eastAsia="Meiryo UI"/>
      <w:sz w:val="21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180B16"/>
    <w:rPr>
      <w:b/>
      <w:bCs/>
    </w:rPr>
  </w:style>
  <w:style w:type="character" w:customStyle="1" w:styleId="afb">
    <w:name w:val="コメント内容 (文字)"/>
    <w:basedOn w:val="af9"/>
    <w:link w:val="afa"/>
    <w:uiPriority w:val="99"/>
    <w:semiHidden/>
    <w:rsid w:val="00180B16"/>
    <w:rPr>
      <w:rFonts w:eastAsia="Meiryo UI"/>
      <w:b/>
      <w:bCs/>
      <w:sz w:val="21"/>
    </w:rPr>
  </w:style>
  <w:style w:type="character" w:styleId="afc">
    <w:name w:val="Hyperlink"/>
    <w:basedOn w:val="a0"/>
    <w:uiPriority w:val="99"/>
    <w:unhideWhenUsed/>
    <w:rsid w:val="00180B16"/>
    <w:rPr>
      <w:color w:val="0000FF" w:themeColor="hyperlink"/>
      <w:u w:val="single"/>
    </w:rPr>
  </w:style>
  <w:style w:type="character" w:styleId="afd">
    <w:name w:val="Unresolved Mention"/>
    <w:basedOn w:val="a0"/>
    <w:uiPriority w:val="99"/>
    <w:semiHidden/>
    <w:unhideWhenUsed/>
    <w:rsid w:val="00180B16"/>
    <w:rPr>
      <w:color w:val="605E5C"/>
      <w:shd w:val="clear" w:color="auto" w:fill="E1DFDD"/>
    </w:rPr>
  </w:style>
  <w:style w:type="paragraph" w:styleId="afe">
    <w:name w:val="Revision"/>
    <w:hidden/>
    <w:uiPriority w:val="99"/>
    <w:semiHidden/>
    <w:rsid w:val="00F34ACA"/>
    <w:pPr>
      <w:spacing w:after="0" w:line="240" w:lineRule="auto"/>
    </w:pPr>
    <w:rPr>
      <w:rFonts w:eastAsia="Meiryo U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8ADB4F2-21C9-43E1-A225-5D15B6855E2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63ee3b13-89ff-4a69-b0cf-46e74c5c33d8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560</TotalTime>
  <Pages>6</Pages>
  <Words>1736</Words>
  <Characters>1910</Characters>
  <Application>Microsoft Office Word</Application>
  <DocSecurity>0</DocSecurity>
  <Lines>127</Lines>
  <Paragraphs>214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社員B</cp:lastModifiedBy>
  <cp:revision>59</cp:revision>
  <dcterms:created xsi:type="dcterms:W3CDTF">2026-06-01T06:14:00Z</dcterms:created>
  <dcterms:modified xsi:type="dcterms:W3CDTF">2026-07-28T01:19:00Z</dcterms:modified>
</cp:coreProperties>
</file>