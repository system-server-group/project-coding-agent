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F0B3F" w14:textId="2B8EE4D6" w:rsidR="00DA10B2" w:rsidRDefault="00C002F1" w:rsidP="00C002F1">
      <w:pPr>
        <w:pStyle w:val="10"/>
      </w:pPr>
      <w:r>
        <w:rPr>
          <w:rFonts w:hint="eastAsia"/>
        </w:rPr>
        <w:t>基本仕様</w:t>
      </w:r>
    </w:p>
    <w:tbl>
      <w:tblPr>
        <w:tblStyle w:val="5-1"/>
        <w:tblW w:w="0" w:type="auto"/>
        <w:tblLook w:val="04A0" w:firstRow="1" w:lastRow="0" w:firstColumn="1" w:lastColumn="0" w:noHBand="0" w:noVBand="1"/>
      </w:tblPr>
      <w:tblGrid>
        <w:gridCol w:w="2689"/>
        <w:gridCol w:w="12699"/>
      </w:tblGrid>
      <w:tr w:rsidR="00DB0F7A" w14:paraId="00F7095B" w14:textId="77777777" w:rsidTr="00DB0F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792AE358" w14:textId="63F06607" w:rsidR="00DB0F7A" w:rsidRDefault="00DB0F7A" w:rsidP="00DB0F7A">
            <w:pPr>
              <w:pStyle w:val="aa"/>
            </w:pPr>
            <w:r>
              <w:rPr>
                <w:rFonts w:hint="eastAsia"/>
              </w:rPr>
              <w:t>項目</w:t>
            </w:r>
          </w:p>
        </w:tc>
        <w:tc>
          <w:tcPr>
            <w:tcW w:w="12699" w:type="dxa"/>
          </w:tcPr>
          <w:p w14:paraId="7D60ADC3" w14:textId="0EC1EA40" w:rsidR="00DB0F7A" w:rsidRDefault="00DB0F7A" w:rsidP="00DB0F7A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説明</w:t>
            </w:r>
          </w:p>
        </w:tc>
      </w:tr>
      <w:tr w:rsidR="00DB0F7A" w14:paraId="33DC4BB0" w14:textId="77777777" w:rsidTr="00DB0F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202E90BF" w14:textId="23EDACC7" w:rsidR="00DB0F7A" w:rsidRDefault="001B7FF9" w:rsidP="00DB0F7A">
            <w:pPr>
              <w:pStyle w:val="aa"/>
            </w:pPr>
            <w:r>
              <w:rPr>
                <w:rFonts w:hint="eastAsia"/>
              </w:rPr>
              <w:t>名称</w:t>
            </w:r>
          </w:p>
        </w:tc>
        <w:tc>
          <w:tcPr>
            <w:tcW w:w="12699" w:type="dxa"/>
          </w:tcPr>
          <w:p w14:paraId="3573BB11" w14:textId="626344DE" w:rsidR="00DB0F7A" w:rsidRDefault="00DB0F7A" w:rsidP="00DB0F7A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会社マスタ管理画面</w:t>
            </w:r>
          </w:p>
        </w:tc>
      </w:tr>
      <w:tr w:rsidR="00DB0F7A" w14:paraId="1AB83862" w14:textId="77777777" w:rsidTr="00D0015A">
        <w:trPr>
          <w:trHeight w:val="1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25506C44" w14:textId="23D09B74" w:rsidR="00DB0F7A" w:rsidRDefault="00DB0F7A" w:rsidP="00DB0F7A">
            <w:pPr>
              <w:pStyle w:val="aa"/>
            </w:pPr>
            <w:r>
              <w:rPr>
                <w:rFonts w:hint="eastAsia"/>
              </w:rPr>
              <w:t>概要</w:t>
            </w:r>
          </w:p>
        </w:tc>
        <w:tc>
          <w:tcPr>
            <w:tcW w:w="12699" w:type="dxa"/>
          </w:tcPr>
          <w:p w14:paraId="7A1BC05A" w14:textId="187E4B26" w:rsidR="00DB0F7A" w:rsidRDefault="00DB0F7A" w:rsidP="00DB0F7A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会社マスタ</w:t>
            </w:r>
            <w:r w:rsidR="004C27B6">
              <w:rPr>
                <w:rFonts w:hint="eastAsia"/>
              </w:rPr>
              <w:t>に登録されている全ての会社マスタレコード</w:t>
            </w:r>
            <w:r>
              <w:rPr>
                <w:rFonts w:hint="eastAsia"/>
              </w:rPr>
              <w:t>を</w:t>
            </w:r>
            <w:r w:rsidR="004C27B6">
              <w:rPr>
                <w:rFonts w:hint="eastAsia"/>
              </w:rPr>
              <w:t>一覧で表示する</w:t>
            </w:r>
            <w:r>
              <w:rPr>
                <w:rFonts w:hint="eastAsia"/>
              </w:rPr>
              <w:t>画面。</w:t>
            </w:r>
          </w:p>
          <w:p w14:paraId="1D1CFB11" w14:textId="630359C6" w:rsidR="00DB0F7A" w:rsidRDefault="004C27B6" w:rsidP="00DB0F7A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全ての会社マスタレコードを</w:t>
            </w:r>
            <w:r w:rsidR="00DB0F7A">
              <w:rPr>
                <w:rFonts w:hint="eastAsia"/>
              </w:rPr>
              <w:t>CSV形式でダウンロードできる。</w:t>
            </w:r>
          </w:p>
          <w:p w14:paraId="19563191" w14:textId="700A0942" w:rsidR="00DB0F7A" w:rsidRDefault="008E383F" w:rsidP="00DB0F7A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既定</w:t>
            </w:r>
            <w:r w:rsidR="004C27B6">
              <w:rPr>
                <w:rFonts w:hint="eastAsia"/>
              </w:rPr>
              <w:t>の形式の</w:t>
            </w:r>
            <w:r w:rsidR="00DB0F7A">
              <w:rPr>
                <w:rFonts w:hint="eastAsia"/>
              </w:rPr>
              <w:t>CSVファイルをアップロードすることで、会社マスタの内容を</w:t>
            </w:r>
            <w:r w:rsidR="00D82B0F">
              <w:rPr>
                <w:rFonts w:hint="eastAsia"/>
              </w:rPr>
              <w:t>洗い替えする</w:t>
            </w:r>
            <w:r w:rsidR="00DB0F7A">
              <w:rPr>
                <w:rFonts w:hint="eastAsia"/>
              </w:rPr>
              <w:t>。</w:t>
            </w:r>
          </w:p>
        </w:tc>
      </w:tr>
      <w:tr w:rsidR="00DB0F7A" w14:paraId="651A43DC" w14:textId="77777777" w:rsidTr="00D00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2857BDA0" w14:textId="47F371DF" w:rsidR="00DB0F7A" w:rsidRDefault="00DB0F7A" w:rsidP="00DB0F7A">
            <w:pPr>
              <w:pStyle w:val="aa"/>
            </w:pPr>
            <w:r>
              <w:rPr>
                <w:rFonts w:hint="eastAsia"/>
              </w:rPr>
              <w:t>関連文書</w:t>
            </w:r>
          </w:p>
        </w:tc>
        <w:tc>
          <w:tcPr>
            <w:tcW w:w="12699" w:type="dxa"/>
          </w:tcPr>
          <w:p w14:paraId="08A0ACD3" w14:textId="5FE15941" w:rsidR="00DB0F7A" w:rsidRDefault="00DB0F7A" w:rsidP="00DB0F7A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会社マスタ管理機能 機能仕様書</w:t>
            </w:r>
          </w:p>
          <w:p w14:paraId="120EBDDC" w14:textId="77777777" w:rsidR="00DB0F7A" w:rsidRDefault="00DB0F7A" w:rsidP="00DB0F7A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会社</w:t>
            </w:r>
            <w:r w:rsidR="004C27B6">
              <w:rPr>
                <w:rFonts w:hint="eastAsia"/>
              </w:rPr>
              <w:t>マスタレコード</w:t>
            </w:r>
            <w:r>
              <w:rPr>
                <w:rFonts w:hint="eastAsia"/>
              </w:rPr>
              <w:t xml:space="preserve"> エンティティ定義書</w:t>
            </w:r>
          </w:p>
          <w:p w14:paraId="58585056" w14:textId="77777777" w:rsidR="00D0015A" w:rsidRDefault="00D0015A" w:rsidP="00DB0F7A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画面部品凡例 システム共通仕様書</w:t>
            </w:r>
          </w:p>
          <w:p w14:paraId="49127B8A" w14:textId="74F753E7" w:rsidR="00D0015A" w:rsidRDefault="00D0015A" w:rsidP="00DB0F7A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画面部品仕様 システム共通仕様書</w:t>
            </w:r>
          </w:p>
        </w:tc>
      </w:tr>
    </w:tbl>
    <w:p w14:paraId="55509821" w14:textId="6097A8F1" w:rsidR="00DB0F7A" w:rsidRDefault="00DB0F7A" w:rsidP="007F0471"/>
    <w:p w14:paraId="35391F4F" w14:textId="77777777" w:rsidR="00DB0F7A" w:rsidRDefault="00DB0F7A">
      <w:pPr>
        <w:widowControl/>
        <w:spacing w:after="160" w:line="259" w:lineRule="auto"/>
      </w:pPr>
      <w:r>
        <w:br w:type="page"/>
      </w:r>
    </w:p>
    <w:p w14:paraId="5322294F" w14:textId="7AA9D3EF" w:rsidR="00C002F1" w:rsidRDefault="00DB0F7A" w:rsidP="00DB0F7A">
      <w:pPr>
        <w:pStyle w:val="10"/>
      </w:pPr>
      <w:r>
        <w:rPr>
          <w:rFonts w:hint="eastAsia"/>
        </w:rPr>
        <w:lastRenderedPageBreak/>
        <w:t>画面レイアウト</w:t>
      </w:r>
    </w:p>
    <w:p w14:paraId="1F77EEC4" w14:textId="1C46C052" w:rsidR="00311A0C" w:rsidRDefault="003770E5" w:rsidP="00311A0C">
      <w:pPr>
        <w:pStyle w:val="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4D69D65" wp14:editId="52E202EE">
                <wp:simplePos x="0" y="0"/>
                <wp:positionH relativeFrom="margin">
                  <wp:posOffset>3990975</wp:posOffset>
                </wp:positionH>
                <wp:positionV relativeFrom="paragraph">
                  <wp:posOffset>1482725</wp:posOffset>
                </wp:positionV>
                <wp:extent cx="409575" cy="219075"/>
                <wp:effectExtent l="0" t="0" r="0" b="0"/>
                <wp:wrapNone/>
                <wp:docPr id="1810358496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6FBF59" w14:textId="5B38A1BF" w:rsidR="00C90545" w:rsidRPr="008F0EB5" w:rsidRDefault="00C90545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8.1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D69D65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6" type="#_x0000_t202" style="position:absolute;left:0;text-align:left;margin-left:314.25pt;margin-top:116.75pt;width:32.25pt;height:17.25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" filled="f" stroked="f" strokeweight=".5pt">
                <v:textbox>
                  <w:txbxContent>
                    <w:p w14:paraId="586FBF59" w14:textId="5B38A1BF" w:rsidR="00C90545" w:rsidRPr="008F0EB5" w:rsidRDefault="00C90545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8.1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95E73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261D3F6" wp14:editId="16AFBC1B">
                <wp:simplePos x="0" y="0"/>
                <wp:positionH relativeFrom="margin">
                  <wp:posOffset>2524125</wp:posOffset>
                </wp:positionH>
                <wp:positionV relativeFrom="paragraph">
                  <wp:posOffset>1997075</wp:posOffset>
                </wp:positionV>
                <wp:extent cx="409575" cy="219075"/>
                <wp:effectExtent l="0" t="0" r="0" b="0"/>
                <wp:wrapNone/>
                <wp:docPr id="1390410472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05705F" w14:textId="1A23464C" w:rsidR="00B95E73" w:rsidRPr="008F0EB5" w:rsidRDefault="00B95E73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8.2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61D3F6" id="_x0000_s1027" type="#_x0000_t202" style="position:absolute;left:0;text-align:left;margin-left:198.75pt;margin-top:157.25pt;width:32.25pt;height:17.25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" filled="f" stroked="f" strokeweight=".5pt">
                <v:textbox>
                  <w:txbxContent>
                    <w:p w14:paraId="5605705F" w14:textId="1A23464C" w:rsidR="00B95E73" w:rsidRPr="008F0EB5" w:rsidRDefault="00B95E73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8.2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95E73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6418C44" wp14:editId="1C164551">
                <wp:simplePos x="0" y="0"/>
                <wp:positionH relativeFrom="margin">
                  <wp:posOffset>190500</wp:posOffset>
                </wp:positionH>
                <wp:positionV relativeFrom="paragraph">
                  <wp:posOffset>1701800</wp:posOffset>
                </wp:positionV>
                <wp:extent cx="9410700" cy="2143125"/>
                <wp:effectExtent l="0" t="0" r="19050" b="28575"/>
                <wp:wrapNone/>
                <wp:docPr id="1044157381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10700" cy="214312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4551DB37" id="正方形/長方形 1" o:spid="_x0000_s1026" style="position:absolute;margin-left:15pt;margin-top:134pt;width:741pt;height:168.75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" filled="f" strokecolor="#e00" strokeweight="1pt">
                <w10:wrap anchorx="margin"/>
              </v:rect>
            </w:pict>
          </mc:Fallback>
        </mc:AlternateContent>
      </w:r>
      <w:r w:rsidR="00B95E73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1816273" wp14:editId="614753A9">
                <wp:simplePos x="0" y="0"/>
                <wp:positionH relativeFrom="margin">
                  <wp:posOffset>200025</wp:posOffset>
                </wp:positionH>
                <wp:positionV relativeFrom="paragraph">
                  <wp:posOffset>1463675</wp:posOffset>
                </wp:positionV>
                <wp:extent cx="9410700" cy="238125"/>
                <wp:effectExtent l="0" t="0" r="19050" b="28575"/>
                <wp:wrapNone/>
                <wp:docPr id="1584569843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10700" cy="23812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480F4311" id="正方形/長方形 1" o:spid="_x0000_s1026" style="position:absolute;margin-left:15.75pt;margin-top:115.25pt;width:741pt;height:18.75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" filled="f" strokecolor="#e00" strokeweight="1pt">
                <w10:wrap anchorx="margin"/>
              </v:rect>
            </w:pict>
          </mc:Fallback>
        </mc:AlternateContent>
      </w:r>
      <w:r w:rsidR="00C90545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9463575" wp14:editId="701CD008">
                <wp:simplePos x="0" y="0"/>
                <wp:positionH relativeFrom="margin">
                  <wp:posOffset>2533650</wp:posOffset>
                </wp:positionH>
                <wp:positionV relativeFrom="paragraph">
                  <wp:posOffset>1158875</wp:posOffset>
                </wp:positionV>
                <wp:extent cx="266700" cy="276225"/>
                <wp:effectExtent l="0" t="0" r="0" b="0"/>
                <wp:wrapNone/>
                <wp:docPr id="48285044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0AF894" w14:textId="58577DAD" w:rsidR="00C90545" w:rsidRPr="008F0EB5" w:rsidRDefault="00C90545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463575" id="_x0000_s1028" type="#_x0000_t202" style="position:absolute;left:0;text-align:left;margin-left:199.5pt;margin-top:91.25pt;width:21pt;height:21.75pt;z-index:2517022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" filled="f" stroked="f" strokeweight=".5pt">
                <v:textbox>
                  <w:txbxContent>
                    <w:p w14:paraId="0C0AF894" w14:textId="58577DAD" w:rsidR="00C90545" w:rsidRPr="008F0EB5" w:rsidRDefault="00C90545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90545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87C1A75" wp14:editId="76818CF9">
                <wp:simplePos x="0" y="0"/>
                <wp:positionH relativeFrom="column">
                  <wp:posOffset>180975</wp:posOffset>
                </wp:positionH>
                <wp:positionV relativeFrom="paragraph">
                  <wp:posOffset>1444625</wp:posOffset>
                </wp:positionV>
                <wp:extent cx="9429750" cy="2409825"/>
                <wp:effectExtent l="0" t="0" r="19050" b="28575"/>
                <wp:wrapNone/>
                <wp:docPr id="1490961517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0" cy="240982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1EF6A269" id="正方形/長方形 1" o:spid="_x0000_s1026" style="position:absolute;margin-left:14.25pt;margin-top:113.75pt;width:742.5pt;height:189.7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" filled="f" strokecolor="#e00" strokeweight="1pt"/>
            </w:pict>
          </mc:Fallback>
        </mc:AlternateContent>
      </w:r>
      <w:r w:rsidR="00A227D9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75DEFC9" wp14:editId="18B0C1DE">
                <wp:simplePos x="0" y="0"/>
                <wp:positionH relativeFrom="margin">
                  <wp:align>left</wp:align>
                </wp:positionH>
                <wp:positionV relativeFrom="paragraph">
                  <wp:posOffset>4140200</wp:posOffset>
                </wp:positionV>
                <wp:extent cx="266700" cy="276225"/>
                <wp:effectExtent l="0" t="0" r="0" b="0"/>
                <wp:wrapNone/>
                <wp:docPr id="1650441602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50E523" w14:textId="77777777" w:rsidR="000D2052" w:rsidRPr="008F0EB5" w:rsidRDefault="000D2052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5DEFC9" id="_x0000_s1029" type="#_x0000_t202" style="position:absolute;left:0;text-align:left;margin-left:0;margin-top:326pt;width:21pt;height:21.75pt;z-index:25167769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" filled="f" stroked="f" strokeweight=".5pt">
                <v:textbox>
                  <w:txbxContent>
                    <w:p w14:paraId="5250E523" w14:textId="77777777" w:rsidR="000D2052" w:rsidRPr="008F0EB5" w:rsidRDefault="000D2052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352FC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0CA7347" wp14:editId="564AE4A0">
                <wp:simplePos x="0" y="0"/>
                <wp:positionH relativeFrom="margin">
                  <wp:posOffset>9615805</wp:posOffset>
                </wp:positionH>
                <wp:positionV relativeFrom="paragraph">
                  <wp:posOffset>3895090</wp:posOffset>
                </wp:positionV>
                <wp:extent cx="304800" cy="264160"/>
                <wp:effectExtent l="0" t="0" r="0" b="2540"/>
                <wp:wrapNone/>
                <wp:docPr id="1622182958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264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F313E6" w14:textId="77777777" w:rsidR="000352FC" w:rsidRPr="008F0EB5" w:rsidRDefault="000352FC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CA7347" id="_x0000_s1030" type="#_x0000_t202" style="position:absolute;left:0;text-align:left;margin-left:757.15pt;margin-top:306.7pt;width:24pt;height:20.8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" filled="f" stroked="f" strokeweight=".5pt">
                <v:textbox>
                  <w:txbxContent>
                    <w:p w14:paraId="18F313E6" w14:textId="77777777" w:rsidR="000352FC" w:rsidRPr="008F0EB5" w:rsidRDefault="000352FC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352FC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72A72FD" wp14:editId="02F42292">
                <wp:simplePos x="0" y="0"/>
                <wp:positionH relativeFrom="column">
                  <wp:posOffset>8619490</wp:posOffset>
                </wp:positionH>
                <wp:positionV relativeFrom="paragraph">
                  <wp:posOffset>3880485</wp:posOffset>
                </wp:positionV>
                <wp:extent cx="981075" cy="247650"/>
                <wp:effectExtent l="0" t="0" r="28575" b="19050"/>
                <wp:wrapNone/>
                <wp:docPr id="288041522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2476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6A33CE84" id="正方形/長方形 1" o:spid="_x0000_s1026" style="position:absolute;margin-left:678.7pt;margin-top:305.55pt;width:77.25pt;height:19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" filled="f" strokecolor="#e00" strokeweight="1pt"/>
            </w:pict>
          </mc:Fallback>
        </mc:AlternateContent>
      </w:r>
      <w:r w:rsidR="00014859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2D97111" wp14:editId="6B79DFDE">
                <wp:simplePos x="0" y="0"/>
                <wp:positionH relativeFrom="margin">
                  <wp:posOffset>9615805</wp:posOffset>
                </wp:positionH>
                <wp:positionV relativeFrom="paragraph">
                  <wp:posOffset>1142365</wp:posOffset>
                </wp:positionV>
                <wp:extent cx="304800" cy="264160"/>
                <wp:effectExtent l="0" t="0" r="0" b="2540"/>
                <wp:wrapNone/>
                <wp:docPr id="1205244228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264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9E4A52" w14:textId="2652B273" w:rsidR="00014859" w:rsidRPr="008F0EB5" w:rsidRDefault="00014859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D97111" id="_x0000_s1031" type="#_x0000_t202" style="position:absolute;left:0;text-align:left;margin-left:757.15pt;margin-top:89.95pt;width:24pt;height:20.8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" filled="f" stroked="f" strokeweight=".5pt">
                <v:textbox>
                  <w:txbxContent>
                    <w:p w14:paraId="3F9E4A52" w14:textId="2652B273" w:rsidR="00014859" w:rsidRPr="008F0EB5" w:rsidRDefault="00014859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14859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FA56C90" wp14:editId="202BF6C3">
                <wp:simplePos x="0" y="0"/>
                <wp:positionH relativeFrom="column">
                  <wp:posOffset>8620124</wp:posOffset>
                </wp:positionH>
                <wp:positionV relativeFrom="paragraph">
                  <wp:posOffset>1130300</wp:posOffset>
                </wp:positionV>
                <wp:extent cx="981075" cy="247650"/>
                <wp:effectExtent l="0" t="0" r="28575" b="19050"/>
                <wp:wrapNone/>
                <wp:docPr id="1300955580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2476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17EC585E" id="正方形/長方形 1" o:spid="_x0000_s1026" style="position:absolute;margin-left:678.75pt;margin-top:89pt;width:77.25pt;height:19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" filled="f" strokecolor="#e00" strokeweight="1pt"/>
            </w:pict>
          </mc:Fallback>
        </mc:AlternateContent>
      </w:r>
      <w:r w:rsidR="00014859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A101206" wp14:editId="6DA50EEB">
                <wp:simplePos x="0" y="0"/>
                <wp:positionH relativeFrom="margin">
                  <wp:posOffset>7439025</wp:posOffset>
                </wp:positionH>
                <wp:positionV relativeFrom="paragraph">
                  <wp:posOffset>3904615</wp:posOffset>
                </wp:positionV>
                <wp:extent cx="304800" cy="264160"/>
                <wp:effectExtent l="0" t="0" r="0" b="2540"/>
                <wp:wrapNone/>
                <wp:docPr id="2034263077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264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E52251" w14:textId="77777777" w:rsidR="00014859" w:rsidRPr="008F0EB5" w:rsidRDefault="00014859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101206" id="_x0000_s1032" type="#_x0000_t202" style="position:absolute;left:0;text-align:left;margin-left:585.75pt;margin-top:307.45pt;width:24pt;height:20.8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" filled="f" stroked="f" strokeweight=".5pt">
                <v:textbox>
                  <w:txbxContent>
                    <w:p w14:paraId="77E52251" w14:textId="77777777" w:rsidR="00014859" w:rsidRPr="008F0EB5" w:rsidRDefault="00014859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14859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821DA95" wp14:editId="703A38BE">
                <wp:simplePos x="0" y="0"/>
                <wp:positionH relativeFrom="column">
                  <wp:posOffset>7753350</wp:posOffset>
                </wp:positionH>
                <wp:positionV relativeFrom="paragraph">
                  <wp:posOffset>3904615</wp:posOffset>
                </wp:positionV>
                <wp:extent cx="838200" cy="238125"/>
                <wp:effectExtent l="0" t="0" r="19050" b="28575"/>
                <wp:wrapNone/>
                <wp:docPr id="1483193070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23812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26861CCE" id="正方形/長方形 1" o:spid="_x0000_s1026" style="position:absolute;margin-left:610.5pt;margin-top:307.45pt;width:66pt;height:18.7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" filled="f" strokecolor="#e00" strokeweight="1pt"/>
            </w:pict>
          </mc:Fallback>
        </mc:AlternateContent>
      </w:r>
      <w:r w:rsidR="00F12C3A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12261F9" wp14:editId="692D7199">
                <wp:simplePos x="0" y="0"/>
                <wp:positionH relativeFrom="margin">
                  <wp:posOffset>7439025</wp:posOffset>
                </wp:positionH>
                <wp:positionV relativeFrom="paragraph">
                  <wp:posOffset>1130300</wp:posOffset>
                </wp:positionV>
                <wp:extent cx="304800" cy="264160"/>
                <wp:effectExtent l="0" t="0" r="0" b="2540"/>
                <wp:wrapNone/>
                <wp:docPr id="1076129053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264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A42ADF" w14:textId="526E47D3" w:rsidR="00F12C3A" w:rsidRPr="008F0EB5" w:rsidRDefault="00014859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2261F9" id="_x0000_s1033" type="#_x0000_t202" style="position:absolute;left:0;text-align:left;margin-left:585.75pt;margin-top:89pt;width:24pt;height:20.8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" filled="f" stroked="f" strokeweight=".5pt">
                <v:textbox>
                  <w:txbxContent>
                    <w:p w14:paraId="78A42ADF" w14:textId="526E47D3" w:rsidR="00F12C3A" w:rsidRPr="008F0EB5" w:rsidRDefault="00014859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12C3A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4396966" wp14:editId="43551495">
                <wp:simplePos x="0" y="0"/>
                <wp:positionH relativeFrom="column">
                  <wp:posOffset>7753351</wp:posOffset>
                </wp:positionH>
                <wp:positionV relativeFrom="paragraph">
                  <wp:posOffset>1130300</wp:posOffset>
                </wp:positionV>
                <wp:extent cx="838200" cy="238125"/>
                <wp:effectExtent l="0" t="0" r="19050" b="28575"/>
                <wp:wrapNone/>
                <wp:docPr id="1409542342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23812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74B52084" id="正方形/長方形 1" o:spid="_x0000_s1026" style="position:absolute;margin-left:610.5pt;margin-top:89pt;width:66pt;height:18.7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" filled="f" strokecolor="#e00" strokeweight="1pt"/>
            </w:pict>
          </mc:Fallback>
        </mc:AlternateContent>
      </w:r>
      <w:r w:rsidR="005C12BB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2B11CFD" wp14:editId="550F4CCD">
                <wp:simplePos x="0" y="0"/>
                <wp:positionH relativeFrom="margin">
                  <wp:posOffset>3971925</wp:posOffset>
                </wp:positionH>
                <wp:positionV relativeFrom="paragraph">
                  <wp:posOffset>4130675</wp:posOffset>
                </wp:positionV>
                <wp:extent cx="304800" cy="264160"/>
                <wp:effectExtent l="0" t="0" r="0" b="2540"/>
                <wp:wrapNone/>
                <wp:docPr id="380168105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264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2FD500" w14:textId="77777777" w:rsidR="005C12BB" w:rsidRPr="008F0EB5" w:rsidRDefault="005C12BB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B11CFD" id="_x0000_s1034" type="#_x0000_t202" style="position:absolute;left:0;text-align:left;margin-left:312.75pt;margin-top:325.25pt;width:24pt;height:20.8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" filled="f" stroked="f" strokeweight=".5pt">
                <v:textbox>
                  <w:txbxContent>
                    <w:p w14:paraId="0E2FD500" w14:textId="77777777" w:rsidR="005C12BB" w:rsidRPr="008F0EB5" w:rsidRDefault="005C12BB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C12BB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361D85C" wp14:editId="6225EBEB">
                <wp:simplePos x="0" y="0"/>
                <wp:positionH relativeFrom="column">
                  <wp:posOffset>4152900</wp:posOffset>
                </wp:positionH>
                <wp:positionV relativeFrom="paragraph">
                  <wp:posOffset>3920490</wp:posOffset>
                </wp:positionV>
                <wp:extent cx="1476375" cy="219075"/>
                <wp:effectExtent l="0" t="0" r="28575" b="28575"/>
                <wp:wrapNone/>
                <wp:docPr id="2107691684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2190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1970636D" id="正方形/長方形 1" o:spid="_x0000_s1026" style="position:absolute;margin-left:327pt;margin-top:308.7pt;width:116.25pt;height:17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" filled="f" strokecolor="#e00" strokeweight="1pt"/>
            </w:pict>
          </mc:Fallback>
        </mc:AlternateContent>
      </w:r>
      <w:r w:rsidR="000D2052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F550A46" wp14:editId="48D0131C">
                <wp:simplePos x="0" y="0"/>
                <wp:positionH relativeFrom="margin">
                  <wp:posOffset>4019551</wp:posOffset>
                </wp:positionH>
                <wp:positionV relativeFrom="paragraph">
                  <wp:posOffset>854075</wp:posOffset>
                </wp:positionV>
                <wp:extent cx="304800" cy="264160"/>
                <wp:effectExtent l="0" t="0" r="0" b="2540"/>
                <wp:wrapNone/>
                <wp:docPr id="1199237560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264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D1FFE4" w14:textId="6E867EE1" w:rsidR="000D2052" w:rsidRPr="008F0EB5" w:rsidRDefault="000D2052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550A46" id="_x0000_s1035" type="#_x0000_t202" style="position:absolute;left:0;text-align:left;margin-left:316.5pt;margin-top:67.25pt;width:24pt;height:20.8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" filled="f" stroked="f" strokeweight=".5pt">
                <v:textbox>
                  <w:txbxContent>
                    <w:p w14:paraId="26D1FFE4" w14:textId="6E867EE1" w:rsidR="000D2052" w:rsidRPr="008F0EB5" w:rsidRDefault="000D2052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D2052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76ADD5F" wp14:editId="59636931">
                <wp:simplePos x="0" y="0"/>
                <wp:positionH relativeFrom="column">
                  <wp:posOffset>4152900</wp:posOffset>
                </wp:positionH>
                <wp:positionV relativeFrom="paragraph">
                  <wp:posOffset>1130299</wp:posOffset>
                </wp:positionV>
                <wp:extent cx="1476375" cy="219075"/>
                <wp:effectExtent l="0" t="0" r="28575" b="28575"/>
                <wp:wrapNone/>
                <wp:docPr id="1893552061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2190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1200A30C" id="正方形/長方形 1" o:spid="_x0000_s1026" style="position:absolute;margin-left:327pt;margin-top:89pt;width:116.25pt;height:17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" filled="f" strokecolor="#e00" strokeweight="1pt"/>
            </w:pict>
          </mc:Fallback>
        </mc:AlternateContent>
      </w:r>
      <w:r w:rsidR="000D2052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F8DACA6" wp14:editId="1D5276C7">
                <wp:simplePos x="0" y="0"/>
                <wp:positionH relativeFrom="column">
                  <wp:posOffset>133350</wp:posOffset>
                </wp:positionH>
                <wp:positionV relativeFrom="paragraph">
                  <wp:posOffset>3911600</wp:posOffset>
                </wp:positionV>
                <wp:extent cx="923925" cy="228600"/>
                <wp:effectExtent l="0" t="0" r="28575" b="19050"/>
                <wp:wrapNone/>
                <wp:docPr id="1324658707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2286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466EE202" id="正方形/長方形 1" o:spid="_x0000_s1026" style="position:absolute;margin-left:10.5pt;margin-top:308pt;width:72.75pt;height:1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" filled="f" strokecolor="#e00" strokeweight="1pt"/>
            </w:pict>
          </mc:Fallback>
        </mc:AlternateContent>
      </w:r>
      <w:r w:rsidR="000D2052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B3FBF17" wp14:editId="4200E542">
                <wp:simplePos x="0" y="0"/>
                <wp:positionH relativeFrom="margin">
                  <wp:align>left</wp:align>
                </wp:positionH>
                <wp:positionV relativeFrom="paragraph">
                  <wp:posOffset>844550</wp:posOffset>
                </wp:positionV>
                <wp:extent cx="266700" cy="276225"/>
                <wp:effectExtent l="0" t="0" r="0" b="0"/>
                <wp:wrapNone/>
                <wp:docPr id="2118413695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5CE17F" w14:textId="6CC3B26A" w:rsidR="000D2052" w:rsidRPr="008F0EB5" w:rsidRDefault="000D2052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3FBF17" id="_x0000_s1036" type="#_x0000_t202" style="position:absolute;left:0;text-align:left;margin-left:0;margin-top:66.5pt;width:21pt;height:21.75pt;z-index:25167462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" filled="f" stroked="f" strokeweight=".5pt">
                <v:textbox>
                  <w:txbxContent>
                    <w:p w14:paraId="495CE17F" w14:textId="6CC3B26A" w:rsidR="000D2052" w:rsidRPr="008F0EB5" w:rsidRDefault="000D2052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D2052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A7BF50F" wp14:editId="3767EA05">
                <wp:simplePos x="0" y="0"/>
                <wp:positionH relativeFrom="column">
                  <wp:posOffset>133350</wp:posOffset>
                </wp:positionH>
                <wp:positionV relativeFrom="paragraph">
                  <wp:posOffset>1130300</wp:posOffset>
                </wp:positionV>
                <wp:extent cx="923925" cy="228600"/>
                <wp:effectExtent l="0" t="0" r="28575" b="19050"/>
                <wp:wrapNone/>
                <wp:docPr id="2058213245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2286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576F79A0" id="正方形/長方形 1" o:spid="_x0000_s1026" style="position:absolute;margin-left:10.5pt;margin-top:89pt;width:72.75pt;height:1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" filled="f" strokecolor="#e00" strokeweight="1pt"/>
            </w:pict>
          </mc:Fallback>
        </mc:AlternateContent>
      </w:r>
      <w:r w:rsidR="00C94D9B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C7A0388" wp14:editId="2889A1E0">
                <wp:simplePos x="0" y="0"/>
                <wp:positionH relativeFrom="column">
                  <wp:posOffset>5724525</wp:posOffset>
                </wp:positionH>
                <wp:positionV relativeFrom="paragraph">
                  <wp:posOffset>749300</wp:posOffset>
                </wp:positionV>
                <wp:extent cx="1943100" cy="266700"/>
                <wp:effectExtent l="0" t="0" r="19050" b="19050"/>
                <wp:wrapNone/>
                <wp:docPr id="1450820586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2667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01DCCCEA" id="正方形/長方形 1" o:spid="_x0000_s1026" style="position:absolute;margin-left:450.75pt;margin-top:59pt;width:153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" filled="f" strokecolor="#e00" strokeweight="1pt"/>
            </w:pict>
          </mc:Fallback>
        </mc:AlternateContent>
      </w:r>
      <w:r w:rsidR="00C94D9B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A346588" wp14:editId="4313E2F8">
                <wp:simplePos x="0" y="0"/>
                <wp:positionH relativeFrom="column">
                  <wp:posOffset>7153275</wp:posOffset>
                </wp:positionH>
                <wp:positionV relativeFrom="paragraph">
                  <wp:posOffset>473075</wp:posOffset>
                </wp:positionV>
                <wp:extent cx="266700" cy="276225"/>
                <wp:effectExtent l="0" t="0" r="0" b="0"/>
                <wp:wrapNone/>
                <wp:docPr id="1990563003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E41766" w14:textId="4EF3A84B" w:rsidR="00C94D9B" w:rsidRPr="008F0EB5" w:rsidRDefault="00C94D9B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346588" id="_x0000_s1037" type="#_x0000_t202" style="position:absolute;left:0;text-align:left;margin-left:563.25pt;margin-top:37.25pt;width:21pt;height:21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" filled="f" stroked="f" strokeweight=".5pt">
                <v:textbox>
                  <w:txbxContent>
                    <w:p w14:paraId="1AE41766" w14:textId="4EF3A84B" w:rsidR="00C94D9B" w:rsidRPr="008F0EB5" w:rsidRDefault="00C94D9B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8F29E7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78EEE2" wp14:editId="6CF720B4">
                <wp:simplePos x="0" y="0"/>
                <wp:positionH relativeFrom="column">
                  <wp:posOffset>9115425</wp:posOffset>
                </wp:positionH>
                <wp:positionV relativeFrom="paragraph">
                  <wp:posOffset>482600</wp:posOffset>
                </wp:positionV>
                <wp:extent cx="266700" cy="276225"/>
                <wp:effectExtent l="0" t="0" r="0" b="0"/>
                <wp:wrapNone/>
                <wp:docPr id="536860265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C05DD9" w14:textId="19CEEB29" w:rsidR="008F29E7" w:rsidRPr="008F0EB5" w:rsidRDefault="008F29E7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78EEE2" id="_x0000_s1038" type="#_x0000_t202" style="position:absolute;left:0;text-align:left;margin-left:717.75pt;margin-top:38pt;width:21pt;height:21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" filled="f" stroked="f" strokeweight=".5pt">
                <v:textbox>
                  <w:txbxContent>
                    <w:p w14:paraId="44C05DD9" w14:textId="19CEEB29" w:rsidR="008F29E7" w:rsidRPr="008F0EB5" w:rsidRDefault="008F29E7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8F29E7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5BC7FF9" wp14:editId="5FAE86B6">
                <wp:simplePos x="0" y="0"/>
                <wp:positionH relativeFrom="column">
                  <wp:posOffset>7686675</wp:posOffset>
                </wp:positionH>
                <wp:positionV relativeFrom="paragraph">
                  <wp:posOffset>758826</wp:posOffset>
                </wp:positionV>
                <wp:extent cx="1943100" cy="266700"/>
                <wp:effectExtent l="0" t="0" r="19050" b="19050"/>
                <wp:wrapNone/>
                <wp:docPr id="1177809682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2667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05231E1B" id="正方形/長方形 1" o:spid="_x0000_s1026" style="position:absolute;margin-left:605.25pt;margin-top:59.75pt;width:153pt;height:2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" filled="f" strokecolor="#e00" strokeweight="1pt"/>
            </w:pict>
          </mc:Fallback>
        </mc:AlternateContent>
      </w:r>
      <w:r w:rsidR="008F0EB5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2AA951" wp14:editId="2E07A37A">
                <wp:simplePos x="0" y="0"/>
                <wp:positionH relativeFrom="column">
                  <wp:posOffset>-200025</wp:posOffset>
                </wp:positionH>
                <wp:positionV relativeFrom="paragraph">
                  <wp:posOffset>339725</wp:posOffset>
                </wp:positionV>
                <wp:extent cx="266700" cy="276225"/>
                <wp:effectExtent l="0" t="0" r="0" b="0"/>
                <wp:wrapNone/>
                <wp:docPr id="480302198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3A4945" w14:textId="7DFDFB5F" w:rsidR="008F0EB5" w:rsidRPr="008F0EB5" w:rsidRDefault="008F0EB5">
                            <w:pPr>
                              <w:rPr>
                                <w:color w:val="EE0000"/>
                              </w:rPr>
                            </w:pPr>
                            <w:r w:rsidRPr="008F0EB5">
                              <w:rPr>
                                <w:rFonts w:hint="eastAsia"/>
                                <w:color w:val="EE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2AA951" id="_x0000_s1039" type="#_x0000_t202" style="position:absolute;left:0;text-align:left;margin-left:-15.75pt;margin-top:26.75pt;width:21pt;height:21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" filled="f" stroked="f" strokeweight=".5pt">
                <v:textbox>
                  <w:txbxContent>
                    <w:p w14:paraId="493A4945" w14:textId="7DFDFB5F" w:rsidR="008F0EB5" w:rsidRPr="008F0EB5" w:rsidRDefault="008F0EB5">
                      <w:pPr>
                        <w:rPr>
                          <w:color w:val="EE0000"/>
                        </w:rPr>
                      </w:pPr>
                      <w:r w:rsidRPr="008F0EB5">
                        <w:rPr>
                          <w:rFonts w:hint="eastAsia"/>
                          <w:color w:val="EE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8F0EB5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0C44D1C" wp14:editId="3004EB17">
                <wp:simplePos x="0" y="0"/>
                <wp:positionH relativeFrom="column">
                  <wp:posOffset>95250</wp:posOffset>
                </wp:positionH>
                <wp:positionV relativeFrom="paragraph">
                  <wp:posOffset>396875</wp:posOffset>
                </wp:positionV>
                <wp:extent cx="1000125" cy="171450"/>
                <wp:effectExtent l="0" t="0" r="28575" b="19050"/>
                <wp:wrapNone/>
                <wp:docPr id="1747914054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1714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rect w14:anchorId="6A934523" id="正方形/長方形 1" o:spid="_x0000_s1026" style="position:absolute;margin-left:7.5pt;margin-top:31.25pt;width:78.75pt;height:13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" filled="f" strokecolor="#e00" strokeweight="1pt"/>
            </w:pict>
          </mc:Fallback>
        </mc:AlternateContent>
      </w:r>
      <w:r w:rsidR="00C4749C" w:rsidRPr="00C4749C">
        <w:rPr>
          <w:noProof/>
        </w:rPr>
        <w:drawing>
          <wp:anchor distT="0" distB="0" distL="114300" distR="114300" simplePos="0" relativeHeight="251660288" behindDoc="0" locked="0" layoutInCell="1" allowOverlap="1" wp14:anchorId="397FA43A" wp14:editId="25D346F6">
            <wp:simplePos x="0" y="0"/>
            <wp:positionH relativeFrom="column">
              <wp:posOffset>0</wp:posOffset>
            </wp:positionH>
            <wp:positionV relativeFrom="paragraph">
              <wp:posOffset>320675</wp:posOffset>
            </wp:positionV>
            <wp:extent cx="9777730" cy="3921125"/>
            <wp:effectExtent l="0" t="0" r="0" b="3175"/>
            <wp:wrapTopAndBottom/>
            <wp:docPr id="39850682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50682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11A0C">
        <w:rPr>
          <w:rFonts w:hint="eastAsia"/>
        </w:rPr>
        <w:t>通常時</w:t>
      </w:r>
    </w:p>
    <w:p w14:paraId="10C129DC" w14:textId="7636ED90" w:rsidR="0092112C" w:rsidRDefault="0092112C">
      <w:pPr>
        <w:widowControl/>
        <w:spacing w:after="160" w:line="259" w:lineRule="auto"/>
      </w:pPr>
      <w:r>
        <w:br w:type="page"/>
      </w:r>
    </w:p>
    <w:p w14:paraId="21B99108" w14:textId="43454B5F" w:rsidR="00412D27" w:rsidRDefault="00C841DC" w:rsidP="00311A0C">
      <w:pPr>
        <w:pStyle w:val="2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4695739" wp14:editId="751E7D7A">
                <wp:simplePos x="0" y="0"/>
                <wp:positionH relativeFrom="margin">
                  <wp:posOffset>2867025</wp:posOffset>
                </wp:positionH>
                <wp:positionV relativeFrom="paragraph">
                  <wp:posOffset>1238250</wp:posOffset>
                </wp:positionV>
                <wp:extent cx="409575" cy="238125"/>
                <wp:effectExtent l="0" t="0" r="0" b="0"/>
                <wp:wrapNone/>
                <wp:docPr id="595182598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CC9529" w14:textId="35E7DA69" w:rsidR="00C841DC" w:rsidRPr="008F0EB5" w:rsidRDefault="00C841DC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9.2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695739" id="_x0000_s1040" type="#_x0000_t202" style="position:absolute;left:0;text-align:left;margin-left:225.75pt;margin-top:97.5pt;width:32.25pt;height:18.75pt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" filled="f" stroked="f" strokeweight=".5pt">
                <v:textbox>
                  <w:txbxContent>
                    <w:p w14:paraId="61CC9529" w14:textId="35E7DA69" w:rsidR="00C841DC" w:rsidRPr="008F0EB5" w:rsidRDefault="00C841DC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9.2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70A1DAF" wp14:editId="174A2605">
                <wp:simplePos x="0" y="0"/>
                <wp:positionH relativeFrom="margin">
                  <wp:posOffset>428625</wp:posOffset>
                </wp:positionH>
                <wp:positionV relativeFrom="paragraph">
                  <wp:posOffset>1047750</wp:posOffset>
                </wp:positionV>
                <wp:extent cx="2428875" cy="666750"/>
                <wp:effectExtent l="0" t="0" r="28575" b="19050"/>
                <wp:wrapNone/>
                <wp:docPr id="1449490513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8875" cy="6667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2DBAAC2F" id="正方形/長方形 1" o:spid="_x0000_s1026" style="position:absolute;margin-left:33.75pt;margin-top:82.5pt;width:191.25pt;height:52.5pt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" filled="f" strokecolor="#e00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771595E" wp14:editId="387CE908">
                <wp:simplePos x="0" y="0"/>
                <wp:positionH relativeFrom="margin">
                  <wp:posOffset>2714625</wp:posOffset>
                </wp:positionH>
                <wp:positionV relativeFrom="paragraph">
                  <wp:posOffset>809625</wp:posOffset>
                </wp:positionV>
                <wp:extent cx="409575" cy="238125"/>
                <wp:effectExtent l="0" t="0" r="0" b="0"/>
                <wp:wrapNone/>
                <wp:docPr id="1138410754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A036AB" w14:textId="02BFC9DF" w:rsidR="00C841DC" w:rsidRPr="008F0EB5" w:rsidRDefault="00C841DC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9.1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71595E" id="_x0000_s1041" type="#_x0000_t202" style="position:absolute;left:0;text-align:left;margin-left:213.75pt;margin-top:63.75pt;width:32.25pt;height:18.75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" filled="f" stroked="f" strokeweight=".5pt">
                <v:textbox>
                  <w:txbxContent>
                    <w:p w14:paraId="20A036AB" w14:textId="02BFC9DF" w:rsidR="00C841DC" w:rsidRPr="008F0EB5" w:rsidRDefault="00C841DC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9.1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6FF2549" wp14:editId="11B36961">
                <wp:simplePos x="0" y="0"/>
                <wp:positionH relativeFrom="margin">
                  <wp:posOffset>238126</wp:posOffset>
                </wp:positionH>
                <wp:positionV relativeFrom="paragraph">
                  <wp:posOffset>809626</wp:posOffset>
                </wp:positionV>
                <wp:extent cx="2476500" cy="209550"/>
                <wp:effectExtent l="0" t="0" r="19050" b="19050"/>
                <wp:wrapNone/>
                <wp:docPr id="1396334892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0" cy="2095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06E7CA8F" id="正方形/長方形 1" o:spid="_x0000_s1026" style="position:absolute;margin-left:18.75pt;margin-top:63.75pt;width:195pt;height:16.5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" filled="f" strokecolor="#e00" strokeweight="1pt">
                <w10:wrap anchorx="margin"/>
              </v:rect>
            </w:pict>
          </mc:Fallback>
        </mc:AlternateContent>
      </w:r>
      <w:r w:rsidR="000B1232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F749D52" wp14:editId="227FA8AC">
                <wp:simplePos x="0" y="0"/>
                <wp:positionH relativeFrom="margin">
                  <wp:posOffset>504825</wp:posOffset>
                </wp:positionH>
                <wp:positionV relativeFrom="paragraph">
                  <wp:posOffset>488315</wp:posOffset>
                </wp:positionV>
                <wp:extent cx="304800" cy="264160"/>
                <wp:effectExtent l="0" t="0" r="0" b="2540"/>
                <wp:wrapNone/>
                <wp:docPr id="1398918257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264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E35F3A" w14:textId="79C8BC91" w:rsidR="000B1232" w:rsidRPr="008F0EB5" w:rsidRDefault="000B1232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749D52" id="_x0000_s1042" type="#_x0000_t202" style="position:absolute;left:0;text-align:left;margin-left:39.75pt;margin-top:38.45pt;width:24pt;height:20.8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" filled="f" stroked="f" strokeweight=".5pt">
                <v:textbox>
                  <w:txbxContent>
                    <w:p w14:paraId="22E35F3A" w14:textId="79C8BC91" w:rsidR="000B1232" w:rsidRPr="008F0EB5" w:rsidRDefault="000B1232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B1232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D8E06B9" wp14:editId="7647F401">
                <wp:simplePos x="0" y="0"/>
                <wp:positionH relativeFrom="margin">
                  <wp:align>right</wp:align>
                </wp:positionH>
                <wp:positionV relativeFrom="paragraph">
                  <wp:posOffset>752475</wp:posOffset>
                </wp:positionV>
                <wp:extent cx="9648825" cy="1095375"/>
                <wp:effectExtent l="0" t="0" r="28575" b="28575"/>
                <wp:wrapNone/>
                <wp:docPr id="699344069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48825" cy="10953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79212577" id="正方形/長方形 1" o:spid="_x0000_s1026" style="position:absolute;margin-left:708.55pt;margin-top:59.25pt;width:759.75pt;height:86.25pt;z-index:2517125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" filled="f" strokecolor="#e00" strokeweight="1pt">
                <w10:wrap anchorx="margin"/>
              </v:rect>
            </w:pict>
          </mc:Fallback>
        </mc:AlternateContent>
      </w:r>
      <w:r w:rsidR="00311A0C">
        <w:rPr>
          <w:rFonts w:hint="eastAsia"/>
        </w:rPr>
        <w:t>エラーメッセージ表示時</w:t>
      </w:r>
    </w:p>
    <w:p w14:paraId="74D83DA7" w14:textId="5769C149" w:rsidR="00311A0C" w:rsidRDefault="0092112C">
      <w:pPr>
        <w:widowControl/>
        <w:spacing w:after="160" w:line="259" w:lineRule="auto"/>
      </w:pPr>
      <w:r w:rsidRPr="0092112C">
        <w:rPr>
          <w:noProof/>
        </w:rPr>
        <w:drawing>
          <wp:anchor distT="0" distB="0" distL="114300" distR="114300" simplePos="0" relativeHeight="251661312" behindDoc="0" locked="0" layoutInCell="1" allowOverlap="1" wp14:anchorId="0F28FCA4" wp14:editId="78D0F59D">
            <wp:simplePos x="0" y="0"/>
            <wp:positionH relativeFrom="column">
              <wp:posOffset>0</wp:posOffset>
            </wp:positionH>
            <wp:positionV relativeFrom="paragraph">
              <wp:posOffset>85725</wp:posOffset>
            </wp:positionV>
            <wp:extent cx="9777730" cy="2580640"/>
            <wp:effectExtent l="0" t="0" r="0" b="0"/>
            <wp:wrapTopAndBottom/>
            <wp:docPr id="74150187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50187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11A0C">
        <w:br w:type="page"/>
      </w:r>
    </w:p>
    <w:p w14:paraId="13E19A37" w14:textId="3450424B" w:rsidR="00DB0F7A" w:rsidRDefault="00DB0F7A" w:rsidP="00DB0F7A">
      <w:pPr>
        <w:pStyle w:val="10"/>
      </w:pPr>
      <w:bookmarkStart w:id="2" w:name="_Ref231552976"/>
      <w:r>
        <w:rPr>
          <w:rFonts w:hint="eastAsia"/>
        </w:rPr>
        <w:lastRenderedPageBreak/>
        <w:t>画面項目一覧</w:t>
      </w:r>
      <w:bookmarkEnd w:id="2"/>
    </w:p>
    <w:p w14:paraId="485815D7" w14:textId="4AE67494" w:rsidR="00D0015A" w:rsidRPr="00D0015A" w:rsidRDefault="00D0015A" w:rsidP="00D0015A">
      <w:pPr>
        <w:ind w:leftChars="100" w:left="210"/>
      </w:pPr>
      <w:r>
        <w:rPr>
          <w:rFonts w:hint="eastAsia"/>
        </w:rPr>
        <w:t>部品の種類については</w:t>
      </w:r>
      <w:r w:rsidRPr="00A76F8B">
        <w:rPr>
          <w:rFonts w:hint="eastAsia"/>
          <w:u w:val="single"/>
        </w:rPr>
        <w:t>画面部品凡例</w:t>
      </w:r>
      <w:r>
        <w:rPr>
          <w:rFonts w:hint="eastAsia"/>
        </w:rPr>
        <w:t>を、部品ごとの仕様については</w:t>
      </w:r>
      <w:r w:rsidRPr="00A76F8B">
        <w:rPr>
          <w:rFonts w:hint="eastAsia"/>
          <w:u w:val="single"/>
        </w:rPr>
        <w:t>画面部品仕様</w:t>
      </w:r>
      <w:r>
        <w:rPr>
          <w:rFonts w:hint="eastAsia"/>
        </w:rPr>
        <w:t>を参照する。</w:t>
      </w:r>
    </w:p>
    <w:tbl>
      <w:tblPr>
        <w:tblStyle w:val="5-1"/>
        <w:tblW w:w="5000" w:type="pct"/>
        <w:tblLook w:val="04A0" w:firstRow="1" w:lastRow="0" w:firstColumn="1" w:lastColumn="0" w:noHBand="0" w:noVBand="1"/>
      </w:tblPr>
      <w:tblGrid>
        <w:gridCol w:w="564"/>
        <w:gridCol w:w="1791"/>
        <w:gridCol w:w="3939"/>
        <w:gridCol w:w="1357"/>
        <w:gridCol w:w="1133"/>
        <w:gridCol w:w="994"/>
        <w:gridCol w:w="2834"/>
        <w:gridCol w:w="2776"/>
      </w:tblGrid>
      <w:tr w:rsidR="00DB0F7A" w:rsidRPr="00877543" w14:paraId="22BC5A14" w14:textId="77777777" w:rsidTr="00D001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" w:type="pct"/>
          </w:tcPr>
          <w:p w14:paraId="545B8935" w14:textId="77777777" w:rsidR="00DB0F7A" w:rsidRPr="00877543" w:rsidRDefault="00DB0F7A" w:rsidP="0036296F">
            <w:pPr>
              <w:pStyle w:val="aa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No</w:t>
            </w:r>
          </w:p>
        </w:tc>
        <w:tc>
          <w:tcPr>
            <w:tcW w:w="582" w:type="pct"/>
          </w:tcPr>
          <w:p w14:paraId="56ABA542" w14:textId="77777777" w:rsidR="00DB0F7A" w:rsidRPr="00877543" w:rsidRDefault="00DB0F7A" w:rsidP="0036296F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項目名</w:t>
            </w:r>
          </w:p>
        </w:tc>
        <w:tc>
          <w:tcPr>
            <w:tcW w:w="1280" w:type="pct"/>
          </w:tcPr>
          <w:p w14:paraId="11EFC5D2" w14:textId="77777777" w:rsidR="00DB0F7A" w:rsidRPr="00877543" w:rsidRDefault="00DB0F7A" w:rsidP="0036296F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概要</w:t>
            </w:r>
          </w:p>
        </w:tc>
        <w:tc>
          <w:tcPr>
            <w:tcW w:w="441" w:type="pct"/>
          </w:tcPr>
          <w:p w14:paraId="3684D1E5" w14:textId="77777777" w:rsidR="00DB0F7A" w:rsidRPr="00877543" w:rsidRDefault="00DB0F7A" w:rsidP="0036296F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 w:rsidRPr="00877543">
              <w:rPr>
                <w:rFonts w:hint="eastAsia"/>
                <w:sz w:val="18"/>
                <w:szCs w:val="21"/>
              </w:rPr>
              <w:t>ラベル</w:t>
            </w:r>
          </w:p>
        </w:tc>
        <w:tc>
          <w:tcPr>
            <w:tcW w:w="368" w:type="pct"/>
          </w:tcPr>
          <w:p w14:paraId="20751868" w14:textId="77777777" w:rsidR="00DB0F7A" w:rsidRPr="00877543" w:rsidRDefault="00DB0F7A" w:rsidP="0036296F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 w:rsidRPr="00877543">
              <w:rPr>
                <w:rFonts w:hint="eastAsia"/>
                <w:sz w:val="18"/>
                <w:szCs w:val="21"/>
              </w:rPr>
              <w:t>部品の種類</w:t>
            </w:r>
          </w:p>
        </w:tc>
        <w:tc>
          <w:tcPr>
            <w:tcW w:w="323" w:type="pct"/>
          </w:tcPr>
          <w:p w14:paraId="47361BEE" w14:textId="77777777" w:rsidR="00DB0F7A" w:rsidRDefault="00DB0F7A" w:rsidP="0036296F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初期表示</w:t>
            </w:r>
          </w:p>
        </w:tc>
        <w:tc>
          <w:tcPr>
            <w:tcW w:w="921" w:type="pct"/>
          </w:tcPr>
          <w:p w14:paraId="01DA649D" w14:textId="2B4AB329" w:rsidR="00DB0F7A" w:rsidRDefault="00D0015A" w:rsidP="0036296F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入出力仕様</w:t>
            </w:r>
          </w:p>
        </w:tc>
        <w:tc>
          <w:tcPr>
            <w:tcW w:w="902" w:type="pct"/>
          </w:tcPr>
          <w:p w14:paraId="325284C5" w14:textId="10E131C0" w:rsidR="00DB0F7A" w:rsidRDefault="00D0015A" w:rsidP="0036296F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備考</w:t>
            </w:r>
          </w:p>
        </w:tc>
      </w:tr>
      <w:tr w:rsidR="00697B27" w:rsidRPr="00877543" w14:paraId="71AB44D4" w14:textId="77777777" w:rsidTr="00D00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" w:type="pct"/>
          </w:tcPr>
          <w:p w14:paraId="24382519" w14:textId="77777777" w:rsidR="00697B27" w:rsidRPr="00877543" w:rsidRDefault="00697B27" w:rsidP="00DB0F7A">
            <w:pPr>
              <w:pStyle w:val="aa"/>
              <w:numPr>
                <w:ilvl w:val="0"/>
                <w:numId w:val="17"/>
              </w:numPr>
              <w:jc w:val="both"/>
              <w:rPr>
                <w:b w:val="0"/>
                <w:bCs w:val="0"/>
                <w:sz w:val="18"/>
                <w:szCs w:val="21"/>
              </w:rPr>
            </w:pPr>
          </w:p>
        </w:tc>
        <w:tc>
          <w:tcPr>
            <w:tcW w:w="582" w:type="pct"/>
          </w:tcPr>
          <w:p w14:paraId="18F3EE93" w14:textId="24E55648" w:rsidR="00697B27" w:rsidRDefault="00697B27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画面タイトル</w:t>
            </w:r>
          </w:p>
        </w:tc>
        <w:tc>
          <w:tcPr>
            <w:tcW w:w="1280" w:type="pct"/>
          </w:tcPr>
          <w:p w14:paraId="6114439C" w14:textId="76C5A6BA" w:rsidR="00697B27" w:rsidRDefault="00697B27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この画面の名称を表示するラベル。</w:t>
            </w:r>
          </w:p>
        </w:tc>
        <w:tc>
          <w:tcPr>
            <w:tcW w:w="441" w:type="pct"/>
          </w:tcPr>
          <w:p w14:paraId="61729914" w14:textId="26EF1A31" w:rsidR="00697B27" w:rsidRDefault="00697B27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会社マスタ管理画面</w:t>
            </w:r>
          </w:p>
        </w:tc>
        <w:tc>
          <w:tcPr>
            <w:tcW w:w="368" w:type="pct"/>
          </w:tcPr>
          <w:p w14:paraId="04677334" w14:textId="222395AD" w:rsidR="00697B27" w:rsidRDefault="00697B27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ラベル</w:t>
            </w:r>
          </w:p>
        </w:tc>
        <w:tc>
          <w:tcPr>
            <w:tcW w:w="323" w:type="pct"/>
          </w:tcPr>
          <w:p w14:paraId="0FBB4AB1" w14:textId="1A3C9351" w:rsidR="00697B27" w:rsidRDefault="00697B27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921" w:type="pct"/>
          </w:tcPr>
          <w:p w14:paraId="1F2D0FA4" w14:textId="3043B6D4" w:rsidR="00697B27" w:rsidRDefault="00697B27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902" w:type="pct"/>
          </w:tcPr>
          <w:p w14:paraId="1EBDC7EB" w14:textId="69030D5D" w:rsidR="00697B27" w:rsidRDefault="009C1EDE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</w:tr>
      <w:tr w:rsidR="00DB0F7A" w:rsidRPr="00877543" w14:paraId="6FE278B3" w14:textId="77777777" w:rsidTr="00D001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" w:type="pct"/>
          </w:tcPr>
          <w:p w14:paraId="2ED879F3" w14:textId="77777777" w:rsidR="00DB0F7A" w:rsidRPr="00877543" w:rsidRDefault="00DB0F7A" w:rsidP="00DB0F7A">
            <w:pPr>
              <w:pStyle w:val="aa"/>
              <w:numPr>
                <w:ilvl w:val="0"/>
                <w:numId w:val="17"/>
              </w:numPr>
              <w:jc w:val="both"/>
              <w:rPr>
                <w:b w:val="0"/>
                <w:bCs w:val="0"/>
                <w:sz w:val="18"/>
                <w:szCs w:val="21"/>
              </w:rPr>
            </w:pPr>
          </w:p>
        </w:tc>
        <w:tc>
          <w:tcPr>
            <w:tcW w:w="582" w:type="pct"/>
          </w:tcPr>
          <w:p w14:paraId="41CB1A19" w14:textId="7CE89508" w:rsidR="00DB0F7A" w:rsidRDefault="00DB0F7A" w:rsidP="0036296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CSVダウンロードボタン</w:t>
            </w:r>
          </w:p>
        </w:tc>
        <w:tc>
          <w:tcPr>
            <w:tcW w:w="1280" w:type="pct"/>
          </w:tcPr>
          <w:p w14:paraId="27B4FB1D" w14:textId="3E25C9F9" w:rsidR="00DB0F7A" w:rsidRDefault="00DB0F7A" w:rsidP="0036296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会社マスタに登録されている全ての会社</w:t>
            </w:r>
            <w:r w:rsidR="004C27B6">
              <w:rPr>
                <w:rFonts w:hint="eastAsia"/>
                <w:sz w:val="18"/>
                <w:szCs w:val="21"/>
              </w:rPr>
              <w:t>マスタレコード</w:t>
            </w:r>
            <w:r>
              <w:rPr>
                <w:rFonts w:hint="eastAsia"/>
                <w:sz w:val="18"/>
                <w:szCs w:val="21"/>
              </w:rPr>
              <w:t>をCSV形式でダウンロードするボタン。</w:t>
            </w:r>
          </w:p>
        </w:tc>
        <w:tc>
          <w:tcPr>
            <w:tcW w:w="441" w:type="pct"/>
          </w:tcPr>
          <w:p w14:paraId="65124CB1" w14:textId="0D7BF1FA" w:rsidR="00DB0F7A" w:rsidRDefault="00DB0F7A" w:rsidP="0036296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CSVダウンロード</w:t>
            </w:r>
          </w:p>
        </w:tc>
        <w:tc>
          <w:tcPr>
            <w:tcW w:w="368" w:type="pct"/>
          </w:tcPr>
          <w:p w14:paraId="0A15153F" w14:textId="7B109761" w:rsidR="00DB0F7A" w:rsidRDefault="00DB0F7A" w:rsidP="0036296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ボタン</w:t>
            </w:r>
          </w:p>
        </w:tc>
        <w:tc>
          <w:tcPr>
            <w:tcW w:w="323" w:type="pct"/>
          </w:tcPr>
          <w:p w14:paraId="65DCB76C" w14:textId="56E7AB6A" w:rsidR="00DB0F7A" w:rsidRDefault="00DB0F7A" w:rsidP="0036296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921" w:type="pct"/>
          </w:tcPr>
          <w:p w14:paraId="5F75AA83" w14:textId="1ACD73D2" w:rsidR="00DB0F7A" w:rsidRDefault="00DB0F7A" w:rsidP="0036296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902" w:type="pct"/>
          </w:tcPr>
          <w:p w14:paraId="401B3C3B" w14:textId="18EE6615" w:rsidR="00DB0F7A" w:rsidRDefault="0009219D" w:rsidP="0036296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</w:tr>
      <w:tr w:rsidR="00DB0F7A" w:rsidRPr="00877543" w14:paraId="71CF9272" w14:textId="77777777" w:rsidTr="00D00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" w:type="pct"/>
          </w:tcPr>
          <w:p w14:paraId="062CD5C9" w14:textId="77777777" w:rsidR="00DB0F7A" w:rsidRPr="00877543" w:rsidRDefault="00DB0F7A" w:rsidP="00DB0F7A">
            <w:pPr>
              <w:pStyle w:val="aa"/>
              <w:numPr>
                <w:ilvl w:val="0"/>
                <w:numId w:val="17"/>
              </w:numPr>
              <w:jc w:val="both"/>
              <w:rPr>
                <w:b w:val="0"/>
                <w:bCs w:val="0"/>
                <w:sz w:val="18"/>
                <w:szCs w:val="21"/>
              </w:rPr>
            </w:pPr>
          </w:p>
        </w:tc>
        <w:tc>
          <w:tcPr>
            <w:tcW w:w="582" w:type="pct"/>
          </w:tcPr>
          <w:p w14:paraId="011238E5" w14:textId="36218383" w:rsidR="00DB0F7A" w:rsidRDefault="00DB0F7A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CSVアップロードボタン</w:t>
            </w:r>
          </w:p>
        </w:tc>
        <w:tc>
          <w:tcPr>
            <w:tcW w:w="1280" w:type="pct"/>
          </w:tcPr>
          <w:p w14:paraId="331D5780" w14:textId="0CEE8888" w:rsidR="00DB0F7A" w:rsidRDefault="00DB0F7A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会社マスタに登録するCSV形式のファイルをアップロードするボタン。</w:t>
            </w:r>
          </w:p>
        </w:tc>
        <w:tc>
          <w:tcPr>
            <w:tcW w:w="441" w:type="pct"/>
          </w:tcPr>
          <w:p w14:paraId="07B286B9" w14:textId="477D9C04" w:rsidR="00DB0F7A" w:rsidRDefault="00DB0F7A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CSVアップロード</w:t>
            </w:r>
          </w:p>
        </w:tc>
        <w:tc>
          <w:tcPr>
            <w:tcW w:w="368" w:type="pct"/>
          </w:tcPr>
          <w:p w14:paraId="66E70F2E" w14:textId="455E1332" w:rsidR="00DB0F7A" w:rsidRDefault="00DB0F7A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ボタン</w:t>
            </w:r>
          </w:p>
        </w:tc>
        <w:tc>
          <w:tcPr>
            <w:tcW w:w="323" w:type="pct"/>
          </w:tcPr>
          <w:p w14:paraId="493E4119" w14:textId="1AD600FB" w:rsidR="00DB0F7A" w:rsidRDefault="00DB0F7A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921" w:type="pct"/>
          </w:tcPr>
          <w:p w14:paraId="74543518" w14:textId="1900CF0C" w:rsidR="00DB0F7A" w:rsidRDefault="0009219D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クリックするとファイル選択ダイアログが開く。</w:t>
            </w:r>
          </w:p>
        </w:tc>
        <w:tc>
          <w:tcPr>
            <w:tcW w:w="902" w:type="pct"/>
          </w:tcPr>
          <w:p w14:paraId="5D85D1D4" w14:textId="448603E8" w:rsidR="00DB0F7A" w:rsidRDefault="0009219D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</w:tr>
      <w:tr w:rsidR="00DB0F7A" w:rsidRPr="00877543" w14:paraId="2788C126" w14:textId="77777777" w:rsidTr="00D001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" w:type="pct"/>
          </w:tcPr>
          <w:p w14:paraId="35F8D4E8" w14:textId="77777777" w:rsidR="00DB0F7A" w:rsidRPr="00877543" w:rsidRDefault="00DB0F7A" w:rsidP="00DB0F7A">
            <w:pPr>
              <w:pStyle w:val="aa"/>
              <w:numPr>
                <w:ilvl w:val="0"/>
                <w:numId w:val="17"/>
              </w:numPr>
              <w:jc w:val="both"/>
              <w:rPr>
                <w:b w:val="0"/>
                <w:bCs w:val="0"/>
                <w:sz w:val="18"/>
                <w:szCs w:val="21"/>
              </w:rPr>
            </w:pPr>
          </w:p>
        </w:tc>
        <w:tc>
          <w:tcPr>
            <w:tcW w:w="582" w:type="pct"/>
          </w:tcPr>
          <w:p w14:paraId="260CA1D3" w14:textId="42DAC731" w:rsidR="00DB0F7A" w:rsidRDefault="00DB0F7A" w:rsidP="00DB0F7A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取得データ件数</w:t>
            </w:r>
          </w:p>
        </w:tc>
        <w:tc>
          <w:tcPr>
            <w:tcW w:w="1280" w:type="pct"/>
          </w:tcPr>
          <w:p w14:paraId="4DA8D173" w14:textId="52F54077" w:rsidR="00DB0F7A" w:rsidRDefault="00DB0F7A" w:rsidP="00DB0F7A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取得した</w:t>
            </w:r>
            <w:r w:rsidR="001D5CA8">
              <w:rPr>
                <w:rFonts w:hint="eastAsia"/>
                <w:sz w:val="18"/>
                <w:szCs w:val="21"/>
              </w:rPr>
              <w:t>会社マスタレコード</w:t>
            </w:r>
            <w:r>
              <w:rPr>
                <w:rFonts w:hint="eastAsia"/>
                <w:sz w:val="18"/>
                <w:szCs w:val="21"/>
              </w:rPr>
              <w:t>の件数を表示するラベル。</w:t>
            </w:r>
          </w:p>
        </w:tc>
        <w:tc>
          <w:tcPr>
            <w:tcW w:w="441" w:type="pct"/>
          </w:tcPr>
          <w:p w14:paraId="607812A6" w14:textId="6C167563" w:rsidR="00DB0F7A" w:rsidRDefault="00DB0F7A" w:rsidP="00DB0F7A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368" w:type="pct"/>
          </w:tcPr>
          <w:p w14:paraId="79705D64" w14:textId="34A24124" w:rsidR="00DB0F7A" w:rsidRDefault="00DB0F7A" w:rsidP="00DB0F7A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ラベル</w:t>
            </w:r>
          </w:p>
        </w:tc>
        <w:tc>
          <w:tcPr>
            <w:tcW w:w="323" w:type="pct"/>
          </w:tcPr>
          <w:p w14:paraId="66BBC587" w14:textId="4FA9C464" w:rsidR="00DB0F7A" w:rsidRDefault="00DB0F7A" w:rsidP="00DB0F7A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921" w:type="pct"/>
          </w:tcPr>
          <w:p w14:paraId="4C95C427" w14:textId="6AD0CE35" w:rsidR="00DB0F7A" w:rsidRDefault="000E53EA" w:rsidP="00DB0F7A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「取得データ件数: 」 + データ件数 + 「件」</w:t>
            </w:r>
          </w:p>
        </w:tc>
        <w:tc>
          <w:tcPr>
            <w:tcW w:w="902" w:type="pct"/>
          </w:tcPr>
          <w:p w14:paraId="2892EC87" w14:textId="1289EEFA" w:rsidR="00DB0F7A" w:rsidRDefault="000E53EA" w:rsidP="00DB0F7A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20"/>
                <w:szCs w:val="20"/>
              </w:rPr>
              <w:t>テーブル上部と下部で2つある。</w:t>
            </w:r>
          </w:p>
        </w:tc>
      </w:tr>
      <w:tr w:rsidR="00DB0F7A" w:rsidRPr="00877543" w14:paraId="294022C0" w14:textId="77777777" w:rsidTr="00D00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" w:type="pct"/>
          </w:tcPr>
          <w:p w14:paraId="243D1FB2" w14:textId="77777777" w:rsidR="00DB0F7A" w:rsidRPr="00877543" w:rsidRDefault="00DB0F7A" w:rsidP="00DB0F7A">
            <w:pPr>
              <w:pStyle w:val="aa"/>
              <w:numPr>
                <w:ilvl w:val="0"/>
                <w:numId w:val="17"/>
              </w:numPr>
              <w:jc w:val="both"/>
              <w:rPr>
                <w:b w:val="0"/>
                <w:bCs w:val="0"/>
                <w:sz w:val="18"/>
                <w:szCs w:val="21"/>
              </w:rPr>
            </w:pPr>
          </w:p>
        </w:tc>
        <w:tc>
          <w:tcPr>
            <w:tcW w:w="582" w:type="pct"/>
          </w:tcPr>
          <w:p w14:paraId="57F5B545" w14:textId="4D900BB1" w:rsidR="00DB0F7A" w:rsidRDefault="00DB0F7A" w:rsidP="00DB0F7A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ページネーション</w:t>
            </w:r>
          </w:p>
        </w:tc>
        <w:tc>
          <w:tcPr>
            <w:tcW w:w="1280" w:type="pct"/>
          </w:tcPr>
          <w:p w14:paraId="08380E75" w14:textId="2A1D6223" w:rsidR="00DB0F7A" w:rsidRDefault="00DB0F7A" w:rsidP="00DB0F7A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テーブルのページ送りをするページネーション。</w:t>
            </w:r>
          </w:p>
        </w:tc>
        <w:tc>
          <w:tcPr>
            <w:tcW w:w="441" w:type="pct"/>
          </w:tcPr>
          <w:p w14:paraId="698F51AD" w14:textId="444AB494" w:rsidR="00DB0F7A" w:rsidRDefault="00DB0F7A" w:rsidP="00DB0F7A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368" w:type="pct"/>
          </w:tcPr>
          <w:p w14:paraId="3A3D5C60" w14:textId="00FE5FC5" w:rsidR="00DB0F7A" w:rsidRDefault="00DB0F7A" w:rsidP="00DB0F7A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ページネーション</w:t>
            </w:r>
          </w:p>
        </w:tc>
        <w:tc>
          <w:tcPr>
            <w:tcW w:w="323" w:type="pct"/>
          </w:tcPr>
          <w:p w14:paraId="5F0D9262" w14:textId="39ACBF6A" w:rsidR="00DB0F7A" w:rsidRDefault="00DB0F7A" w:rsidP="00DB0F7A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921" w:type="pct"/>
          </w:tcPr>
          <w:p w14:paraId="26B5ACB1" w14:textId="33381DDA" w:rsidR="00DB0F7A" w:rsidRDefault="00DB0F7A" w:rsidP="00DB0F7A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902" w:type="pct"/>
          </w:tcPr>
          <w:p w14:paraId="22AEDC24" w14:textId="178DE7B6" w:rsidR="00DB0F7A" w:rsidRDefault="000E53EA" w:rsidP="00DB0F7A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20"/>
                <w:szCs w:val="20"/>
              </w:rPr>
              <w:t>テーブル上部と下部で2つある。</w:t>
            </w:r>
          </w:p>
        </w:tc>
      </w:tr>
      <w:tr w:rsidR="00DB0F7A" w:rsidRPr="00877543" w14:paraId="3D22071C" w14:textId="77777777" w:rsidTr="00D001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" w:type="pct"/>
          </w:tcPr>
          <w:p w14:paraId="03B9DEA5" w14:textId="77777777" w:rsidR="00DB0F7A" w:rsidRPr="00877543" w:rsidRDefault="00DB0F7A" w:rsidP="00DB0F7A">
            <w:pPr>
              <w:pStyle w:val="aa"/>
              <w:numPr>
                <w:ilvl w:val="0"/>
                <w:numId w:val="17"/>
              </w:numPr>
              <w:jc w:val="both"/>
              <w:rPr>
                <w:b w:val="0"/>
                <w:bCs w:val="0"/>
                <w:sz w:val="18"/>
                <w:szCs w:val="21"/>
              </w:rPr>
            </w:pPr>
          </w:p>
        </w:tc>
        <w:tc>
          <w:tcPr>
            <w:tcW w:w="582" w:type="pct"/>
          </w:tcPr>
          <w:p w14:paraId="0C9F1572" w14:textId="1BCFBEF4" w:rsidR="00DB0F7A" w:rsidRDefault="00DB0F7A" w:rsidP="00DB0F7A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表示件数セレクトボックス</w:t>
            </w:r>
          </w:p>
        </w:tc>
        <w:tc>
          <w:tcPr>
            <w:tcW w:w="1280" w:type="pct"/>
          </w:tcPr>
          <w:p w14:paraId="4E065E0D" w14:textId="0BDD47CC" w:rsidR="00DB0F7A" w:rsidRDefault="00DB0F7A" w:rsidP="00DB0F7A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画面上に表示する件数を選択するセレクトボックス</w:t>
            </w:r>
          </w:p>
        </w:tc>
        <w:tc>
          <w:tcPr>
            <w:tcW w:w="441" w:type="pct"/>
          </w:tcPr>
          <w:p w14:paraId="6552F5EE" w14:textId="43181694" w:rsidR="00DB0F7A" w:rsidRDefault="00DB0F7A" w:rsidP="00DB0F7A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表示件数</w:t>
            </w:r>
          </w:p>
        </w:tc>
        <w:tc>
          <w:tcPr>
            <w:tcW w:w="368" w:type="pct"/>
          </w:tcPr>
          <w:p w14:paraId="3AB1AA2A" w14:textId="0E2711D2" w:rsidR="00DB0F7A" w:rsidRDefault="00DB0F7A" w:rsidP="00DB0F7A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セレクトボックス</w:t>
            </w:r>
          </w:p>
        </w:tc>
        <w:tc>
          <w:tcPr>
            <w:tcW w:w="323" w:type="pct"/>
          </w:tcPr>
          <w:p w14:paraId="4CD9ED04" w14:textId="0BE367E7" w:rsidR="00DB0F7A" w:rsidRDefault="00DB0F7A" w:rsidP="00DB0F7A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30件</w:t>
            </w:r>
          </w:p>
        </w:tc>
        <w:tc>
          <w:tcPr>
            <w:tcW w:w="921" w:type="pct"/>
          </w:tcPr>
          <w:p w14:paraId="2E15CEC1" w14:textId="77777777" w:rsidR="00DB0F7A" w:rsidRDefault="00DB0F7A" w:rsidP="00C058A0">
            <w:pPr>
              <w:pStyle w:val="aa"/>
              <w:numPr>
                <w:ilvl w:val="0"/>
                <w:numId w:val="2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10件</w:t>
            </w:r>
          </w:p>
          <w:p w14:paraId="15A980AE" w14:textId="77777777" w:rsidR="00DB0F7A" w:rsidRDefault="00DB0F7A" w:rsidP="00C058A0">
            <w:pPr>
              <w:pStyle w:val="aa"/>
              <w:numPr>
                <w:ilvl w:val="0"/>
                <w:numId w:val="2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20件</w:t>
            </w:r>
          </w:p>
          <w:p w14:paraId="22BA6064" w14:textId="77777777" w:rsidR="00DB0F7A" w:rsidRDefault="00DB0F7A" w:rsidP="00C058A0">
            <w:pPr>
              <w:pStyle w:val="aa"/>
              <w:numPr>
                <w:ilvl w:val="0"/>
                <w:numId w:val="2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30件</w:t>
            </w:r>
          </w:p>
          <w:p w14:paraId="5F669189" w14:textId="63109340" w:rsidR="00DB0F7A" w:rsidRDefault="00DB0F7A" w:rsidP="00C058A0">
            <w:pPr>
              <w:pStyle w:val="aa"/>
              <w:numPr>
                <w:ilvl w:val="0"/>
                <w:numId w:val="2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全て</w:t>
            </w:r>
          </w:p>
        </w:tc>
        <w:tc>
          <w:tcPr>
            <w:tcW w:w="902" w:type="pct"/>
          </w:tcPr>
          <w:p w14:paraId="675D4F34" w14:textId="25B6F85D" w:rsidR="00DB0F7A" w:rsidRDefault="00DB0F7A" w:rsidP="00520954">
            <w:pPr>
              <w:pStyle w:val="aa"/>
              <w:numPr>
                <w:ilvl w:val="0"/>
                <w:numId w:val="2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件数を選択すると、その件数だけ1ページに</w:t>
            </w:r>
            <w:r w:rsidR="001D5CA8">
              <w:rPr>
                <w:rFonts w:hint="eastAsia"/>
                <w:sz w:val="18"/>
                <w:szCs w:val="21"/>
              </w:rPr>
              <w:t>会社マスタレコード</w:t>
            </w:r>
            <w:r>
              <w:rPr>
                <w:rFonts w:hint="eastAsia"/>
                <w:sz w:val="18"/>
                <w:szCs w:val="21"/>
              </w:rPr>
              <w:t>を表示する。</w:t>
            </w:r>
          </w:p>
          <w:p w14:paraId="7CEA21DD" w14:textId="01B46CB7" w:rsidR="000E53EA" w:rsidRDefault="000E53EA" w:rsidP="00520954">
            <w:pPr>
              <w:pStyle w:val="aa"/>
              <w:numPr>
                <w:ilvl w:val="0"/>
                <w:numId w:val="3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20"/>
                <w:szCs w:val="20"/>
              </w:rPr>
              <w:t>テーブル上部と下部で2つある。</w:t>
            </w:r>
          </w:p>
        </w:tc>
      </w:tr>
      <w:tr w:rsidR="00DB0F7A" w:rsidRPr="00877543" w14:paraId="74584D7E" w14:textId="77777777" w:rsidTr="00D00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" w:type="pct"/>
          </w:tcPr>
          <w:p w14:paraId="25C66688" w14:textId="77777777" w:rsidR="00DB0F7A" w:rsidRPr="00877543" w:rsidRDefault="00DB0F7A" w:rsidP="00DB0F7A">
            <w:pPr>
              <w:pStyle w:val="aa"/>
              <w:numPr>
                <w:ilvl w:val="0"/>
                <w:numId w:val="17"/>
              </w:numPr>
              <w:jc w:val="both"/>
              <w:rPr>
                <w:b w:val="0"/>
                <w:bCs w:val="0"/>
                <w:sz w:val="18"/>
                <w:szCs w:val="21"/>
              </w:rPr>
            </w:pPr>
          </w:p>
        </w:tc>
        <w:tc>
          <w:tcPr>
            <w:tcW w:w="582" w:type="pct"/>
          </w:tcPr>
          <w:p w14:paraId="47584952" w14:textId="7FD23748" w:rsidR="00DB0F7A" w:rsidRDefault="00DB0F7A" w:rsidP="00DB0F7A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表示ページセレクトボックス</w:t>
            </w:r>
          </w:p>
        </w:tc>
        <w:tc>
          <w:tcPr>
            <w:tcW w:w="1280" w:type="pct"/>
          </w:tcPr>
          <w:p w14:paraId="2101A76E" w14:textId="3E9FB194" w:rsidR="00DB0F7A" w:rsidRDefault="00DB0F7A" w:rsidP="00DB0F7A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画面に表示するページを選択するセレクトボックス</w:t>
            </w:r>
          </w:p>
        </w:tc>
        <w:tc>
          <w:tcPr>
            <w:tcW w:w="441" w:type="pct"/>
          </w:tcPr>
          <w:p w14:paraId="5780FC3A" w14:textId="0F6C4E50" w:rsidR="00DB0F7A" w:rsidRDefault="00DB0F7A" w:rsidP="00DB0F7A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表示ページ</w:t>
            </w:r>
          </w:p>
        </w:tc>
        <w:tc>
          <w:tcPr>
            <w:tcW w:w="368" w:type="pct"/>
          </w:tcPr>
          <w:p w14:paraId="0A593209" w14:textId="49051AD8" w:rsidR="00DB0F7A" w:rsidRDefault="00DB0F7A" w:rsidP="00DB0F7A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セレクトボックス</w:t>
            </w:r>
          </w:p>
        </w:tc>
        <w:tc>
          <w:tcPr>
            <w:tcW w:w="323" w:type="pct"/>
          </w:tcPr>
          <w:p w14:paraId="1AE14B81" w14:textId="63E3AAC1" w:rsidR="00DB0F7A" w:rsidRDefault="00DB0F7A" w:rsidP="00DB0F7A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921" w:type="pct"/>
          </w:tcPr>
          <w:p w14:paraId="501A4B3C" w14:textId="078D5163" w:rsidR="00DB0F7A" w:rsidRDefault="00DB0F7A" w:rsidP="00DB0F7A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全てのページ番号を選択肢とする。</w:t>
            </w:r>
          </w:p>
        </w:tc>
        <w:tc>
          <w:tcPr>
            <w:tcW w:w="902" w:type="pct"/>
          </w:tcPr>
          <w:p w14:paraId="09BB4F17" w14:textId="77777777" w:rsidR="00DB0F7A" w:rsidRDefault="00DB0F7A" w:rsidP="00520954">
            <w:pPr>
              <w:pStyle w:val="aa"/>
              <w:numPr>
                <w:ilvl w:val="0"/>
                <w:numId w:val="3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ページを選択すると表示するページを切り替える。</w:t>
            </w:r>
          </w:p>
          <w:p w14:paraId="1BC51F8E" w14:textId="71D5DA06" w:rsidR="000E53EA" w:rsidRDefault="000E53EA" w:rsidP="00520954">
            <w:pPr>
              <w:pStyle w:val="aa"/>
              <w:numPr>
                <w:ilvl w:val="0"/>
                <w:numId w:val="3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20"/>
                <w:szCs w:val="20"/>
              </w:rPr>
              <w:t>テーブル上部と下部で2つある。</w:t>
            </w:r>
          </w:p>
        </w:tc>
      </w:tr>
      <w:tr w:rsidR="00DB0F7A" w:rsidRPr="00877543" w14:paraId="0F3D4ABB" w14:textId="77777777" w:rsidTr="00D001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" w:type="pct"/>
          </w:tcPr>
          <w:p w14:paraId="594692E3" w14:textId="77777777" w:rsidR="00DB0F7A" w:rsidRPr="00877543" w:rsidRDefault="00DB0F7A" w:rsidP="00DB0F7A">
            <w:pPr>
              <w:pStyle w:val="aa"/>
              <w:numPr>
                <w:ilvl w:val="0"/>
                <w:numId w:val="17"/>
              </w:numPr>
              <w:jc w:val="both"/>
              <w:rPr>
                <w:b w:val="0"/>
                <w:bCs w:val="0"/>
                <w:sz w:val="18"/>
                <w:szCs w:val="21"/>
              </w:rPr>
            </w:pPr>
          </w:p>
        </w:tc>
        <w:tc>
          <w:tcPr>
            <w:tcW w:w="582" w:type="pct"/>
          </w:tcPr>
          <w:p w14:paraId="037DE28A" w14:textId="17FCA461" w:rsidR="00DB0F7A" w:rsidRDefault="00DB0F7A" w:rsidP="00DB0F7A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会社マスタテーブル</w:t>
            </w:r>
          </w:p>
        </w:tc>
        <w:tc>
          <w:tcPr>
            <w:tcW w:w="1280" w:type="pct"/>
          </w:tcPr>
          <w:p w14:paraId="0F6873F8" w14:textId="7BE01BDF" w:rsidR="00DB0F7A" w:rsidRDefault="00DB0F7A" w:rsidP="00DB0F7A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会社マスタに登録されている全ての会社</w:t>
            </w:r>
            <w:r w:rsidR="004C27B6">
              <w:rPr>
                <w:rFonts w:hint="eastAsia"/>
                <w:sz w:val="18"/>
                <w:szCs w:val="21"/>
              </w:rPr>
              <w:t>マスタレコード</w:t>
            </w:r>
            <w:r>
              <w:rPr>
                <w:rFonts w:hint="eastAsia"/>
                <w:sz w:val="18"/>
                <w:szCs w:val="21"/>
              </w:rPr>
              <w:t>を一覧で表示するグリッドテーブル。</w:t>
            </w:r>
          </w:p>
        </w:tc>
        <w:tc>
          <w:tcPr>
            <w:tcW w:w="441" w:type="pct"/>
          </w:tcPr>
          <w:p w14:paraId="3535AE89" w14:textId="4F93545D" w:rsidR="00DB0F7A" w:rsidRDefault="00DB0F7A" w:rsidP="00DB0F7A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368" w:type="pct"/>
          </w:tcPr>
          <w:p w14:paraId="67759582" w14:textId="13352F7F" w:rsidR="00DB0F7A" w:rsidRDefault="00DB0F7A" w:rsidP="00DB0F7A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グリッドテーブル</w:t>
            </w:r>
          </w:p>
        </w:tc>
        <w:tc>
          <w:tcPr>
            <w:tcW w:w="323" w:type="pct"/>
          </w:tcPr>
          <w:p w14:paraId="24F590F8" w14:textId="542089C4" w:rsidR="00DB0F7A" w:rsidRDefault="002062BD" w:rsidP="002062B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921" w:type="pct"/>
          </w:tcPr>
          <w:p w14:paraId="7BC72D6B" w14:textId="686C5528" w:rsidR="00DB0F7A" w:rsidRDefault="002062BD" w:rsidP="00DB0F7A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902" w:type="pct"/>
          </w:tcPr>
          <w:p w14:paraId="2AB1E9FF" w14:textId="16B73875" w:rsidR="00BF3D84" w:rsidRPr="00BF3D84" w:rsidRDefault="00BF3D84" w:rsidP="00520954">
            <w:pPr>
              <w:pStyle w:val="aa"/>
              <w:numPr>
                <w:ilvl w:val="0"/>
                <w:numId w:val="3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テーブル内の列の項目については下記の会社マスタテーブル参照。</w:t>
            </w:r>
          </w:p>
          <w:p w14:paraId="23264BF9" w14:textId="2F5352F6" w:rsidR="00DB0F7A" w:rsidRDefault="00BF3D84" w:rsidP="00520954">
            <w:pPr>
              <w:pStyle w:val="aa"/>
              <w:numPr>
                <w:ilvl w:val="0"/>
                <w:numId w:val="3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lastRenderedPageBreak/>
              <w:t>表示の仕様については本紙</w:t>
            </w:r>
            <w:r w:rsidRPr="00520954">
              <w:rPr>
                <w:sz w:val="18"/>
                <w:szCs w:val="21"/>
                <w:u w:val="single"/>
              </w:rPr>
              <w:fldChar w:fldCharType="begin"/>
            </w:r>
            <w:r w:rsidRPr="00520954">
              <w:rPr>
                <w:sz w:val="18"/>
                <w:szCs w:val="21"/>
                <w:u w:val="single"/>
              </w:rPr>
              <w:instrText xml:space="preserve"> REF _Ref232000971 \w \h </w:instrText>
            </w:r>
            <w:r w:rsidRPr="00520954">
              <w:rPr>
                <w:sz w:val="18"/>
                <w:szCs w:val="21"/>
                <w:u w:val="single"/>
              </w:rPr>
            </w:r>
            <w:r w:rsidRPr="00520954">
              <w:rPr>
                <w:sz w:val="18"/>
                <w:szCs w:val="21"/>
                <w:u w:val="single"/>
              </w:rPr>
              <w:fldChar w:fldCharType="separate"/>
            </w:r>
            <w:r w:rsidRPr="00520954">
              <w:rPr>
                <w:sz w:val="18"/>
                <w:szCs w:val="21"/>
                <w:u w:val="single"/>
              </w:rPr>
              <w:t>4</w:t>
            </w:r>
            <w:r w:rsidRPr="00520954">
              <w:rPr>
                <w:sz w:val="18"/>
                <w:szCs w:val="21"/>
                <w:u w:val="single"/>
              </w:rPr>
              <w:fldChar w:fldCharType="end"/>
            </w:r>
            <w:r>
              <w:rPr>
                <w:rFonts w:hint="eastAsia"/>
                <w:sz w:val="18"/>
                <w:szCs w:val="21"/>
              </w:rPr>
              <w:t>参照。</w:t>
            </w:r>
          </w:p>
        </w:tc>
      </w:tr>
      <w:tr w:rsidR="002062BD" w:rsidRPr="00877543" w14:paraId="63109489" w14:textId="77777777" w:rsidTr="00D00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" w:type="pct"/>
          </w:tcPr>
          <w:p w14:paraId="35F262D5" w14:textId="77777777" w:rsidR="002062BD" w:rsidRPr="00877543" w:rsidRDefault="002062BD" w:rsidP="00296433">
            <w:pPr>
              <w:pStyle w:val="aa"/>
              <w:numPr>
                <w:ilvl w:val="1"/>
                <w:numId w:val="17"/>
              </w:numPr>
              <w:jc w:val="both"/>
              <w:rPr>
                <w:b w:val="0"/>
                <w:bCs w:val="0"/>
                <w:sz w:val="18"/>
                <w:szCs w:val="21"/>
              </w:rPr>
            </w:pPr>
          </w:p>
        </w:tc>
        <w:tc>
          <w:tcPr>
            <w:tcW w:w="582" w:type="pct"/>
          </w:tcPr>
          <w:p w14:paraId="2EC664B0" w14:textId="1289DCBA" w:rsidR="002062BD" w:rsidRDefault="002062BD" w:rsidP="002062B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列ヘッダー</w:t>
            </w:r>
          </w:p>
        </w:tc>
        <w:tc>
          <w:tcPr>
            <w:tcW w:w="1280" w:type="pct"/>
          </w:tcPr>
          <w:p w14:paraId="0C118F94" w14:textId="4DE59573" w:rsidR="002062BD" w:rsidRDefault="002062BD" w:rsidP="002062B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各列のタイトルを表示するテーブルヘッダー。</w:t>
            </w:r>
          </w:p>
        </w:tc>
        <w:tc>
          <w:tcPr>
            <w:tcW w:w="441" w:type="pct"/>
          </w:tcPr>
          <w:p w14:paraId="18BDD9DD" w14:textId="7BA33A5C" w:rsidR="002062BD" w:rsidRDefault="002062BD" w:rsidP="002062B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368" w:type="pct"/>
          </w:tcPr>
          <w:p w14:paraId="465BB67F" w14:textId="4002D69B" w:rsidR="002062BD" w:rsidRDefault="002062BD" w:rsidP="002062B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323" w:type="pct"/>
          </w:tcPr>
          <w:p w14:paraId="4774FD5A" w14:textId="47EFC376" w:rsidR="002062BD" w:rsidRDefault="002062BD" w:rsidP="002062B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921" w:type="pct"/>
          </w:tcPr>
          <w:p w14:paraId="6E285004" w14:textId="542A66D3" w:rsidR="002062BD" w:rsidRDefault="002062BD" w:rsidP="002062B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902" w:type="pct"/>
          </w:tcPr>
          <w:p w14:paraId="1B929FFE" w14:textId="79B78823" w:rsidR="002062BD" w:rsidRDefault="002062BD" w:rsidP="002062B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</w:tr>
      <w:tr w:rsidR="002062BD" w:rsidRPr="00877543" w14:paraId="7FEF41A3" w14:textId="77777777" w:rsidTr="00D001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" w:type="pct"/>
          </w:tcPr>
          <w:p w14:paraId="4BA9CC8C" w14:textId="77777777" w:rsidR="002062BD" w:rsidRPr="00877543" w:rsidRDefault="002062BD" w:rsidP="00296433">
            <w:pPr>
              <w:pStyle w:val="aa"/>
              <w:numPr>
                <w:ilvl w:val="1"/>
                <w:numId w:val="17"/>
              </w:numPr>
              <w:jc w:val="both"/>
              <w:rPr>
                <w:b w:val="0"/>
                <w:bCs w:val="0"/>
                <w:sz w:val="18"/>
                <w:szCs w:val="21"/>
              </w:rPr>
            </w:pPr>
          </w:p>
        </w:tc>
        <w:tc>
          <w:tcPr>
            <w:tcW w:w="582" w:type="pct"/>
          </w:tcPr>
          <w:p w14:paraId="4C1904EE" w14:textId="18B61715" w:rsidR="002062BD" w:rsidRDefault="002062BD" w:rsidP="002062B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列ボディ</w:t>
            </w:r>
          </w:p>
        </w:tc>
        <w:tc>
          <w:tcPr>
            <w:tcW w:w="1280" w:type="pct"/>
          </w:tcPr>
          <w:p w14:paraId="76DEF1C7" w14:textId="2AA2645C" w:rsidR="002062BD" w:rsidRDefault="002062BD" w:rsidP="002062B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ヘッダーに対応する</w:t>
            </w:r>
            <w:r w:rsidR="001D5CA8">
              <w:rPr>
                <w:rFonts w:hint="eastAsia"/>
                <w:sz w:val="18"/>
                <w:szCs w:val="21"/>
              </w:rPr>
              <w:t>会社マスタレコード</w:t>
            </w:r>
            <w:r>
              <w:rPr>
                <w:rFonts w:hint="eastAsia"/>
                <w:sz w:val="18"/>
                <w:szCs w:val="21"/>
              </w:rPr>
              <w:t>の項目を表示するテーブルボディ。</w:t>
            </w:r>
          </w:p>
        </w:tc>
        <w:tc>
          <w:tcPr>
            <w:tcW w:w="441" w:type="pct"/>
          </w:tcPr>
          <w:p w14:paraId="61EE5EE5" w14:textId="4BC4A168" w:rsidR="002062BD" w:rsidRDefault="002062BD" w:rsidP="002062B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368" w:type="pct"/>
          </w:tcPr>
          <w:p w14:paraId="10BB5DEC" w14:textId="5170F9F5" w:rsidR="002062BD" w:rsidRDefault="002062BD" w:rsidP="002062B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323" w:type="pct"/>
          </w:tcPr>
          <w:p w14:paraId="7F0EDB55" w14:textId="76320A69" w:rsidR="002062BD" w:rsidRDefault="002062BD" w:rsidP="002062B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921" w:type="pct"/>
          </w:tcPr>
          <w:p w14:paraId="78013959" w14:textId="78C65940" w:rsidR="002062BD" w:rsidRDefault="002062BD" w:rsidP="002062B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902" w:type="pct"/>
          </w:tcPr>
          <w:p w14:paraId="6201F3B5" w14:textId="6C5AD6DF" w:rsidR="002062BD" w:rsidRDefault="002062BD" w:rsidP="002062B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</w:tr>
      <w:tr w:rsidR="00311A0C" w:rsidRPr="00C4749C" w14:paraId="1330993F" w14:textId="77777777" w:rsidTr="00D00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" w:type="pct"/>
          </w:tcPr>
          <w:p w14:paraId="37539520" w14:textId="77777777" w:rsidR="00311A0C" w:rsidRPr="00877543" w:rsidRDefault="00311A0C" w:rsidP="00311A0C">
            <w:pPr>
              <w:pStyle w:val="aa"/>
              <w:numPr>
                <w:ilvl w:val="0"/>
                <w:numId w:val="17"/>
              </w:numPr>
              <w:jc w:val="both"/>
              <w:rPr>
                <w:b w:val="0"/>
                <w:bCs w:val="0"/>
                <w:sz w:val="18"/>
                <w:szCs w:val="21"/>
              </w:rPr>
            </w:pPr>
          </w:p>
        </w:tc>
        <w:tc>
          <w:tcPr>
            <w:tcW w:w="582" w:type="pct"/>
          </w:tcPr>
          <w:p w14:paraId="1C8CC185" w14:textId="32F0F1B8" w:rsidR="00311A0C" w:rsidRDefault="00C4749C" w:rsidP="002062B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エラー表示</w:t>
            </w:r>
          </w:p>
        </w:tc>
        <w:tc>
          <w:tcPr>
            <w:tcW w:w="1280" w:type="pct"/>
          </w:tcPr>
          <w:p w14:paraId="5EE8DD70" w14:textId="06422F1B" w:rsidR="00311A0C" w:rsidRDefault="00311A0C" w:rsidP="002062B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CSVアップロード実行時のエラーメッセージを表示する。</w:t>
            </w:r>
            <w:r w:rsidR="00C4749C">
              <w:rPr>
                <w:rFonts w:hint="eastAsia"/>
                <w:sz w:val="18"/>
                <w:szCs w:val="21"/>
              </w:rPr>
              <w:t>エラーメッセージはエラータイトルとエラー内容で構成される。</w:t>
            </w:r>
          </w:p>
        </w:tc>
        <w:tc>
          <w:tcPr>
            <w:tcW w:w="441" w:type="pct"/>
          </w:tcPr>
          <w:p w14:paraId="2683EE87" w14:textId="193B8358" w:rsidR="00311A0C" w:rsidRDefault="00311A0C" w:rsidP="002062B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368" w:type="pct"/>
          </w:tcPr>
          <w:p w14:paraId="2E62668B" w14:textId="2B8F56DA" w:rsidR="00311A0C" w:rsidRDefault="00311A0C" w:rsidP="002062B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ラベル</w:t>
            </w:r>
          </w:p>
        </w:tc>
        <w:tc>
          <w:tcPr>
            <w:tcW w:w="323" w:type="pct"/>
          </w:tcPr>
          <w:p w14:paraId="1004B080" w14:textId="4124D85E" w:rsidR="00311A0C" w:rsidRDefault="00311A0C" w:rsidP="002062B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非表示</w:t>
            </w:r>
          </w:p>
        </w:tc>
        <w:tc>
          <w:tcPr>
            <w:tcW w:w="921" w:type="pct"/>
          </w:tcPr>
          <w:p w14:paraId="1EF3D55A" w14:textId="70E5947B" w:rsidR="00311A0C" w:rsidRDefault="00311A0C" w:rsidP="002062B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902" w:type="pct"/>
          </w:tcPr>
          <w:p w14:paraId="0B4C8FAD" w14:textId="222DBB8E" w:rsidR="00311A0C" w:rsidRDefault="00AB3D07" w:rsidP="002062B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表示内容の詳細</w:t>
            </w:r>
            <w:r w:rsidR="00C4749C">
              <w:rPr>
                <w:rFonts w:hint="eastAsia"/>
                <w:sz w:val="18"/>
                <w:szCs w:val="21"/>
              </w:rPr>
              <w:t>は</w:t>
            </w:r>
            <w:r w:rsidR="001169E0" w:rsidRPr="00520954">
              <w:rPr>
                <w:rFonts w:hint="eastAsia"/>
                <w:sz w:val="18"/>
                <w:szCs w:val="21"/>
                <w:u w:val="single"/>
              </w:rPr>
              <w:t>会社マスタ管理</w:t>
            </w:r>
            <w:r w:rsidR="001169E0">
              <w:rPr>
                <w:rFonts w:hint="eastAsia"/>
                <w:sz w:val="18"/>
                <w:szCs w:val="21"/>
                <w:u w:val="single"/>
              </w:rPr>
              <w:t>機能</w:t>
            </w:r>
            <w:r w:rsidR="00C4749C" w:rsidRPr="00956B52">
              <w:rPr>
                <w:rFonts w:hint="eastAsia"/>
                <w:sz w:val="18"/>
                <w:szCs w:val="21"/>
                <w:u w:val="single"/>
              </w:rPr>
              <w:t xml:space="preserve">　機能仕様書</w:t>
            </w:r>
            <w:r>
              <w:rPr>
                <w:rFonts w:hint="eastAsia"/>
                <w:sz w:val="18"/>
                <w:szCs w:val="21"/>
                <w:u w:val="single"/>
              </w:rPr>
              <w:t>#2.3.3 入力値チェックの実施</w:t>
            </w:r>
            <w:r w:rsidRPr="00AB3D07">
              <w:rPr>
                <w:rFonts w:hint="eastAsia"/>
                <w:sz w:val="18"/>
                <w:szCs w:val="21"/>
              </w:rPr>
              <w:t>参照。</w:t>
            </w:r>
          </w:p>
        </w:tc>
      </w:tr>
      <w:tr w:rsidR="00C4749C" w:rsidRPr="00877543" w14:paraId="5DF04CD5" w14:textId="77777777" w:rsidTr="00D001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" w:type="pct"/>
          </w:tcPr>
          <w:p w14:paraId="01FB9E2D" w14:textId="77777777" w:rsidR="00C4749C" w:rsidRPr="00877543" w:rsidRDefault="00C4749C" w:rsidP="00520954">
            <w:pPr>
              <w:pStyle w:val="aa"/>
              <w:numPr>
                <w:ilvl w:val="1"/>
                <w:numId w:val="17"/>
              </w:numPr>
              <w:jc w:val="both"/>
              <w:rPr>
                <w:b w:val="0"/>
                <w:bCs w:val="0"/>
                <w:sz w:val="18"/>
                <w:szCs w:val="21"/>
              </w:rPr>
            </w:pPr>
          </w:p>
        </w:tc>
        <w:tc>
          <w:tcPr>
            <w:tcW w:w="582" w:type="pct"/>
          </w:tcPr>
          <w:p w14:paraId="2CEFC76A" w14:textId="789AC7E8" w:rsidR="00C4749C" w:rsidDel="00C4749C" w:rsidRDefault="00C4749C" w:rsidP="002062B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エラータイトル</w:t>
            </w:r>
          </w:p>
        </w:tc>
        <w:tc>
          <w:tcPr>
            <w:tcW w:w="1280" w:type="pct"/>
          </w:tcPr>
          <w:p w14:paraId="05C207A7" w14:textId="3875706A" w:rsidR="00C4749C" w:rsidRDefault="00C4749C" w:rsidP="002062B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エラーの表題を表示するラベル。</w:t>
            </w:r>
          </w:p>
        </w:tc>
        <w:tc>
          <w:tcPr>
            <w:tcW w:w="441" w:type="pct"/>
          </w:tcPr>
          <w:p w14:paraId="7FAC497C" w14:textId="2AF392EF" w:rsidR="00C4749C" w:rsidRDefault="00C4749C" w:rsidP="002062B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368" w:type="pct"/>
          </w:tcPr>
          <w:p w14:paraId="0F8C269E" w14:textId="6993EC9C" w:rsidR="00C4749C" w:rsidRDefault="00C4749C" w:rsidP="002062B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ラベル</w:t>
            </w:r>
          </w:p>
        </w:tc>
        <w:tc>
          <w:tcPr>
            <w:tcW w:w="323" w:type="pct"/>
          </w:tcPr>
          <w:p w14:paraId="0EB22596" w14:textId="76C659E7" w:rsidR="00C4749C" w:rsidRDefault="00C4749C" w:rsidP="002062B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非表示</w:t>
            </w:r>
          </w:p>
        </w:tc>
        <w:tc>
          <w:tcPr>
            <w:tcW w:w="921" w:type="pct"/>
          </w:tcPr>
          <w:p w14:paraId="6358A915" w14:textId="6053D21C" w:rsidR="00C4749C" w:rsidRDefault="00C4749C" w:rsidP="002062B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902" w:type="pct"/>
          </w:tcPr>
          <w:p w14:paraId="5B5B704E" w14:textId="5C7709A3" w:rsidR="00C4749C" w:rsidRDefault="00C4749C" w:rsidP="002062B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</w:tr>
      <w:tr w:rsidR="00C4749C" w:rsidRPr="00877543" w14:paraId="3CF30F2B" w14:textId="77777777" w:rsidTr="00D00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" w:type="pct"/>
          </w:tcPr>
          <w:p w14:paraId="624BAF40" w14:textId="77777777" w:rsidR="00C4749C" w:rsidRPr="00877543" w:rsidRDefault="00C4749C" w:rsidP="00520954">
            <w:pPr>
              <w:pStyle w:val="aa"/>
              <w:numPr>
                <w:ilvl w:val="1"/>
                <w:numId w:val="17"/>
              </w:numPr>
              <w:jc w:val="both"/>
              <w:rPr>
                <w:b w:val="0"/>
                <w:bCs w:val="0"/>
                <w:sz w:val="18"/>
                <w:szCs w:val="21"/>
              </w:rPr>
            </w:pPr>
          </w:p>
        </w:tc>
        <w:tc>
          <w:tcPr>
            <w:tcW w:w="582" w:type="pct"/>
          </w:tcPr>
          <w:p w14:paraId="0C8F1EEB" w14:textId="7B0D707D" w:rsidR="00C4749C" w:rsidRDefault="00C4749C" w:rsidP="002062B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エラー内容</w:t>
            </w:r>
          </w:p>
        </w:tc>
        <w:tc>
          <w:tcPr>
            <w:tcW w:w="1280" w:type="pct"/>
          </w:tcPr>
          <w:p w14:paraId="69A1C9BA" w14:textId="4BB19261" w:rsidR="00C4749C" w:rsidRDefault="00C4749C" w:rsidP="002062B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エラーの詳細を表示するラベル。</w:t>
            </w:r>
          </w:p>
        </w:tc>
        <w:tc>
          <w:tcPr>
            <w:tcW w:w="441" w:type="pct"/>
          </w:tcPr>
          <w:p w14:paraId="7EC4D2C9" w14:textId="4B769A0F" w:rsidR="00C4749C" w:rsidRDefault="00C4749C" w:rsidP="002062B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368" w:type="pct"/>
          </w:tcPr>
          <w:p w14:paraId="5FD770A3" w14:textId="4F5575E5" w:rsidR="00C4749C" w:rsidRDefault="00C4749C" w:rsidP="002062B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ラベル</w:t>
            </w:r>
          </w:p>
        </w:tc>
        <w:tc>
          <w:tcPr>
            <w:tcW w:w="323" w:type="pct"/>
          </w:tcPr>
          <w:p w14:paraId="670914B9" w14:textId="7DF8692E" w:rsidR="00C4749C" w:rsidRDefault="00C4749C" w:rsidP="002062B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非表示</w:t>
            </w:r>
          </w:p>
        </w:tc>
        <w:tc>
          <w:tcPr>
            <w:tcW w:w="921" w:type="pct"/>
          </w:tcPr>
          <w:p w14:paraId="626CF28B" w14:textId="672BB615" w:rsidR="00C4749C" w:rsidRDefault="00C4749C" w:rsidP="002062B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902" w:type="pct"/>
          </w:tcPr>
          <w:p w14:paraId="08A1A993" w14:textId="3BA1829B" w:rsidR="00C4749C" w:rsidRDefault="00C4749C" w:rsidP="002062B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</w:tr>
      <w:tr w:rsidR="0009219D" w:rsidRPr="00877543" w14:paraId="4FEDBF1D" w14:textId="77777777" w:rsidTr="00D001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" w:type="pct"/>
          </w:tcPr>
          <w:p w14:paraId="5889A563" w14:textId="77777777" w:rsidR="0009219D" w:rsidRPr="00877543" w:rsidRDefault="0009219D" w:rsidP="00311A0C">
            <w:pPr>
              <w:pStyle w:val="aa"/>
              <w:numPr>
                <w:ilvl w:val="0"/>
                <w:numId w:val="17"/>
              </w:numPr>
              <w:jc w:val="both"/>
              <w:rPr>
                <w:b w:val="0"/>
                <w:bCs w:val="0"/>
                <w:sz w:val="18"/>
                <w:szCs w:val="21"/>
              </w:rPr>
            </w:pPr>
          </w:p>
        </w:tc>
        <w:tc>
          <w:tcPr>
            <w:tcW w:w="582" w:type="pct"/>
          </w:tcPr>
          <w:p w14:paraId="339AB7CF" w14:textId="4AA3F2F0" w:rsidR="0009219D" w:rsidRDefault="0009219D" w:rsidP="002062B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ファイル選択ダイアログ</w:t>
            </w:r>
          </w:p>
        </w:tc>
        <w:tc>
          <w:tcPr>
            <w:tcW w:w="1280" w:type="pct"/>
          </w:tcPr>
          <w:p w14:paraId="518A5FCF" w14:textId="038D6DBB" w:rsidR="0009219D" w:rsidRDefault="0009219D" w:rsidP="002062B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アップロードするCSVファイルを選択するダイアログ。</w:t>
            </w:r>
          </w:p>
        </w:tc>
        <w:tc>
          <w:tcPr>
            <w:tcW w:w="441" w:type="pct"/>
          </w:tcPr>
          <w:p w14:paraId="448A5959" w14:textId="098866F9" w:rsidR="0009219D" w:rsidRDefault="0009219D" w:rsidP="002062B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368" w:type="pct"/>
          </w:tcPr>
          <w:p w14:paraId="0A927A4F" w14:textId="2AD96B6B" w:rsidR="0009219D" w:rsidRDefault="0009219D" w:rsidP="002062B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323" w:type="pct"/>
          </w:tcPr>
          <w:p w14:paraId="306AED69" w14:textId="68F13F3E" w:rsidR="0009219D" w:rsidRDefault="0009219D" w:rsidP="002062B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非表示</w:t>
            </w:r>
          </w:p>
        </w:tc>
        <w:tc>
          <w:tcPr>
            <w:tcW w:w="921" w:type="pct"/>
          </w:tcPr>
          <w:p w14:paraId="11229E47" w14:textId="36044D7E" w:rsidR="0009219D" w:rsidRDefault="0009219D" w:rsidP="002062B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許容するファイル形式はCSVファイルのみ</w:t>
            </w:r>
          </w:p>
        </w:tc>
        <w:tc>
          <w:tcPr>
            <w:tcW w:w="902" w:type="pct"/>
          </w:tcPr>
          <w:p w14:paraId="781EC80E" w14:textId="375CB542" w:rsidR="0009219D" w:rsidRDefault="0009219D" w:rsidP="002062B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ブラウザの標準実装のものを使用する。</w:t>
            </w:r>
          </w:p>
        </w:tc>
      </w:tr>
    </w:tbl>
    <w:p w14:paraId="5C27A35B" w14:textId="09825D48" w:rsidR="001E0153" w:rsidRDefault="001E0153" w:rsidP="001E0153">
      <w:pPr>
        <w:pStyle w:val="2"/>
      </w:pPr>
      <w:bookmarkStart w:id="3" w:name="_Ref232061457"/>
      <w:bookmarkStart w:id="4" w:name="_Ref231553190"/>
      <w:r>
        <w:rPr>
          <w:rFonts w:hint="eastAsia"/>
        </w:rPr>
        <w:t>会社マスタテーブル</w:t>
      </w:r>
      <w:bookmarkEnd w:id="3"/>
    </w:p>
    <w:p w14:paraId="27ED5105" w14:textId="7A99A8BE" w:rsidR="007A2033" w:rsidRPr="007A2033" w:rsidRDefault="007A2033" w:rsidP="00520954">
      <w:pPr>
        <w:ind w:leftChars="300" w:left="630"/>
      </w:pPr>
      <w:r>
        <w:rPr>
          <w:rFonts w:hint="eastAsia"/>
        </w:rPr>
        <w:t>※</w:t>
      </w:r>
      <w:r>
        <w:rPr>
          <w:rFonts w:hint="eastAsia"/>
        </w:rPr>
        <w:t xml:space="preserve"> </w:t>
      </w:r>
      <w:r>
        <w:rPr>
          <w:rFonts w:hint="eastAsia"/>
        </w:rPr>
        <w:t>会社マスタについては</w:t>
      </w:r>
      <w:r w:rsidRPr="00520954">
        <w:rPr>
          <w:rFonts w:hint="eastAsia"/>
          <w:u w:val="single"/>
        </w:rPr>
        <w:t>会社マスタレコード</w:t>
      </w:r>
      <w:r w:rsidRPr="00520954">
        <w:rPr>
          <w:u w:val="single"/>
        </w:rPr>
        <w:t xml:space="preserve"> </w:t>
      </w:r>
      <w:r w:rsidRPr="00520954">
        <w:rPr>
          <w:rFonts w:hint="eastAsia"/>
          <w:u w:val="single"/>
        </w:rPr>
        <w:t>エンティティ定義書</w:t>
      </w:r>
      <w:r>
        <w:rPr>
          <w:rFonts w:hint="eastAsia"/>
        </w:rPr>
        <w:t>参照。</w:t>
      </w:r>
    </w:p>
    <w:tbl>
      <w:tblPr>
        <w:tblStyle w:val="5-1"/>
        <w:tblW w:w="5000" w:type="pct"/>
        <w:tblLook w:val="04A0" w:firstRow="1" w:lastRow="0" w:firstColumn="1" w:lastColumn="0" w:noHBand="0" w:noVBand="1"/>
      </w:tblPr>
      <w:tblGrid>
        <w:gridCol w:w="508"/>
        <w:gridCol w:w="1347"/>
        <w:gridCol w:w="4109"/>
        <w:gridCol w:w="1557"/>
        <w:gridCol w:w="1413"/>
        <w:gridCol w:w="1274"/>
        <w:gridCol w:w="2690"/>
        <w:gridCol w:w="2490"/>
      </w:tblGrid>
      <w:tr w:rsidR="001E0153" w14:paraId="54B29726" w14:textId="77777777" w:rsidTr="00956B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" w:type="pct"/>
          </w:tcPr>
          <w:p w14:paraId="13E48B08" w14:textId="77777777" w:rsidR="001E0153" w:rsidRPr="00082A65" w:rsidRDefault="001E0153" w:rsidP="00956B52">
            <w:pPr>
              <w:pStyle w:val="aa"/>
              <w:rPr>
                <w:sz w:val="20"/>
                <w:szCs w:val="20"/>
              </w:rPr>
            </w:pPr>
            <w:r w:rsidRPr="00082A65">
              <w:rPr>
                <w:rFonts w:hint="eastAsia"/>
                <w:sz w:val="20"/>
                <w:szCs w:val="20"/>
              </w:rPr>
              <w:t>No</w:t>
            </w:r>
          </w:p>
        </w:tc>
        <w:tc>
          <w:tcPr>
            <w:tcW w:w="438" w:type="pct"/>
          </w:tcPr>
          <w:p w14:paraId="41B65DF7" w14:textId="77777777" w:rsidR="001E0153" w:rsidRPr="00082A65" w:rsidRDefault="001E0153" w:rsidP="00956B52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2A65">
              <w:rPr>
                <w:rFonts w:hint="eastAsia"/>
                <w:sz w:val="20"/>
                <w:szCs w:val="20"/>
              </w:rPr>
              <w:t>項目名</w:t>
            </w:r>
          </w:p>
        </w:tc>
        <w:tc>
          <w:tcPr>
            <w:tcW w:w="1335" w:type="pct"/>
          </w:tcPr>
          <w:p w14:paraId="0C3F9F15" w14:textId="77777777" w:rsidR="001E0153" w:rsidRPr="00082A65" w:rsidRDefault="001E0153" w:rsidP="00956B52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2A65">
              <w:rPr>
                <w:rFonts w:hint="eastAsia"/>
                <w:sz w:val="20"/>
                <w:szCs w:val="20"/>
              </w:rPr>
              <w:t>概要</w:t>
            </w:r>
          </w:p>
        </w:tc>
        <w:tc>
          <w:tcPr>
            <w:tcW w:w="506" w:type="pct"/>
          </w:tcPr>
          <w:p w14:paraId="7FC68DA4" w14:textId="77777777" w:rsidR="001E0153" w:rsidRPr="00082A65" w:rsidRDefault="001E0153" w:rsidP="00956B52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2A65">
              <w:rPr>
                <w:rFonts w:hint="eastAsia"/>
                <w:sz w:val="20"/>
                <w:szCs w:val="20"/>
              </w:rPr>
              <w:t>ラベル</w:t>
            </w:r>
          </w:p>
        </w:tc>
        <w:tc>
          <w:tcPr>
            <w:tcW w:w="459" w:type="pct"/>
          </w:tcPr>
          <w:p w14:paraId="7F34C270" w14:textId="77777777" w:rsidR="001E0153" w:rsidRPr="00082A65" w:rsidRDefault="001E0153" w:rsidP="00956B52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2A65">
              <w:rPr>
                <w:rFonts w:hint="eastAsia"/>
                <w:sz w:val="20"/>
                <w:szCs w:val="20"/>
              </w:rPr>
              <w:t>部品の種類</w:t>
            </w:r>
          </w:p>
        </w:tc>
        <w:tc>
          <w:tcPr>
            <w:tcW w:w="414" w:type="pct"/>
          </w:tcPr>
          <w:p w14:paraId="26143840" w14:textId="77777777" w:rsidR="001E0153" w:rsidRPr="00082A65" w:rsidRDefault="001E0153" w:rsidP="00956B52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2A65">
              <w:rPr>
                <w:rFonts w:hint="eastAsia"/>
                <w:sz w:val="20"/>
                <w:szCs w:val="20"/>
              </w:rPr>
              <w:t>初期表示</w:t>
            </w:r>
          </w:p>
        </w:tc>
        <w:tc>
          <w:tcPr>
            <w:tcW w:w="874" w:type="pct"/>
          </w:tcPr>
          <w:p w14:paraId="70BEC8F0" w14:textId="77777777" w:rsidR="001E0153" w:rsidRPr="00082A65" w:rsidRDefault="001E0153" w:rsidP="00956B52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入出力</w:t>
            </w:r>
            <w:r w:rsidRPr="00082A65">
              <w:rPr>
                <w:rFonts w:hint="eastAsia"/>
                <w:sz w:val="20"/>
                <w:szCs w:val="20"/>
              </w:rPr>
              <w:t>仕様</w:t>
            </w:r>
          </w:p>
        </w:tc>
        <w:tc>
          <w:tcPr>
            <w:tcW w:w="809" w:type="pct"/>
          </w:tcPr>
          <w:p w14:paraId="622F8949" w14:textId="77777777" w:rsidR="001E0153" w:rsidRDefault="001E0153" w:rsidP="00956B52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備考</w:t>
            </w:r>
          </w:p>
        </w:tc>
      </w:tr>
      <w:tr w:rsidR="001E0153" w:rsidRPr="00082A65" w14:paraId="64F2A8A4" w14:textId="77777777" w:rsidTr="00956B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" w:type="pct"/>
          </w:tcPr>
          <w:p w14:paraId="625D80A4" w14:textId="77777777" w:rsidR="001E0153" w:rsidRPr="00082A65" w:rsidRDefault="001E0153" w:rsidP="001E0153">
            <w:pPr>
              <w:pStyle w:val="aa"/>
              <w:numPr>
                <w:ilvl w:val="0"/>
                <w:numId w:val="29"/>
              </w:numPr>
              <w:jc w:val="both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438" w:type="pct"/>
          </w:tcPr>
          <w:p w14:paraId="381D0CBD" w14:textId="51B25D38" w:rsidR="001E0153" w:rsidRPr="00082A65" w:rsidRDefault="001E0153" w:rsidP="00956B5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18"/>
                <w:szCs w:val="21"/>
              </w:rPr>
              <w:t>会社ID</w:t>
            </w:r>
          </w:p>
        </w:tc>
        <w:tc>
          <w:tcPr>
            <w:tcW w:w="1335" w:type="pct"/>
          </w:tcPr>
          <w:p w14:paraId="4D7E7D7C" w14:textId="015C4C31" w:rsidR="001E0153" w:rsidRPr="00082A65" w:rsidRDefault="001E0153" w:rsidP="00956B5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18"/>
                <w:szCs w:val="21"/>
              </w:rPr>
              <w:t>会社マスタレコードの会社IDを表示する列。</w:t>
            </w:r>
          </w:p>
        </w:tc>
        <w:tc>
          <w:tcPr>
            <w:tcW w:w="506" w:type="pct"/>
          </w:tcPr>
          <w:p w14:paraId="08A0DB30" w14:textId="447B679C" w:rsidR="001E0153" w:rsidRPr="00082A65" w:rsidRDefault="006E5680" w:rsidP="00956B5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18"/>
                <w:szCs w:val="21"/>
              </w:rPr>
              <w:t>会社</w:t>
            </w:r>
            <w:r w:rsidR="001E0153">
              <w:rPr>
                <w:rFonts w:hint="eastAsia"/>
                <w:sz w:val="18"/>
                <w:szCs w:val="21"/>
              </w:rPr>
              <w:t>ID</w:t>
            </w:r>
          </w:p>
        </w:tc>
        <w:tc>
          <w:tcPr>
            <w:tcW w:w="459" w:type="pct"/>
          </w:tcPr>
          <w:p w14:paraId="1E056B73" w14:textId="77777777" w:rsidR="001E0153" w:rsidRPr="00082A65" w:rsidRDefault="001E0153" w:rsidP="00956B5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414" w:type="pct"/>
          </w:tcPr>
          <w:p w14:paraId="3C05E842" w14:textId="22B7DD27" w:rsidR="001E0153" w:rsidRPr="00520954" w:rsidRDefault="001E0153" w:rsidP="0052095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昇順でソート済み</w:t>
            </w:r>
          </w:p>
        </w:tc>
        <w:tc>
          <w:tcPr>
            <w:tcW w:w="874" w:type="pct"/>
          </w:tcPr>
          <w:p w14:paraId="49AC060A" w14:textId="18B596E6" w:rsidR="001E0153" w:rsidRPr="00395454" w:rsidRDefault="00395454" w:rsidP="00956B52">
            <w:pPr>
              <w:pStyle w:val="aa"/>
              <w:numPr>
                <w:ilvl w:val="0"/>
                <w:numId w:val="3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20"/>
                <w:szCs w:val="20"/>
              </w:rPr>
              <w:t>各行は0埋め無しの数値として扱う。ソートは数字の大小を比較して実施する。</w:t>
            </w:r>
          </w:p>
        </w:tc>
        <w:tc>
          <w:tcPr>
            <w:tcW w:w="809" w:type="pct"/>
          </w:tcPr>
          <w:p w14:paraId="67709435" w14:textId="71D539D8" w:rsidR="001E0153" w:rsidRPr="00082A65" w:rsidRDefault="00C80BDD" w:rsidP="00956B5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</w:tr>
      <w:tr w:rsidR="001E0153" w:rsidRPr="00082A65" w14:paraId="579952C6" w14:textId="77777777" w:rsidTr="00956B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" w:type="pct"/>
          </w:tcPr>
          <w:p w14:paraId="4C3C914A" w14:textId="77777777" w:rsidR="001E0153" w:rsidRPr="00082A65" w:rsidRDefault="001E0153" w:rsidP="001E0153">
            <w:pPr>
              <w:pStyle w:val="aa"/>
              <w:numPr>
                <w:ilvl w:val="0"/>
                <w:numId w:val="29"/>
              </w:numPr>
              <w:jc w:val="both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438" w:type="pct"/>
          </w:tcPr>
          <w:p w14:paraId="4A9EAB6F" w14:textId="7CCCB8D9" w:rsidR="001E0153" w:rsidRPr="00082A65" w:rsidRDefault="00D33826" w:rsidP="00956B52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会社名</w:t>
            </w:r>
          </w:p>
        </w:tc>
        <w:tc>
          <w:tcPr>
            <w:tcW w:w="1335" w:type="pct"/>
          </w:tcPr>
          <w:p w14:paraId="44239C36" w14:textId="32C0F3F1" w:rsidR="001E0153" w:rsidRPr="00082A65" w:rsidRDefault="001D5CA8" w:rsidP="00956B52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18"/>
                <w:szCs w:val="21"/>
              </w:rPr>
              <w:t>会社マスタレコード</w:t>
            </w:r>
            <w:r w:rsidR="001E0153">
              <w:rPr>
                <w:rFonts w:hint="eastAsia"/>
                <w:sz w:val="18"/>
                <w:szCs w:val="21"/>
              </w:rPr>
              <w:t>の</w:t>
            </w:r>
            <w:r w:rsidR="00255493">
              <w:rPr>
                <w:rFonts w:hint="eastAsia"/>
                <w:sz w:val="18"/>
                <w:szCs w:val="21"/>
              </w:rPr>
              <w:t>会社名</w:t>
            </w:r>
            <w:r w:rsidR="001E0153">
              <w:rPr>
                <w:rFonts w:hint="eastAsia"/>
                <w:sz w:val="18"/>
                <w:szCs w:val="21"/>
              </w:rPr>
              <w:t>を表示する列。</w:t>
            </w:r>
          </w:p>
        </w:tc>
        <w:tc>
          <w:tcPr>
            <w:tcW w:w="506" w:type="pct"/>
          </w:tcPr>
          <w:p w14:paraId="252CAA1F" w14:textId="1052D3EB" w:rsidR="001E0153" w:rsidRPr="00082A65" w:rsidRDefault="00D33826" w:rsidP="00956B52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会社名</w:t>
            </w:r>
          </w:p>
        </w:tc>
        <w:tc>
          <w:tcPr>
            <w:tcW w:w="459" w:type="pct"/>
          </w:tcPr>
          <w:p w14:paraId="3D872D52" w14:textId="77777777" w:rsidR="001E0153" w:rsidRPr="00082A65" w:rsidRDefault="001E0153" w:rsidP="00956B52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414" w:type="pct"/>
          </w:tcPr>
          <w:p w14:paraId="5BDFA927" w14:textId="4196BDCE" w:rsidR="001E0153" w:rsidRPr="00082A65" w:rsidRDefault="001E0153" w:rsidP="0052095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874" w:type="pct"/>
          </w:tcPr>
          <w:p w14:paraId="2E691B94" w14:textId="77777777" w:rsidR="001E0153" w:rsidRPr="00082A65" w:rsidRDefault="001E0153" w:rsidP="00956B52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809" w:type="pct"/>
          </w:tcPr>
          <w:p w14:paraId="1153D183" w14:textId="77777777" w:rsidR="001E0153" w:rsidRPr="00082A65" w:rsidRDefault="001E0153" w:rsidP="00956B52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</w:tr>
    </w:tbl>
    <w:p w14:paraId="0CAC1EB5" w14:textId="77777777" w:rsidR="001E0153" w:rsidRPr="001E0153" w:rsidRDefault="001E0153" w:rsidP="001E0153"/>
    <w:p w14:paraId="404E72F9" w14:textId="330183BC" w:rsidR="001E0153" w:rsidRDefault="001E0153" w:rsidP="00C751A7">
      <w:pPr>
        <w:rPr>
          <w:rFonts w:asciiTheme="majorHAnsi" w:hAnsiTheme="majorHAnsi" w:cstheme="majorBidi"/>
          <w:color w:val="000000" w:themeColor="text1"/>
          <w:sz w:val="28"/>
          <w:szCs w:val="32"/>
        </w:rPr>
      </w:pPr>
      <w:r>
        <w:br w:type="page"/>
      </w:r>
    </w:p>
    <w:p w14:paraId="1C9D80AB" w14:textId="25358B92" w:rsidR="001E0153" w:rsidRDefault="001E0153" w:rsidP="000E53EA">
      <w:pPr>
        <w:pStyle w:val="10"/>
      </w:pPr>
      <w:bookmarkStart w:id="5" w:name="_Ref232000971"/>
      <w:r>
        <w:rPr>
          <w:rFonts w:hint="eastAsia"/>
        </w:rPr>
        <w:lastRenderedPageBreak/>
        <w:t>会社マスタ</w:t>
      </w:r>
      <w:bookmarkEnd w:id="4"/>
      <w:r>
        <w:rPr>
          <w:rFonts w:hint="eastAsia"/>
        </w:rPr>
        <w:t>の一覧表示</w:t>
      </w:r>
      <w:bookmarkEnd w:id="5"/>
    </w:p>
    <w:p w14:paraId="50E51ED1" w14:textId="1087B862" w:rsidR="00C058A0" w:rsidRDefault="00BF0485" w:rsidP="00C058A0">
      <w:pPr>
        <w:pStyle w:val="2"/>
      </w:pPr>
      <w:r>
        <w:rPr>
          <w:rFonts w:hint="eastAsia"/>
        </w:rPr>
        <w:t>初期表示</w:t>
      </w:r>
    </w:p>
    <w:p w14:paraId="794D493F" w14:textId="123838E8" w:rsidR="0074182F" w:rsidRPr="0074182F" w:rsidRDefault="0074182F" w:rsidP="0074182F">
      <w:pPr>
        <w:ind w:leftChars="300" w:left="630"/>
      </w:pPr>
      <w:r>
        <w:rPr>
          <w:rFonts w:hint="eastAsia"/>
        </w:rPr>
        <w:t>会社マスタ管理画面の初期表示時、会社マスタに登録された全ての会社マスタレコードを【会社マスタテーブル】に一覧で表示する。</w:t>
      </w:r>
    </w:p>
    <w:p w14:paraId="581E7262" w14:textId="19A81C58" w:rsidR="00C058A0" w:rsidRDefault="00BF0485" w:rsidP="00C058A0">
      <w:pPr>
        <w:pStyle w:val="3"/>
        <w:numPr>
          <w:ilvl w:val="2"/>
          <w:numId w:val="2"/>
        </w:numPr>
      </w:pPr>
      <w:bookmarkStart w:id="6" w:name="_Ref231563224"/>
      <w:r>
        <w:rPr>
          <w:rFonts w:hint="eastAsia"/>
        </w:rPr>
        <w:t>表示対象項目</w:t>
      </w:r>
      <w:bookmarkEnd w:id="6"/>
    </w:p>
    <w:p w14:paraId="08851DE5" w14:textId="2D6FD148" w:rsidR="001169E0" w:rsidRPr="001169E0" w:rsidRDefault="001169E0" w:rsidP="00520954">
      <w:pPr>
        <w:ind w:leftChars="500" w:left="1050"/>
      </w:pPr>
      <w:r>
        <w:rPr>
          <w:rFonts w:hint="eastAsia"/>
        </w:rPr>
        <w:t>本紙</w:t>
      </w:r>
      <w:r w:rsidRPr="00520954">
        <w:rPr>
          <w:u w:val="single"/>
        </w:rPr>
        <w:fldChar w:fldCharType="begin"/>
      </w:r>
      <w:r w:rsidRPr="00520954">
        <w:rPr>
          <w:u w:val="single"/>
        </w:rPr>
        <w:instrText xml:space="preserve"> REF _Ref232061457 \w \h </w:instrText>
      </w:r>
      <w:r w:rsidRPr="00520954">
        <w:rPr>
          <w:u w:val="single"/>
        </w:rPr>
      </w:r>
      <w:r w:rsidRPr="00520954">
        <w:rPr>
          <w:u w:val="single"/>
        </w:rPr>
        <w:fldChar w:fldCharType="separate"/>
      </w:r>
      <w:r w:rsidRPr="00520954">
        <w:rPr>
          <w:u w:val="single"/>
        </w:rPr>
        <w:t>3.1</w:t>
      </w:r>
      <w:r w:rsidRPr="00520954">
        <w:rPr>
          <w:u w:val="single"/>
        </w:rPr>
        <w:fldChar w:fldCharType="end"/>
      </w:r>
      <w:r>
        <w:rPr>
          <w:rFonts w:hint="eastAsia"/>
        </w:rPr>
        <w:t>の表にある項目とする。</w:t>
      </w:r>
    </w:p>
    <w:p w14:paraId="30B6E6E5" w14:textId="77777777" w:rsidR="00C058A0" w:rsidRDefault="00C058A0" w:rsidP="00BF0485">
      <w:pPr>
        <w:pStyle w:val="3"/>
      </w:pPr>
      <w:r>
        <w:rPr>
          <w:rFonts w:hint="eastAsia"/>
        </w:rPr>
        <w:t>既定レイアウト</w:t>
      </w:r>
    </w:p>
    <w:p w14:paraId="79886BF1" w14:textId="1F023072" w:rsidR="007A2033" w:rsidRPr="007A2033" w:rsidRDefault="007A2033" w:rsidP="00520954">
      <w:pPr>
        <w:ind w:leftChars="500" w:left="1050"/>
      </w:pPr>
      <w:r>
        <w:rPr>
          <w:rFonts w:hint="eastAsia"/>
        </w:rPr>
        <w:t>列の表示順、幅について、以下の通りとする。</w:t>
      </w:r>
    </w:p>
    <w:p w14:paraId="73C4BD86" w14:textId="77777777" w:rsidR="00C058A0" w:rsidRDefault="00C058A0" w:rsidP="00BF0485">
      <w:pPr>
        <w:pStyle w:val="4"/>
      </w:pPr>
      <w:r>
        <w:rPr>
          <w:rFonts w:hint="eastAsia"/>
        </w:rPr>
        <w:t>列幅</w:t>
      </w:r>
    </w:p>
    <w:p w14:paraId="5DA7B1D1" w14:textId="77777777" w:rsidR="00C058A0" w:rsidRDefault="00C058A0" w:rsidP="00520954">
      <w:pPr>
        <w:ind w:leftChars="700" w:left="1470"/>
      </w:pPr>
      <w:r>
        <w:rPr>
          <w:rFonts w:hint="eastAsia"/>
        </w:rPr>
        <w:t>各列の列幅はテーブルの横幅を</w:t>
      </w:r>
      <w:r>
        <w:rPr>
          <w:rFonts w:hint="eastAsia"/>
        </w:rPr>
        <w:t>2</w:t>
      </w:r>
      <w:r>
        <w:rPr>
          <w:rFonts w:hint="eastAsia"/>
        </w:rPr>
        <w:t>等分したものとする。</w:t>
      </w:r>
    </w:p>
    <w:p w14:paraId="055D8DC0" w14:textId="77777777" w:rsidR="00C058A0" w:rsidRDefault="00C058A0" w:rsidP="00BF0485">
      <w:pPr>
        <w:pStyle w:val="4"/>
      </w:pPr>
      <w:r>
        <w:rPr>
          <w:rFonts w:hint="eastAsia"/>
        </w:rPr>
        <w:t>列順序</w:t>
      </w:r>
    </w:p>
    <w:p w14:paraId="7113A4A9" w14:textId="75BE578E" w:rsidR="00C058A0" w:rsidRPr="00065ED5" w:rsidRDefault="00276289" w:rsidP="00520954">
      <w:pPr>
        <w:ind w:leftChars="700" w:left="1470"/>
      </w:pPr>
      <w:r>
        <w:rPr>
          <w:rFonts w:hint="eastAsia"/>
        </w:rPr>
        <w:t>本紙</w:t>
      </w:r>
      <w:r w:rsidR="001169E0" w:rsidRPr="00554B3D">
        <w:rPr>
          <w:u w:val="single"/>
        </w:rPr>
        <w:fldChar w:fldCharType="begin"/>
      </w:r>
      <w:r w:rsidR="001169E0" w:rsidRPr="00554B3D">
        <w:rPr>
          <w:u w:val="single"/>
        </w:rPr>
        <w:instrText xml:space="preserve"> </w:instrText>
      </w:r>
      <w:r w:rsidR="001169E0" w:rsidRPr="00554B3D">
        <w:rPr>
          <w:rFonts w:hint="eastAsia"/>
          <w:u w:val="single"/>
        </w:rPr>
        <w:instrText>REF _Ref232061457 \w \h</w:instrText>
      </w:r>
      <w:r w:rsidR="001169E0" w:rsidRPr="00554B3D">
        <w:rPr>
          <w:u w:val="single"/>
        </w:rPr>
        <w:instrText xml:space="preserve"> </w:instrText>
      </w:r>
      <w:r w:rsidR="001169E0" w:rsidRPr="00554B3D">
        <w:rPr>
          <w:u w:val="single"/>
        </w:rPr>
      </w:r>
      <w:r w:rsidR="001169E0" w:rsidRPr="00554B3D">
        <w:rPr>
          <w:u w:val="single"/>
        </w:rPr>
        <w:fldChar w:fldCharType="separate"/>
      </w:r>
      <w:r w:rsidR="001169E0" w:rsidRPr="00554B3D">
        <w:rPr>
          <w:u w:val="single"/>
        </w:rPr>
        <w:t>3.1</w:t>
      </w:r>
      <w:r w:rsidR="001169E0" w:rsidRPr="00554B3D">
        <w:rPr>
          <w:u w:val="single"/>
        </w:rPr>
        <w:fldChar w:fldCharType="end"/>
      </w:r>
      <w:r w:rsidRPr="00276289">
        <w:rPr>
          <w:rFonts w:hint="eastAsia"/>
        </w:rPr>
        <w:t>の表</w:t>
      </w:r>
      <w:r w:rsidR="00BF0485">
        <w:rPr>
          <w:rFonts w:hint="eastAsia"/>
        </w:rPr>
        <w:t>で定義された順とする。</w:t>
      </w:r>
    </w:p>
    <w:p w14:paraId="19A0E427" w14:textId="77777777" w:rsidR="00C058A0" w:rsidRDefault="00C058A0" w:rsidP="00BF0485">
      <w:pPr>
        <w:pStyle w:val="4"/>
      </w:pPr>
      <w:r>
        <w:rPr>
          <w:rFonts w:hint="eastAsia"/>
        </w:rPr>
        <w:t>表示内容が列幅を超える場合の措置</w:t>
      </w:r>
    </w:p>
    <w:p w14:paraId="4C5D7047" w14:textId="77777777" w:rsidR="00C058A0" w:rsidRPr="009D1EA8" w:rsidRDefault="00C058A0" w:rsidP="00520954">
      <w:pPr>
        <w:ind w:leftChars="507" w:left="1065" w:firstLine="405"/>
      </w:pPr>
      <w:r>
        <w:rPr>
          <w:rFonts w:hint="eastAsia"/>
        </w:rPr>
        <w:t>表示内容の先頭から列幅に収まる範囲の文字列に三点リーダー</w:t>
      </w:r>
      <w:r>
        <w:rPr>
          <w:rFonts w:hint="eastAsia"/>
        </w:rPr>
        <w:t>(</w:t>
      </w:r>
      <w:r>
        <w:rPr>
          <w:rFonts w:hint="eastAsia"/>
        </w:rPr>
        <w:t>…</w:t>
      </w:r>
      <w:r>
        <w:rPr>
          <w:rFonts w:hint="eastAsia"/>
        </w:rPr>
        <w:t>)</w:t>
      </w:r>
      <w:r>
        <w:rPr>
          <w:rFonts w:hint="eastAsia"/>
        </w:rPr>
        <w:t>を加えて表示する。</w:t>
      </w:r>
    </w:p>
    <w:p w14:paraId="37A931E7" w14:textId="77777777" w:rsidR="00C058A0" w:rsidRDefault="00C058A0" w:rsidP="00BF0485">
      <w:pPr>
        <w:pStyle w:val="3"/>
      </w:pPr>
      <w:r>
        <w:rPr>
          <w:rFonts w:hint="eastAsia"/>
        </w:rPr>
        <w:t>初期ソート順</w:t>
      </w:r>
    </w:p>
    <w:p w14:paraId="70EC4A26" w14:textId="2231CD5C" w:rsidR="00C058A0" w:rsidRDefault="00C058A0" w:rsidP="00520954">
      <w:pPr>
        <w:ind w:leftChars="500" w:left="1050"/>
      </w:pPr>
      <w:r>
        <w:rPr>
          <w:rFonts w:hint="eastAsia"/>
        </w:rPr>
        <w:t>【会社</w:t>
      </w:r>
      <w:r>
        <w:rPr>
          <w:rFonts w:hint="eastAsia"/>
        </w:rPr>
        <w:t>ID</w:t>
      </w:r>
      <w:r>
        <w:rPr>
          <w:rFonts w:hint="eastAsia"/>
        </w:rPr>
        <w:t>】の昇順とする。</w:t>
      </w:r>
    </w:p>
    <w:p w14:paraId="2BA307EA" w14:textId="77777777" w:rsidR="00C058A0" w:rsidRDefault="00C058A0" w:rsidP="00520954">
      <w:pPr>
        <w:ind w:leftChars="500" w:left="1050"/>
      </w:pPr>
      <w:r>
        <w:rPr>
          <w:rFonts w:hint="eastAsia"/>
        </w:rPr>
        <w:t>初期表示時点で【会社</w:t>
      </w:r>
      <w:r>
        <w:rPr>
          <w:rFonts w:hint="eastAsia"/>
        </w:rPr>
        <w:t>ID</w:t>
      </w:r>
      <w:r>
        <w:rPr>
          <w:rFonts w:hint="eastAsia"/>
        </w:rPr>
        <w:t>列】にはソート状態「昇順」が適用されており、列ヘッダーには適用中のソート状態を示す意匠を表示する。以降のソート切替は、この適用済みの状態を起点として行う。</w:t>
      </w:r>
    </w:p>
    <w:p w14:paraId="33E58ED7" w14:textId="77777777" w:rsidR="00C058A0" w:rsidRDefault="00C058A0" w:rsidP="00BF0485">
      <w:pPr>
        <w:pStyle w:val="3"/>
      </w:pPr>
      <w:r>
        <w:rPr>
          <w:rFonts w:hint="eastAsia"/>
        </w:rPr>
        <w:t>スクロール</w:t>
      </w:r>
    </w:p>
    <w:p w14:paraId="08A58B7A" w14:textId="77777777" w:rsidR="00C058A0" w:rsidRDefault="00C058A0" w:rsidP="00C058A0">
      <w:pPr>
        <w:pStyle w:val="a9"/>
        <w:numPr>
          <w:ilvl w:val="0"/>
          <w:numId w:val="27"/>
        </w:numPr>
        <w:pBdr>
          <w:top w:val="single" w:sz="4" w:space="0" w:color="auto"/>
        </w:pBdr>
        <w:spacing w:line="280" w:lineRule="exact"/>
      </w:pPr>
      <w:r>
        <w:rPr>
          <w:rFonts w:hint="eastAsia"/>
        </w:rPr>
        <w:t>テーブルの列が画面に収まらない場合、テーブル内で横スクロールする。</w:t>
      </w:r>
    </w:p>
    <w:p w14:paraId="7A239EDC" w14:textId="50C17A62" w:rsidR="00BF0485" w:rsidRPr="00E644E1" w:rsidRDefault="00C058A0" w:rsidP="00BF0485">
      <w:pPr>
        <w:pStyle w:val="a9"/>
        <w:numPr>
          <w:ilvl w:val="0"/>
          <w:numId w:val="27"/>
        </w:numPr>
        <w:pBdr>
          <w:top w:val="single" w:sz="4" w:space="0" w:color="auto"/>
        </w:pBdr>
        <w:spacing w:line="280" w:lineRule="exact"/>
      </w:pPr>
      <w:r>
        <w:rPr>
          <w:rFonts w:hint="eastAsia"/>
        </w:rPr>
        <w:t>テーブルの行が画面に収まらない場合</w:t>
      </w:r>
      <w:r w:rsidRPr="00FE78BC">
        <w:rPr>
          <w:rFonts w:hint="eastAsia"/>
        </w:rPr>
        <w:t>、テーブル内で縦スクロールする。</w:t>
      </w:r>
    </w:p>
    <w:p w14:paraId="43EBE56E" w14:textId="77777777" w:rsidR="00C058A0" w:rsidRDefault="00C058A0" w:rsidP="00BF0485">
      <w:pPr>
        <w:pStyle w:val="2"/>
      </w:pPr>
      <w:r>
        <w:rPr>
          <w:rFonts w:hint="eastAsia"/>
        </w:rPr>
        <w:t>表示件数の制御</w:t>
      </w:r>
    </w:p>
    <w:p w14:paraId="0C7C8547" w14:textId="5BA1947E" w:rsidR="00BF0485" w:rsidRPr="00BF0485" w:rsidRDefault="00BF0485" w:rsidP="00BF0485">
      <w:pPr>
        <w:ind w:leftChars="300" w:left="630"/>
      </w:pPr>
      <w:r>
        <w:rPr>
          <w:rFonts w:hint="eastAsia"/>
        </w:rPr>
        <w:t>一度に画面上に表示する会社マスタレコードの件数を制御する。</w:t>
      </w:r>
    </w:p>
    <w:p w14:paraId="4BCD8646" w14:textId="77777777" w:rsidR="00C058A0" w:rsidRDefault="00C058A0" w:rsidP="00BF0485">
      <w:pPr>
        <w:pStyle w:val="3"/>
      </w:pPr>
      <w:r>
        <w:rPr>
          <w:rFonts w:hint="eastAsia"/>
        </w:rPr>
        <w:t>表示件数</w:t>
      </w:r>
    </w:p>
    <w:p w14:paraId="26A5190D" w14:textId="4E4FDCA8" w:rsidR="00C058A0" w:rsidRPr="006E5C4B" w:rsidRDefault="00C058A0" w:rsidP="00BF0485">
      <w:pPr>
        <w:ind w:leftChars="500" w:left="1050"/>
      </w:pPr>
      <w:r>
        <w:rPr>
          <w:rFonts w:hint="eastAsia"/>
        </w:rPr>
        <w:t>会社マスタレコードの表示件数は</w:t>
      </w:r>
      <w:r w:rsidRPr="00BF0485">
        <w:rPr>
          <w:rFonts w:hint="eastAsia"/>
        </w:rPr>
        <w:t>画面項目</w:t>
      </w:r>
      <w:r w:rsidRPr="006E5C4B">
        <w:rPr>
          <w:rFonts w:hint="eastAsia"/>
        </w:rPr>
        <w:t>の【表示件数セレクトボックス】によって選択される。</w:t>
      </w:r>
    </w:p>
    <w:p w14:paraId="26BED799" w14:textId="77777777" w:rsidR="00C058A0" w:rsidRDefault="00C058A0" w:rsidP="00BF0485">
      <w:pPr>
        <w:ind w:leftChars="500" w:left="1050"/>
      </w:pPr>
      <w:r w:rsidRPr="006E5C4B">
        <w:rPr>
          <w:rFonts w:hint="eastAsia"/>
        </w:rPr>
        <w:lastRenderedPageBreak/>
        <w:t>初期値は</w:t>
      </w:r>
      <w:r w:rsidRPr="006E5C4B">
        <w:rPr>
          <w:rFonts w:hint="eastAsia"/>
        </w:rPr>
        <w:t>30</w:t>
      </w:r>
      <w:r w:rsidRPr="006E5C4B">
        <w:rPr>
          <w:rFonts w:hint="eastAsia"/>
        </w:rPr>
        <w:t>件とする。</w:t>
      </w:r>
    </w:p>
    <w:p w14:paraId="0261D430" w14:textId="77777777" w:rsidR="00C058A0" w:rsidRDefault="00C058A0" w:rsidP="00BF0485">
      <w:pPr>
        <w:pStyle w:val="3"/>
      </w:pPr>
      <w:r>
        <w:rPr>
          <w:rFonts w:hint="eastAsia"/>
        </w:rPr>
        <w:t>ページネーション</w:t>
      </w:r>
    </w:p>
    <w:p w14:paraId="7E15F37A" w14:textId="77777777" w:rsidR="00C058A0" w:rsidRDefault="00C058A0" w:rsidP="00BF0485">
      <w:pPr>
        <w:ind w:leftChars="500" w:left="1050"/>
      </w:pPr>
      <w:r>
        <w:rPr>
          <w:rFonts w:hint="eastAsia"/>
        </w:rPr>
        <w:t>会社マスタレコードの取得数が表示件数を超える場合は、表示件数ごとのページネーションを提供する。</w:t>
      </w:r>
    </w:p>
    <w:p w14:paraId="2B2A7873" w14:textId="16E75132" w:rsidR="00C058A0" w:rsidRDefault="00C058A0" w:rsidP="00BF0485">
      <w:pPr>
        <w:ind w:leftChars="500" w:left="1050"/>
      </w:pPr>
      <w:r>
        <w:rPr>
          <w:rFonts w:hint="eastAsia"/>
        </w:rPr>
        <w:t>ページ切替は画面項目の【ページネーション】または【表示ページセレクトボックス】によって行われる。</w:t>
      </w:r>
    </w:p>
    <w:p w14:paraId="595C044E" w14:textId="0988566E" w:rsidR="00C058A0" w:rsidRDefault="00C058A0" w:rsidP="00BF0485">
      <w:pPr>
        <w:pStyle w:val="2"/>
      </w:pPr>
      <w:r>
        <w:rPr>
          <w:rFonts w:hint="eastAsia"/>
        </w:rPr>
        <w:t>レイアウトの変更</w:t>
      </w:r>
    </w:p>
    <w:p w14:paraId="6CACDB91" w14:textId="77777777" w:rsidR="00C058A0" w:rsidRDefault="00C058A0" w:rsidP="00520954">
      <w:pPr>
        <w:ind w:leftChars="300" w:left="630"/>
      </w:pPr>
      <w:r>
        <w:rPr>
          <w:rFonts w:hint="eastAsia"/>
        </w:rPr>
        <w:t>ユーザ操作によって、テーブル内の列のレイアウト変更が行われる。</w:t>
      </w:r>
    </w:p>
    <w:p w14:paraId="59E865B5" w14:textId="4ABB9F64" w:rsidR="00C058A0" w:rsidRDefault="00C058A0" w:rsidP="00520954">
      <w:pPr>
        <w:ind w:leftChars="300" w:left="630"/>
      </w:pPr>
      <w:r>
        <w:rPr>
          <w:rFonts w:hint="eastAsia"/>
        </w:rPr>
        <w:t>変更可能なレイアウトは列順序、列幅、ソートがある。</w:t>
      </w:r>
    </w:p>
    <w:p w14:paraId="561F2058" w14:textId="77777777" w:rsidR="00C058A0" w:rsidRDefault="00C058A0" w:rsidP="00520954">
      <w:pPr>
        <w:pStyle w:val="3"/>
      </w:pPr>
      <w:r>
        <w:rPr>
          <w:rFonts w:hint="eastAsia"/>
        </w:rPr>
        <w:t>列順序</w:t>
      </w:r>
    </w:p>
    <w:p w14:paraId="0328A4B7" w14:textId="77777777" w:rsidR="00C058A0" w:rsidRDefault="00C058A0" w:rsidP="00520954">
      <w:pPr>
        <w:ind w:leftChars="500" w:left="1050"/>
      </w:pPr>
      <w:r>
        <w:rPr>
          <w:rFonts w:hint="eastAsia"/>
        </w:rPr>
        <w:t>列ヘッダーをドラッグ＆ドロップすることで列の順序を変更できる。</w:t>
      </w:r>
    </w:p>
    <w:p w14:paraId="343DD73D" w14:textId="77777777" w:rsidR="00885F91" w:rsidRDefault="00885F91" w:rsidP="00885F91">
      <w:pPr>
        <w:ind w:leftChars="500" w:left="1050"/>
      </w:pPr>
      <w:r>
        <w:rPr>
          <w:rFonts w:hint="eastAsia"/>
        </w:rPr>
        <w:t>列</w:t>
      </w:r>
      <w:r>
        <w:rPr>
          <w:rFonts w:hint="eastAsia"/>
        </w:rPr>
        <w:t>A</w:t>
      </w:r>
      <w:r>
        <w:rPr>
          <w:rFonts w:hint="eastAsia"/>
        </w:rPr>
        <w:t>のヘッダーをドラッグして別の列</w:t>
      </w:r>
      <w:r>
        <w:rPr>
          <w:rFonts w:hint="eastAsia"/>
        </w:rPr>
        <w:t>B</w:t>
      </w:r>
      <w:r>
        <w:rPr>
          <w:rFonts w:hint="eastAsia"/>
        </w:rPr>
        <w:t>のヘッダーの上にドロップすると、</w:t>
      </w:r>
      <w:r>
        <w:rPr>
          <w:rFonts w:hint="eastAsia"/>
        </w:rPr>
        <w:t>A</w:t>
      </w:r>
      <w:r>
        <w:rPr>
          <w:rFonts w:hint="eastAsia"/>
        </w:rPr>
        <w:t>と</w:t>
      </w:r>
      <w:r>
        <w:rPr>
          <w:rFonts w:hint="eastAsia"/>
        </w:rPr>
        <w:t>B</w:t>
      </w:r>
      <w:r>
        <w:rPr>
          <w:rFonts w:hint="eastAsia"/>
        </w:rPr>
        <w:t>の位置関係により次の通り順序が入れ替わる。</w:t>
      </w:r>
    </w:p>
    <w:p w14:paraId="4377115B" w14:textId="77777777" w:rsidR="00885F91" w:rsidRDefault="00885F91" w:rsidP="00885F91">
      <w:pPr>
        <w:pStyle w:val="a9"/>
        <w:numPr>
          <w:ilvl w:val="0"/>
          <w:numId w:val="36"/>
        </w:numPr>
        <w:ind w:leftChars="500" w:left="1490"/>
      </w:pPr>
      <w:r>
        <w:rPr>
          <w:rFonts w:hint="eastAsia"/>
        </w:rPr>
        <w:t>AがBよりも左側にあった場合、Bの右側にAが挿入される。</w:t>
      </w:r>
    </w:p>
    <w:p w14:paraId="49E1B3DD" w14:textId="77777777" w:rsidR="00885F91" w:rsidRDefault="00885F91" w:rsidP="00885F91">
      <w:pPr>
        <w:pStyle w:val="a9"/>
        <w:numPr>
          <w:ilvl w:val="0"/>
          <w:numId w:val="36"/>
        </w:numPr>
        <w:ind w:leftChars="500" w:left="1490"/>
      </w:pPr>
      <w:r>
        <w:rPr>
          <w:rFonts w:hint="eastAsia"/>
        </w:rPr>
        <w:t>AがBよりも右側にあった場合、Bの左側にAが挿入される。</w:t>
      </w:r>
    </w:p>
    <w:p w14:paraId="47DC92D7" w14:textId="77777777" w:rsidR="00C058A0" w:rsidRPr="006E5C4B" w:rsidRDefault="00C058A0" w:rsidP="00520954">
      <w:pPr>
        <w:pStyle w:val="3"/>
      </w:pPr>
      <w:r>
        <w:rPr>
          <w:rFonts w:hint="eastAsia"/>
        </w:rPr>
        <w:t>列幅</w:t>
      </w:r>
    </w:p>
    <w:p w14:paraId="73FA0DDB" w14:textId="77777777" w:rsidR="00C058A0" w:rsidRDefault="00C058A0" w:rsidP="00520954">
      <w:pPr>
        <w:ind w:leftChars="500" w:left="1050"/>
      </w:pPr>
      <w:r>
        <w:rPr>
          <w:rFonts w:hint="eastAsia"/>
        </w:rPr>
        <w:t>列ヘッダーと列ヘッダーの間をドラッグすることで、ドラッグしている境界線の左側の列の幅を変更できる。</w:t>
      </w:r>
    </w:p>
    <w:p w14:paraId="5AF27CE6" w14:textId="77777777" w:rsidR="00C058A0" w:rsidRDefault="00C058A0" w:rsidP="00520954">
      <w:pPr>
        <w:pStyle w:val="a9"/>
        <w:numPr>
          <w:ilvl w:val="0"/>
          <w:numId w:val="26"/>
        </w:numPr>
        <w:spacing w:line="280" w:lineRule="exact"/>
      </w:pPr>
      <w:r>
        <w:rPr>
          <w:rFonts w:hint="eastAsia"/>
        </w:rPr>
        <w:t>列幅の最小値は80pxとする。</w:t>
      </w:r>
    </w:p>
    <w:p w14:paraId="23AE6497" w14:textId="77777777" w:rsidR="00C058A0" w:rsidRDefault="00C058A0" w:rsidP="00520954">
      <w:pPr>
        <w:pStyle w:val="a9"/>
        <w:numPr>
          <w:ilvl w:val="0"/>
          <w:numId w:val="26"/>
        </w:numPr>
        <w:spacing w:line="280" w:lineRule="exact"/>
      </w:pPr>
      <w:r>
        <w:rPr>
          <w:rFonts w:hint="eastAsia"/>
        </w:rPr>
        <w:t>列幅の最大値は設定しない。</w:t>
      </w:r>
    </w:p>
    <w:p w14:paraId="7455B0F2" w14:textId="77777777" w:rsidR="00C058A0" w:rsidRDefault="00C058A0" w:rsidP="00520954">
      <w:pPr>
        <w:pStyle w:val="3"/>
      </w:pPr>
      <w:r>
        <w:rPr>
          <w:rFonts w:hint="eastAsia"/>
        </w:rPr>
        <w:t>ソート</w:t>
      </w:r>
    </w:p>
    <w:p w14:paraId="167227AE" w14:textId="77777777" w:rsidR="00C058A0" w:rsidRDefault="00C058A0" w:rsidP="00520954">
      <w:pPr>
        <w:ind w:leftChars="500" w:left="1050"/>
      </w:pPr>
      <w:r w:rsidRPr="00C02377">
        <w:t>ヘッダーをダブルクリックすることで、対象列のソート状態を</w:t>
      </w:r>
      <w:r>
        <w:rPr>
          <w:rFonts w:hint="eastAsia"/>
        </w:rPr>
        <w:t>昇順→降順→ソートなしの</w:t>
      </w:r>
      <w:r w:rsidRPr="00C02377">
        <w:t>順に切り替える</w:t>
      </w:r>
      <w:r>
        <w:rPr>
          <w:rFonts w:hint="eastAsia"/>
        </w:rPr>
        <w:t>。</w:t>
      </w:r>
    </w:p>
    <w:p w14:paraId="2DC49282" w14:textId="5BFE60CD" w:rsidR="00395454" w:rsidRDefault="00395454" w:rsidP="00520954">
      <w:pPr>
        <w:pStyle w:val="a9"/>
        <w:numPr>
          <w:ilvl w:val="0"/>
          <w:numId w:val="26"/>
        </w:numPr>
        <w:spacing w:line="280" w:lineRule="exact"/>
      </w:pPr>
      <w:r>
        <w:rPr>
          <w:rFonts w:hint="eastAsia"/>
        </w:rPr>
        <w:t>本紙</w:t>
      </w:r>
      <w:r w:rsidRPr="00395454">
        <w:rPr>
          <w:u w:val="single"/>
        </w:rPr>
        <w:fldChar w:fldCharType="begin"/>
      </w:r>
      <w:r w:rsidRPr="00395454">
        <w:rPr>
          <w:u w:val="single"/>
        </w:rPr>
        <w:instrText xml:space="preserve"> </w:instrText>
      </w:r>
      <w:r w:rsidRPr="00395454">
        <w:rPr>
          <w:rFonts w:hint="eastAsia"/>
          <w:u w:val="single"/>
        </w:rPr>
        <w:instrText>REF _Ref232061457 \w \h</w:instrText>
      </w:r>
      <w:r w:rsidRPr="00395454">
        <w:rPr>
          <w:u w:val="single"/>
        </w:rPr>
        <w:instrText xml:space="preserve"> </w:instrText>
      </w:r>
      <w:r w:rsidRPr="00395454">
        <w:rPr>
          <w:u w:val="single"/>
        </w:rPr>
      </w:r>
      <w:r w:rsidRPr="00395454">
        <w:rPr>
          <w:u w:val="single"/>
        </w:rPr>
        <w:fldChar w:fldCharType="separate"/>
      </w:r>
      <w:r w:rsidRPr="00395454">
        <w:rPr>
          <w:u w:val="single"/>
        </w:rPr>
        <w:t>3.1</w:t>
      </w:r>
      <w:r w:rsidRPr="00395454">
        <w:rPr>
          <w:u w:val="single"/>
        </w:rPr>
        <w:fldChar w:fldCharType="end"/>
      </w:r>
      <w:r>
        <w:rPr>
          <w:rFonts w:hint="eastAsia"/>
        </w:rPr>
        <w:t>の入出力仕様で特記がない限り、対象列の値は文字列としてソートする。</w:t>
      </w:r>
    </w:p>
    <w:p w14:paraId="34690A1D" w14:textId="7344B444" w:rsidR="00C058A0" w:rsidRDefault="00C058A0" w:rsidP="00520954">
      <w:pPr>
        <w:pStyle w:val="a9"/>
        <w:numPr>
          <w:ilvl w:val="0"/>
          <w:numId w:val="26"/>
        </w:numPr>
        <w:spacing w:line="280" w:lineRule="exact"/>
      </w:pPr>
      <w:r>
        <w:rPr>
          <w:rFonts w:hint="eastAsia"/>
        </w:rPr>
        <w:t>すでにソートが適用されている列がある状態で、別の列ヘッダーをダブルクリックした場合、既存のソートを解除し、ダブルクリックした列にソートを適用する。なお、複数列によるソートは行わない。</w:t>
      </w:r>
    </w:p>
    <w:p w14:paraId="3CB5D473" w14:textId="77777777" w:rsidR="00C058A0" w:rsidRDefault="00C058A0" w:rsidP="00520954">
      <w:pPr>
        <w:pStyle w:val="a9"/>
        <w:numPr>
          <w:ilvl w:val="0"/>
          <w:numId w:val="26"/>
        </w:numPr>
        <w:spacing w:line="280" w:lineRule="exact"/>
      </w:pPr>
      <w:r w:rsidRPr="00C02377">
        <w:t>すべての列が「ソートなし」の場合は、</w:t>
      </w:r>
      <w:r>
        <w:rPr>
          <w:rFonts w:hint="eastAsia"/>
        </w:rPr>
        <w:t>【会社ID</w:t>
      </w:r>
      <w:r w:rsidRPr="00C02377">
        <w:t>列</w:t>
      </w:r>
      <w:r>
        <w:rPr>
          <w:rFonts w:hint="eastAsia"/>
        </w:rPr>
        <w:t>】</w:t>
      </w:r>
      <w:r w:rsidRPr="00C02377">
        <w:t>の</w:t>
      </w:r>
      <w:r>
        <w:rPr>
          <w:rFonts w:hint="eastAsia"/>
        </w:rPr>
        <w:t>昇順</w:t>
      </w:r>
      <w:r w:rsidRPr="00C02377">
        <w:t>を既定の並び順とする。</w:t>
      </w:r>
    </w:p>
    <w:p w14:paraId="228E38D2" w14:textId="1DD74973" w:rsidR="00F71C1C" w:rsidRDefault="00F71C1C" w:rsidP="00520954">
      <w:pPr>
        <w:pStyle w:val="2"/>
      </w:pPr>
      <w:r>
        <w:rPr>
          <w:rFonts w:hint="eastAsia"/>
        </w:rPr>
        <w:t>表示件数が</w:t>
      </w:r>
      <w:r>
        <w:rPr>
          <w:rFonts w:hint="eastAsia"/>
        </w:rPr>
        <w:t>0</w:t>
      </w:r>
      <w:r>
        <w:rPr>
          <w:rFonts w:hint="eastAsia"/>
        </w:rPr>
        <w:t>件の場合</w:t>
      </w:r>
    </w:p>
    <w:tbl>
      <w:tblPr>
        <w:tblStyle w:val="5-1"/>
        <w:tblW w:w="14821" w:type="dxa"/>
        <w:tblInd w:w="625" w:type="dxa"/>
        <w:tblLook w:val="04A0" w:firstRow="1" w:lastRow="0" w:firstColumn="1" w:lastColumn="0" w:noHBand="0" w:noVBand="1"/>
      </w:tblPr>
      <w:tblGrid>
        <w:gridCol w:w="567"/>
        <w:gridCol w:w="3686"/>
        <w:gridCol w:w="5812"/>
        <w:gridCol w:w="4756"/>
      </w:tblGrid>
      <w:tr w:rsidR="00F71C1C" w:rsidRPr="004466B6" w14:paraId="4B0E2C69" w14:textId="77777777" w:rsidTr="00BF04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5268F4E" w14:textId="77777777" w:rsidR="00F71C1C" w:rsidRPr="004466B6" w:rsidRDefault="00F71C1C" w:rsidP="00BC163D">
            <w:pPr>
              <w:pStyle w:val="aa"/>
              <w:rPr>
                <w:sz w:val="18"/>
                <w:szCs w:val="18"/>
              </w:rPr>
            </w:pPr>
            <w:r w:rsidRPr="004466B6">
              <w:rPr>
                <w:rFonts w:hint="eastAsia"/>
                <w:sz w:val="18"/>
                <w:szCs w:val="18"/>
              </w:rPr>
              <w:t>No</w:t>
            </w:r>
          </w:p>
        </w:tc>
        <w:tc>
          <w:tcPr>
            <w:tcW w:w="3686" w:type="dxa"/>
          </w:tcPr>
          <w:p w14:paraId="735473F5" w14:textId="1E243760" w:rsidR="00F71C1C" w:rsidRPr="004466B6" w:rsidRDefault="006755F2" w:rsidP="00BC163D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画面</w:t>
            </w:r>
            <w:r w:rsidR="00F71C1C" w:rsidRPr="004466B6">
              <w:rPr>
                <w:rFonts w:hint="eastAsia"/>
                <w:sz w:val="18"/>
                <w:szCs w:val="18"/>
              </w:rPr>
              <w:t>項目</w:t>
            </w:r>
          </w:p>
        </w:tc>
        <w:tc>
          <w:tcPr>
            <w:tcW w:w="5812" w:type="dxa"/>
          </w:tcPr>
          <w:p w14:paraId="09F168EE" w14:textId="77777777" w:rsidR="00F71C1C" w:rsidRPr="004466B6" w:rsidRDefault="00F71C1C" w:rsidP="00BC163D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466B6">
              <w:rPr>
                <w:rFonts w:hint="eastAsia"/>
                <w:sz w:val="18"/>
                <w:szCs w:val="18"/>
              </w:rPr>
              <w:t>振舞い</w:t>
            </w:r>
          </w:p>
        </w:tc>
        <w:tc>
          <w:tcPr>
            <w:tcW w:w="4756" w:type="dxa"/>
          </w:tcPr>
          <w:p w14:paraId="0D532DBC" w14:textId="77777777" w:rsidR="00F71C1C" w:rsidRPr="004466B6" w:rsidRDefault="00F71C1C" w:rsidP="00BC163D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466B6">
              <w:rPr>
                <w:rFonts w:hint="eastAsia"/>
                <w:sz w:val="18"/>
                <w:szCs w:val="18"/>
              </w:rPr>
              <w:t>備考</w:t>
            </w:r>
          </w:p>
        </w:tc>
      </w:tr>
      <w:tr w:rsidR="00F71C1C" w:rsidRPr="004466B6" w14:paraId="7DE2CCBE" w14:textId="77777777" w:rsidTr="00BF04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9CA8AF0" w14:textId="77777777" w:rsidR="00F71C1C" w:rsidRPr="004466B6" w:rsidRDefault="00F71C1C" w:rsidP="00F71C1C">
            <w:pPr>
              <w:pStyle w:val="aa"/>
              <w:numPr>
                <w:ilvl w:val="0"/>
                <w:numId w:val="23"/>
              </w:numPr>
              <w:rPr>
                <w:sz w:val="18"/>
                <w:szCs w:val="18"/>
              </w:rPr>
            </w:pPr>
          </w:p>
        </w:tc>
        <w:tc>
          <w:tcPr>
            <w:tcW w:w="3686" w:type="dxa"/>
          </w:tcPr>
          <w:p w14:paraId="6A410E60" w14:textId="77777777" w:rsidR="00F71C1C" w:rsidRPr="004466B6" w:rsidRDefault="00F71C1C" w:rsidP="00BC163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466B6">
              <w:rPr>
                <w:rFonts w:hint="eastAsia"/>
                <w:sz w:val="18"/>
                <w:szCs w:val="18"/>
              </w:rPr>
              <w:t>列ヘッダー</w:t>
            </w:r>
          </w:p>
        </w:tc>
        <w:tc>
          <w:tcPr>
            <w:tcW w:w="5812" w:type="dxa"/>
          </w:tcPr>
          <w:p w14:paraId="5CD15602" w14:textId="77777777" w:rsidR="00F71C1C" w:rsidRPr="004466B6" w:rsidRDefault="00F71C1C" w:rsidP="00BC163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466B6">
              <w:rPr>
                <w:rFonts w:hint="eastAsia"/>
                <w:sz w:val="18"/>
                <w:szCs w:val="18"/>
              </w:rPr>
              <w:t>データが存在する場合と同様に表示する。</w:t>
            </w:r>
          </w:p>
        </w:tc>
        <w:tc>
          <w:tcPr>
            <w:tcW w:w="4756" w:type="dxa"/>
          </w:tcPr>
          <w:p w14:paraId="65DD8276" w14:textId="77777777" w:rsidR="00F71C1C" w:rsidRPr="004466B6" w:rsidRDefault="00F71C1C" w:rsidP="00BC163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F71C1C" w:rsidRPr="004466B6" w14:paraId="25492ECD" w14:textId="77777777" w:rsidTr="00BF04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0D59A1A" w14:textId="77777777" w:rsidR="00F71C1C" w:rsidRPr="004466B6" w:rsidRDefault="00F71C1C" w:rsidP="00F71C1C">
            <w:pPr>
              <w:pStyle w:val="aa"/>
              <w:numPr>
                <w:ilvl w:val="0"/>
                <w:numId w:val="23"/>
              </w:numPr>
              <w:rPr>
                <w:sz w:val="18"/>
                <w:szCs w:val="18"/>
              </w:rPr>
            </w:pPr>
          </w:p>
        </w:tc>
        <w:tc>
          <w:tcPr>
            <w:tcW w:w="3686" w:type="dxa"/>
          </w:tcPr>
          <w:p w14:paraId="1D857B57" w14:textId="77777777" w:rsidR="00F71C1C" w:rsidRPr="004466B6" w:rsidRDefault="00F71C1C" w:rsidP="00BC163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466B6">
              <w:rPr>
                <w:rFonts w:hint="eastAsia"/>
                <w:sz w:val="18"/>
                <w:szCs w:val="18"/>
              </w:rPr>
              <w:t>列ボディ</w:t>
            </w:r>
          </w:p>
        </w:tc>
        <w:tc>
          <w:tcPr>
            <w:tcW w:w="5812" w:type="dxa"/>
          </w:tcPr>
          <w:p w14:paraId="24D96C4F" w14:textId="77777777" w:rsidR="00F71C1C" w:rsidRPr="004466B6" w:rsidRDefault="00F71C1C" w:rsidP="00BC163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466B6">
              <w:rPr>
                <w:rFonts w:hint="eastAsia"/>
                <w:sz w:val="18"/>
                <w:szCs w:val="18"/>
              </w:rPr>
              <w:t>列間の区切りの線を表示しない。</w:t>
            </w:r>
          </w:p>
          <w:p w14:paraId="441CDE6A" w14:textId="6729705B" w:rsidR="00F71C1C" w:rsidRPr="004466B6" w:rsidRDefault="00F71C1C" w:rsidP="00BC163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466B6">
              <w:rPr>
                <w:rFonts w:hint="eastAsia"/>
                <w:sz w:val="18"/>
                <w:szCs w:val="18"/>
              </w:rPr>
              <w:t>中央寄せで「</w:t>
            </w:r>
            <w:r w:rsidR="006172CB">
              <w:rPr>
                <w:rFonts w:hint="eastAsia"/>
                <w:sz w:val="18"/>
                <w:szCs w:val="18"/>
              </w:rPr>
              <w:t>該当する</w:t>
            </w:r>
            <w:r w:rsidR="006D0BA7">
              <w:rPr>
                <w:rFonts w:hint="eastAsia"/>
                <w:sz w:val="18"/>
                <w:szCs w:val="18"/>
              </w:rPr>
              <w:t>データ</w:t>
            </w:r>
            <w:r w:rsidRPr="004466B6">
              <w:rPr>
                <w:rFonts w:hint="eastAsia"/>
                <w:sz w:val="18"/>
                <w:szCs w:val="18"/>
              </w:rPr>
              <w:t>がありません」のメッセージを表示する。</w:t>
            </w:r>
          </w:p>
        </w:tc>
        <w:tc>
          <w:tcPr>
            <w:tcW w:w="4756" w:type="dxa"/>
          </w:tcPr>
          <w:p w14:paraId="228D642F" w14:textId="77777777" w:rsidR="00F71C1C" w:rsidRPr="004466B6" w:rsidRDefault="00F71C1C" w:rsidP="00BC163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F71C1C" w:rsidRPr="004466B6" w14:paraId="13103545" w14:textId="77777777" w:rsidTr="00BF04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3952C25" w14:textId="77777777" w:rsidR="00F71C1C" w:rsidRPr="004466B6" w:rsidRDefault="00F71C1C" w:rsidP="00F71C1C">
            <w:pPr>
              <w:pStyle w:val="aa"/>
              <w:numPr>
                <w:ilvl w:val="0"/>
                <w:numId w:val="23"/>
              </w:numPr>
              <w:rPr>
                <w:sz w:val="18"/>
                <w:szCs w:val="18"/>
              </w:rPr>
            </w:pPr>
          </w:p>
        </w:tc>
        <w:tc>
          <w:tcPr>
            <w:tcW w:w="3686" w:type="dxa"/>
          </w:tcPr>
          <w:p w14:paraId="0CCB275D" w14:textId="77777777" w:rsidR="00F71C1C" w:rsidRPr="004466B6" w:rsidRDefault="00F71C1C" w:rsidP="00BC163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466B6">
              <w:rPr>
                <w:rFonts w:hint="eastAsia"/>
                <w:sz w:val="18"/>
                <w:szCs w:val="18"/>
              </w:rPr>
              <w:t>取得データ件数</w:t>
            </w:r>
          </w:p>
        </w:tc>
        <w:tc>
          <w:tcPr>
            <w:tcW w:w="5812" w:type="dxa"/>
          </w:tcPr>
          <w:p w14:paraId="68B1DCCB" w14:textId="77777777" w:rsidR="00F71C1C" w:rsidRPr="004466B6" w:rsidRDefault="00F71C1C" w:rsidP="00BC163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466B6">
              <w:rPr>
                <w:rFonts w:hint="eastAsia"/>
                <w:sz w:val="18"/>
                <w:szCs w:val="18"/>
              </w:rPr>
              <w:t>0件とする。</w:t>
            </w:r>
          </w:p>
        </w:tc>
        <w:tc>
          <w:tcPr>
            <w:tcW w:w="4756" w:type="dxa"/>
          </w:tcPr>
          <w:p w14:paraId="0A7058ED" w14:textId="77777777" w:rsidR="00F71C1C" w:rsidRPr="004466B6" w:rsidRDefault="00F71C1C" w:rsidP="00BC163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F71C1C" w:rsidRPr="004466B6" w14:paraId="7BD43ADF" w14:textId="77777777" w:rsidTr="00BF04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FD8623E" w14:textId="77777777" w:rsidR="00F71C1C" w:rsidRPr="004466B6" w:rsidRDefault="00F71C1C" w:rsidP="00F71C1C">
            <w:pPr>
              <w:pStyle w:val="aa"/>
              <w:numPr>
                <w:ilvl w:val="0"/>
                <w:numId w:val="23"/>
              </w:numPr>
              <w:rPr>
                <w:sz w:val="18"/>
                <w:szCs w:val="18"/>
              </w:rPr>
            </w:pPr>
          </w:p>
        </w:tc>
        <w:tc>
          <w:tcPr>
            <w:tcW w:w="3686" w:type="dxa"/>
          </w:tcPr>
          <w:p w14:paraId="5B3DDDFB" w14:textId="77777777" w:rsidR="00F71C1C" w:rsidRPr="004466B6" w:rsidRDefault="00F71C1C" w:rsidP="00BC163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466B6">
              <w:rPr>
                <w:rFonts w:hint="eastAsia"/>
                <w:sz w:val="18"/>
                <w:szCs w:val="18"/>
              </w:rPr>
              <w:t>ページネーション</w:t>
            </w:r>
          </w:p>
        </w:tc>
        <w:tc>
          <w:tcPr>
            <w:tcW w:w="5812" w:type="dxa"/>
          </w:tcPr>
          <w:p w14:paraId="6F79D0F4" w14:textId="77777777" w:rsidR="00F71C1C" w:rsidRPr="004466B6" w:rsidRDefault="00F71C1C" w:rsidP="00BC163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466B6">
              <w:rPr>
                <w:rFonts w:hint="eastAsia"/>
                <w:sz w:val="18"/>
                <w:szCs w:val="18"/>
              </w:rPr>
              <w:t>ページ番号は1とする。</w:t>
            </w:r>
          </w:p>
        </w:tc>
        <w:tc>
          <w:tcPr>
            <w:tcW w:w="4756" w:type="dxa"/>
          </w:tcPr>
          <w:p w14:paraId="2F521AA0" w14:textId="77777777" w:rsidR="00F71C1C" w:rsidRPr="004466B6" w:rsidRDefault="00F71C1C" w:rsidP="00BC163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466B6">
              <w:rPr>
                <w:rFonts w:hint="eastAsia"/>
                <w:sz w:val="18"/>
                <w:szCs w:val="18"/>
              </w:rPr>
              <w:t>全てのボタンがクリック不可となる。</w:t>
            </w:r>
          </w:p>
        </w:tc>
      </w:tr>
      <w:tr w:rsidR="00F71C1C" w:rsidRPr="004466B6" w14:paraId="549E1100" w14:textId="77777777" w:rsidTr="00BF04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7E3798C" w14:textId="77777777" w:rsidR="00F71C1C" w:rsidRPr="004466B6" w:rsidRDefault="00F71C1C" w:rsidP="00F71C1C">
            <w:pPr>
              <w:pStyle w:val="aa"/>
              <w:numPr>
                <w:ilvl w:val="0"/>
                <w:numId w:val="23"/>
              </w:numPr>
              <w:rPr>
                <w:sz w:val="18"/>
                <w:szCs w:val="18"/>
              </w:rPr>
            </w:pPr>
          </w:p>
        </w:tc>
        <w:tc>
          <w:tcPr>
            <w:tcW w:w="3686" w:type="dxa"/>
          </w:tcPr>
          <w:p w14:paraId="0CBA9F25" w14:textId="3BC83A03" w:rsidR="00F71C1C" w:rsidRPr="004466B6" w:rsidRDefault="00F71C1C" w:rsidP="00BC163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466B6">
              <w:rPr>
                <w:rFonts w:hint="eastAsia"/>
                <w:sz w:val="18"/>
                <w:szCs w:val="18"/>
              </w:rPr>
              <w:t>表示</w:t>
            </w:r>
            <w:r w:rsidR="00421398">
              <w:rPr>
                <w:rFonts w:hint="eastAsia"/>
                <w:sz w:val="18"/>
                <w:szCs w:val="18"/>
              </w:rPr>
              <w:t>ページ</w:t>
            </w:r>
            <w:r w:rsidRPr="004466B6">
              <w:rPr>
                <w:rFonts w:hint="eastAsia"/>
                <w:sz w:val="18"/>
                <w:szCs w:val="18"/>
              </w:rPr>
              <w:t>セレクトボックス</w:t>
            </w:r>
          </w:p>
        </w:tc>
        <w:tc>
          <w:tcPr>
            <w:tcW w:w="5812" w:type="dxa"/>
          </w:tcPr>
          <w:p w14:paraId="6E77F327" w14:textId="77777777" w:rsidR="00F71C1C" w:rsidRPr="004466B6" w:rsidRDefault="00F71C1C" w:rsidP="00BC163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466B6">
              <w:rPr>
                <w:rFonts w:hint="eastAsia"/>
                <w:sz w:val="18"/>
                <w:szCs w:val="18"/>
              </w:rPr>
              <w:t>ページ番号は1とする。</w:t>
            </w:r>
          </w:p>
        </w:tc>
        <w:tc>
          <w:tcPr>
            <w:tcW w:w="4756" w:type="dxa"/>
          </w:tcPr>
          <w:p w14:paraId="0AB81F86" w14:textId="77777777" w:rsidR="00F71C1C" w:rsidRPr="004466B6" w:rsidRDefault="00F71C1C" w:rsidP="00BC163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466B6">
              <w:rPr>
                <w:rFonts w:hint="eastAsia"/>
                <w:sz w:val="18"/>
                <w:szCs w:val="18"/>
              </w:rPr>
              <w:t>選択肢が1つのセレクトボックスとなる。</w:t>
            </w:r>
          </w:p>
        </w:tc>
      </w:tr>
    </w:tbl>
    <w:p w14:paraId="151B4BA5" w14:textId="77777777" w:rsidR="00DB0F7A" w:rsidRPr="00F71C1C" w:rsidRDefault="00DB0F7A" w:rsidP="00DB0F7A"/>
    <w:sectPr w:rsidR="00DB0F7A" w:rsidRPr="00F71C1C" w:rsidSect="00592264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6838" w:h="11906" w:orient="landscape"/>
      <w:pgMar w:top="720" w:right="720" w:bottom="720" w:left="720" w:header="737" w:footer="17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08452" w14:textId="77777777" w:rsidR="00365CCB" w:rsidRDefault="00365CCB" w:rsidP="00C002F1">
      <w:pPr>
        <w:spacing w:after="0" w:line="240" w:lineRule="auto"/>
      </w:pPr>
      <w:r>
        <w:separator/>
      </w:r>
    </w:p>
  </w:endnote>
  <w:endnote w:type="continuationSeparator" w:id="0">
    <w:p w14:paraId="4981D4DD" w14:textId="77777777" w:rsidR="00365CCB" w:rsidRDefault="00365CCB" w:rsidP="00C002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0CFE3" w14:textId="77777777" w:rsidR="00F114C2" w:rsidRDefault="00F114C2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2EB04" w14:textId="77777777" w:rsidR="00F114C2" w:rsidRDefault="00F114C2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FFDA1" w14:textId="77777777" w:rsidR="00F114C2" w:rsidRDefault="00F114C2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CC816" w14:textId="77777777" w:rsidR="00365CCB" w:rsidRDefault="00365CCB" w:rsidP="00C002F1">
      <w:pPr>
        <w:spacing w:after="0" w:line="240" w:lineRule="auto"/>
      </w:pPr>
      <w:r>
        <w:separator/>
      </w:r>
    </w:p>
  </w:footnote>
  <w:footnote w:type="continuationSeparator" w:id="0">
    <w:p w14:paraId="39FD0EAE" w14:textId="77777777" w:rsidR="00365CCB" w:rsidRDefault="00365CCB" w:rsidP="00C002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3233D" w14:textId="77777777" w:rsidR="00F114C2" w:rsidRDefault="00F114C2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tblInd w:w="-15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241"/>
      <w:gridCol w:w="2551"/>
      <w:gridCol w:w="2268"/>
      <w:gridCol w:w="3446"/>
      <w:gridCol w:w="1728"/>
      <w:gridCol w:w="1138"/>
      <w:gridCol w:w="1156"/>
      <w:gridCol w:w="781"/>
    </w:tblGrid>
    <w:tr w:rsidR="00C002F1" w:rsidRPr="0008506E" w14:paraId="34EA0FC4" w14:textId="77777777" w:rsidTr="00C002F1">
      <w:trPr>
        <w:cantSplit/>
        <w:trHeight w:val="61"/>
      </w:trPr>
      <w:tc>
        <w:tcPr>
          <w:tcW w:w="2241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3820DF1" w14:textId="77777777" w:rsidR="00C002F1" w:rsidRPr="00201F98" w:rsidRDefault="00C002F1" w:rsidP="00C002F1">
          <w:pPr>
            <w:pStyle w:val="af3"/>
          </w:pPr>
          <w:r>
            <w:rPr>
              <w:rFonts w:hint="eastAsia"/>
            </w:rPr>
            <w:t>ドキュメント名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0F5DB51D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システム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18F9D5DB" w14:textId="77777777" w:rsidR="00C002F1" w:rsidRPr="0008506E" w:rsidRDefault="001F72D6" w:rsidP="00C002F1">
          <w:pPr>
            <w:pStyle w:val="af3"/>
          </w:pPr>
          <w:r>
            <w:rPr>
              <w:rFonts w:hint="eastAsia"/>
            </w:rPr>
            <w:t>機能グループ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438DEE80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機能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37038A54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作成年月日</w:t>
          </w:r>
          <w:r w:rsidRPr="0008506E">
            <w:t>/</w:t>
          </w:r>
          <w:r w:rsidRPr="0008506E">
            <w:t>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1DDE8C96" w14:textId="0680E250" w:rsidR="00C002F1" w:rsidRPr="0008506E" w:rsidRDefault="00000000" w:rsidP="00C002F1">
          <w:pPr>
            <w:pStyle w:val="af3"/>
          </w:pPr>
          <w:sdt>
            <w:sdtPr>
              <w:alias w:val="発行日"/>
              <w:tag w:val=""/>
              <w:id w:val="1305125208"/>
              <w:dataBinding w:prefixMappings="xmlns:ns0='http://schemas.microsoft.com/office/2006/coverPageProps' " w:xpath="/ns0:CoverPageProperties[1]/ns0:PublishDate[1]" w:storeItemID="{55AF091B-3C7A-41E3-B477-F2FDAA23CFDA}"/>
              <w:date w:fullDate="2026-06-12T00:00:00Z">
                <w:dateFormat w:val="yyyy/MM/dd"/>
                <w:lid w:val="ja-JP"/>
                <w:storeMappedDataAs w:val="dateTime"/>
                <w:calendar w:val="japan"/>
              </w:date>
            </w:sdtPr>
            <w:sdtContent>
              <w:r w:rsidR="00D82B0F">
                <w:rPr>
                  <w:rFonts w:hint="eastAsia"/>
                </w:rPr>
                <w:t>2026/06/12</w:t>
              </w:r>
            </w:sdtContent>
          </w:sdt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DC428AF" w14:textId="77777777" w:rsidR="00C002F1" w:rsidRPr="0008506E" w:rsidRDefault="00C002F1" w:rsidP="00C002F1">
          <w:pPr>
            <w:pStyle w:val="af3"/>
            <w:jc w:val="center"/>
          </w:pPr>
          <w:r w:rsidRPr="0008506E">
            <w:rPr>
              <w:rFonts w:hint="eastAsia"/>
            </w:rPr>
            <w:t>SSV/</w:t>
          </w:r>
          <w:r>
            <w:rPr>
              <w:rFonts w:hint="eastAsia"/>
            </w:rPr>
            <w:t>社員B</w:t>
          </w:r>
        </w:p>
      </w:tc>
      <w:tc>
        <w:tcPr>
          <w:tcW w:w="781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6959CBBD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ページ</w:t>
          </w:r>
        </w:p>
      </w:tc>
    </w:tr>
    <w:tr w:rsidR="00C002F1" w:rsidRPr="0008506E" w14:paraId="78DC9F96" w14:textId="77777777" w:rsidTr="00C002F1">
      <w:trPr>
        <w:cantSplit/>
        <w:trHeight w:val="413"/>
      </w:trPr>
      <w:tc>
        <w:tcPr>
          <w:tcW w:w="2241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26BA095" w14:textId="77777777" w:rsidR="00C002F1" w:rsidRPr="0008506E" w:rsidRDefault="00C002F1" w:rsidP="00C002F1">
          <w:pPr>
            <w:pStyle w:val="af3"/>
          </w:pPr>
          <w:r>
            <w:rPr>
              <w:rFonts w:hint="eastAsia"/>
            </w:rPr>
            <w:t>画面レイアウト</w:t>
          </w: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45FC2774" w14:textId="77777777" w:rsidR="00C002F1" w:rsidRPr="0008506E" w:rsidRDefault="00C002F1" w:rsidP="00C002F1">
          <w:pPr>
            <w:pStyle w:val="af3"/>
          </w:pPr>
          <w:r>
            <w:rPr>
              <w:rFonts w:hint="eastAsia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7582773C" w14:textId="01FB9719" w:rsidR="00C002F1" w:rsidRPr="0008506E" w:rsidRDefault="00DB0F7A" w:rsidP="00C002F1">
          <w:pPr>
            <w:pStyle w:val="af3"/>
          </w:pPr>
          <w:r>
            <w:rPr>
              <w:rFonts w:hint="eastAsia"/>
            </w:rPr>
            <w:t>マスタ管理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292540CB" w14:textId="33560626" w:rsidR="00C002F1" w:rsidRPr="00521AB2" w:rsidRDefault="00DB0F7A" w:rsidP="00C002F1">
          <w:pPr>
            <w:pStyle w:val="af3"/>
          </w:pPr>
          <w:r>
            <w:rPr>
              <w:rFonts w:hint="eastAsia"/>
            </w:rPr>
            <w:t>会社マスタ管理画面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533794D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変更年月日</w:t>
          </w:r>
          <w:r w:rsidRPr="0008506E">
            <w:t>/</w:t>
          </w:r>
          <w:r w:rsidRPr="0008506E">
            <w:t>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2C1325F" w14:textId="1A35569C" w:rsidR="00C002F1" w:rsidRPr="0008506E" w:rsidRDefault="00FB1166" w:rsidP="00AB3D07">
          <w:pPr>
            <w:pStyle w:val="af3"/>
            <w:jc w:val="center"/>
          </w:pPr>
          <w:r>
            <w:rPr>
              <w:rFonts w:hint="eastAsia"/>
            </w:rPr>
            <w:t>2026/</w:t>
          </w:r>
          <w:r w:rsidR="00F114C2">
            <w:rPr>
              <w:rFonts w:hint="eastAsia"/>
            </w:rPr>
            <w:t>09/25</w:t>
          </w: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8B65793" w14:textId="15313C5A" w:rsidR="00C002F1" w:rsidRPr="0008506E" w:rsidRDefault="00FB1166" w:rsidP="00AB3D07">
          <w:pPr>
            <w:pStyle w:val="af3"/>
            <w:jc w:val="center"/>
          </w:pPr>
          <w:r>
            <w:rPr>
              <w:rFonts w:hint="eastAsia"/>
            </w:rPr>
            <w:t>SSV/</w:t>
          </w:r>
          <w:r w:rsidR="00F114C2">
            <w:rPr>
              <w:rFonts w:hint="eastAsia"/>
            </w:rPr>
            <w:t>社員B</w:t>
          </w:r>
        </w:p>
      </w:tc>
      <w:tc>
        <w:tcPr>
          <w:tcW w:w="781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64AA65B" w14:textId="77777777" w:rsidR="00C002F1" w:rsidRPr="0008506E" w:rsidRDefault="00C002F1" w:rsidP="00C002F1">
          <w:pPr>
            <w:pStyle w:val="af3"/>
          </w:pPr>
          <w:r w:rsidRPr="0008506E">
            <w:rPr>
              <w:rStyle w:val="af2"/>
            </w:rPr>
            <w:fldChar w:fldCharType="begin"/>
          </w:r>
          <w:r w:rsidRPr="0008506E">
            <w:rPr>
              <w:rStyle w:val="af2"/>
            </w:rPr>
            <w:instrText xml:space="preserve"> PAGE </w:instrText>
          </w:r>
          <w:r w:rsidRPr="0008506E">
            <w:rPr>
              <w:rStyle w:val="af2"/>
            </w:rPr>
            <w:fldChar w:fldCharType="separate"/>
          </w:r>
          <w:r>
            <w:rPr>
              <w:rStyle w:val="af2"/>
              <w:noProof/>
            </w:rPr>
            <w:t>1</w:t>
          </w:r>
          <w:r w:rsidRPr="0008506E">
            <w:rPr>
              <w:rStyle w:val="af2"/>
            </w:rPr>
            <w:fldChar w:fldCharType="end"/>
          </w:r>
          <w:r w:rsidRPr="0008506E">
            <w:t>/</w:t>
          </w:r>
          <w:r w:rsidRPr="0008506E">
            <w:rPr>
              <w:rStyle w:val="af2"/>
            </w:rPr>
            <w:fldChar w:fldCharType="begin"/>
          </w:r>
          <w:r w:rsidRPr="0008506E">
            <w:rPr>
              <w:rStyle w:val="af2"/>
            </w:rPr>
            <w:instrText xml:space="preserve"> NUMPAGES </w:instrText>
          </w:r>
          <w:r w:rsidRPr="0008506E">
            <w:rPr>
              <w:rStyle w:val="af2"/>
            </w:rPr>
            <w:fldChar w:fldCharType="separate"/>
          </w:r>
          <w:r>
            <w:rPr>
              <w:rStyle w:val="af2"/>
              <w:noProof/>
            </w:rPr>
            <w:t>1</w:t>
          </w:r>
          <w:r w:rsidRPr="0008506E">
            <w:rPr>
              <w:rStyle w:val="af2"/>
            </w:rPr>
            <w:fldChar w:fldCharType="end"/>
          </w:r>
        </w:p>
      </w:tc>
    </w:tr>
  </w:tbl>
  <w:p w14:paraId="42E335FA" w14:textId="77777777" w:rsidR="00C002F1" w:rsidRPr="00592264" w:rsidRDefault="00C002F1" w:rsidP="00C002F1">
    <w:pPr>
      <w:pStyle w:val="ae"/>
      <w:rPr>
        <w:sz w:val="2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F240B" w14:textId="77777777" w:rsidR="00F114C2" w:rsidRDefault="00F114C2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6005F"/>
    <w:multiLevelType w:val="hybridMultilevel"/>
    <w:tmpl w:val="CCA4592E"/>
    <w:lvl w:ilvl="0" w:tplc="04090001">
      <w:start w:val="1"/>
      <w:numFmt w:val="bullet"/>
      <w:lvlText w:val=""/>
      <w:lvlJc w:val="left"/>
      <w:pPr>
        <w:ind w:left="1291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731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7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11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051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49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1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371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811" w:hanging="440"/>
      </w:pPr>
      <w:rPr>
        <w:rFonts w:ascii="Wingdings" w:hAnsi="Wingdings" w:hint="default"/>
      </w:rPr>
    </w:lvl>
  </w:abstractNum>
  <w:abstractNum w:abstractNumId="1" w15:restartNumberingAfterBreak="0">
    <w:nsid w:val="03E929D8"/>
    <w:multiLevelType w:val="hybridMultilevel"/>
    <w:tmpl w:val="38B630F0"/>
    <w:lvl w:ilvl="0" w:tplc="43FC6EB0">
      <w:start w:val="1"/>
      <w:numFmt w:val="bullet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40D2534"/>
    <w:multiLevelType w:val="hybridMultilevel"/>
    <w:tmpl w:val="E8B2B1F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6C96B5F"/>
    <w:multiLevelType w:val="hybridMultilevel"/>
    <w:tmpl w:val="DBA6FD8E"/>
    <w:lvl w:ilvl="0" w:tplc="CE88ACAA">
      <w:start w:val="1"/>
      <w:numFmt w:val="bullet"/>
      <w:suff w:val="space"/>
      <w:lvlText w:val=""/>
      <w:lvlJc w:val="left"/>
      <w:pPr>
        <w:ind w:left="113" w:hanging="113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16463C85"/>
    <w:multiLevelType w:val="multilevel"/>
    <w:tmpl w:val="3BACB6FA"/>
    <w:styleLink w:val="1"/>
    <w:lvl w:ilvl="0">
      <w:start w:val="1"/>
      <w:numFmt w:val="decimal"/>
      <w:pStyle w:val="10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1DDF3BEC"/>
    <w:multiLevelType w:val="hybridMultilevel"/>
    <w:tmpl w:val="269ECA62"/>
    <w:lvl w:ilvl="0" w:tplc="CB1A6346">
      <w:start w:val="1"/>
      <w:numFmt w:val="bullet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206B6BC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7" w15:restartNumberingAfterBreak="0">
    <w:nsid w:val="21515DE1"/>
    <w:multiLevelType w:val="hybridMultilevel"/>
    <w:tmpl w:val="62FCEA74"/>
    <w:lvl w:ilvl="0" w:tplc="C19E5C9E">
      <w:start w:val="1"/>
      <w:numFmt w:val="bullet"/>
      <w:suff w:val="space"/>
      <w:lvlText w:val=""/>
      <w:lvlJc w:val="left"/>
      <w:pPr>
        <w:ind w:left="113" w:hanging="113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228344E1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9" w15:restartNumberingAfterBreak="0">
    <w:nsid w:val="254801D3"/>
    <w:multiLevelType w:val="hybridMultilevel"/>
    <w:tmpl w:val="05B2E764"/>
    <w:lvl w:ilvl="0" w:tplc="43FC6EB0">
      <w:start w:val="1"/>
      <w:numFmt w:val="bullet"/>
      <w:lvlText w:val=""/>
      <w:lvlJc w:val="left"/>
      <w:pPr>
        <w:ind w:left="113" w:hanging="113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DC06CC3"/>
    <w:multiLevelType w:val="hybridMultilevel"/>
    <w:tmpl w:val="97AE93FC"/>
    <w:lvl w:ilvl="0" w:tplc="04090001">
      <w:start w:val="1"/>
      <w:numFmt w:val="bullet"/>
      <w:lvlText w:val=""/>
      <w:lvlJc w:val="left"/>
      <w:pPr>
        <w:ind w:left="191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35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79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3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67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411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5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99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430" w:hanging="440"/>
      </w:pPr>
      <w:rPr>
        <w:rFonts w:ascii="Wingdings" w:hAnsi="Wingdings" w:hint="default"/>
      </w:rPr>
    </w:lvl>
  </w:abstractNum>
  <w:abstractNum w:abstractNumId="11" w15:restartNumberingAfterBreak="0">
    <w:nsid w:val="2DFA79E0"/>
    <w:multiLevelType w:val="hybridMultilevel"/>
    <w:tmpl w:val="957096F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2E30121A"/>
    <w:multiLevelType w:val="hybridMultilevel"/>
    <w:tmpl w:val="9816E9BC"/>
    <w:lvl w:ilvl="0" w:tplc="6F2C7A3A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3" w15:restartNumberingAfterBreak="0">
    <w:nsid w:val="307C4AB0"/>
    <w:multiLevelType w:val="hybridMultilevel"/>
    <w:tmpl w:val="CBF2A63A"/>
    <w:lvl w:ilvl="0" w:tplc="D6D67852">
      <w:start w:val="1"/>
      <w:numFmt w:val="bullet"/>
      <w:suff w:val="space"/>
      <w:lvlText w:val=""/>
      <w:lvlJc w:val="left"/>
      <w:pPr>
        <w:ind w:left="113" w:hanging="113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4CEC4A64"/>
    <w:multiLevelType w:val="hybridMultilevel"/>
    <w:tmpl w:val="02908854"/>
    <w:lvl w:ilvl="0" w:tplc="04090001">
      <w:start w:val="1"/>
      <w:numFmt w:val="bullet"/>
      <w:lvlText w:val=""/>
      <w:lvlJc w:val="left"/>
      <w:pPr>
        <w:ind w:left="1490" w:hanging="44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930" w:hanging="440"/>
      </w:pPr>
      <w:rPr>
        <w:rFonts w:ascii="Wingdings" w:hAnsi="Wingdings" w:hint="default"/>
      </w:rPr>
    </w:lvl>
    <w:lvl w:ilvl="2" w:tplc="89E6BD1E">
      <w:start w:val="1"/>
      <w:numFmt w:val="bullet"/>
      <w:lvlText w:val="-"/>
      <w:lvlJc w:val="left"/>
      <w:pPr>
        <w:ind w:left="2290" w:hanging="360"/>
      </w:pPr>
      <w:rPr>
        <w:rFonts w:ascii="Meiryo UI" w:eastAsia="Meiryo UI" w:hAnsi="Meiryo UI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81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25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69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3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57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10" w:hanging="440"/>
      </w:pPr>
      <w:rPr>
        <w:rFonts w:ascii="Wingdings" w:hAnsi="Wingdings" w:hint="default"/>
      </w:rPr>
    </w:lvl>
  </w:abstractNum>
  <w:abstractNum w:abstractNumId="15" w15:restartNumberingAfterBreak="0">
    <w:nsid w:val="4D40531A"/>
    <w:multiLevelType w:val="hybridMultilevel"/>
    <w:tmpl w:val="801E9C3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4DF57674"/>
    <w:multiLevelType w:val="hybridMultilevel"/>
    <w:tmpl w:val="1FD812A6"/>
    <w:lvl w:ilvl="0" w:tplc="D6D67852">
      <w:start w:val="1"/>
      <w:numFmt w:val="bullet"/>
      <w:suff w:val="space"/>
      <w:lvlText w:val=""/>
      <w:lvlJc w:val="left"/>
      <w:pPr>
        <w:ind w:left="113" w:hanging="113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58336AA7"/>
    <w:multiLevelType w:val="hybridMultilevel"/>
    <w:tmpl w:val="3C0CE5E8"/>
    <w:lvl w:ilvl="0" w:tplc="EE2A5D98">
      <w:start w:val="1"/>
      <w:numFmt w:val="bullet"/>
      <w:suff w:val="space"/>
      <w:lvlText w:val=""/>
      <w:lvlJc w:val="left"/>
      <w:pPr>
        <w:ind w:left="113" w:hanging="113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600B40AB"/>
    <w:multiLevelType w:val="multilevel"/>
    <w:tmpl w:val="3BACB6FA"/>
    <w:numStyleLink w:val="1"/>
  </w:abstractNum>
  <w:abstractNum w:abstractNumId="19" w15:restartNumberingAfterBreak="0">
    <w:nsid w:val="626E52A4"/>
    <w:multiLevelType w:val="hybridMultilevel"/>
    <w:tmpl w:val="94400938"/>
    <w:lvl w:ilvl="0" w:tplc="8C308830">
      <w:start w:val="1"/>
      <w:numFmt w:val="bullet"/>
      <w:suff w:val="space"/>
      <w:lvlText w:val=""/>
      <w:lvlJc w:val="left"/>
      <w:pPr>
        <w:ind w:left="113" w:hanging="113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736F442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1" w15:restartNumberingAfterBreak="0">
    <w:nsid w:val="7DB97AFB"/>
    <w:multiLevelType w:val="hybridMultilevel"/>
    <w:tmpl w:val="5EA6922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740100960">
    <w:abstractNumId w:val="4"/>
  </w:num>
  <w:num w:numId="2" w16cid:durableId="677079582">
    <w:abstractNumId w:val="18"/>
    <w:lvlOverride w:ilvl="3">
      <w:lvl w:ilvl="3">
        <w:start w:val="1"/>
        <w:numFmt w:val="decimal"/>
        <w:pStyle w:val="4"/>
        <w:lvlText w:val="%1.%2.%3.%4"/>
        <w:lvlJc w:val="left"/>
        <w:pPr>
          <w:ind w:left="1984" w:hanging="708"/>
        </w:pPr>
        <w:rPr>
          <w:rFonts w:hint="eastAsia"/>
        </w:rPr>
      </w:lvl>
    </w:lvlOverride>
    <w:lvlOverride w:ilvl="4">
      <w:lvl w:ilvl="4">
        <w:start w:val="1"/>
        <w:numFmt w:val="decimal"/>
        <w:pStyle w:val="5"/>
        <w:lvlText w:val="%1.%2.%3.%4.%5"/>
        <w:lvlJc w:val="left"/>
        <w:pPr>
          <w:ind w:left="2551" w:hanging="850"/>
        </w:pPr>
        <w:rPr>
          <w:rFonts w:hint="eastAsia"/>
        </w:rPr>
      </w:lvl>
    </w:lvlOverride>
  </w:num>
  <w:num w:numId="3" w16cid:durableId="1132360486">
    <w:abstractNumId w:val="18"/>
  </w:num>
  <w:num w:numId="4" w16cid:durableId="1896310185">
    <w:abstractNumId w:val="18"/>
  </w:num>
  <w:num w:numId="5" w16cid:durableId="891892927">
    <w:abstractNumId w:val="18"/>
  </w:num>
  <w:num w:numId="6" w16cid:durableId="1347555933">
    <w:abstractNumId w:val="18"/>
  </w:num>
  <w:num w:numId="7" w16cid:durableId="709839561">
    <w:abstractNumId w:val="18"/>
  </w:num>
  <w:num w:numId="8" w16cid:durableId="582035669">
    <w:abstractNumId w:val="18"/>
  </w:num>
  <w:num w:numId="9" w16cid:durableId="1732187897">
    <w:abstractNumId w:val="18"/>
  </w:num>
  <w:num w:numId="10" w16cid:durableId="124928254">
    <w:abstractNumId w:val="18"/>
  </w:num>
  <w:num w:numId="11" w16cid:durableId="2131777331">
    <w:abstractNumId w:val="18"/>
  </w:num>
  <w:num w:numId="12" w16cid:durableId="963731790">
    <w:abstractNumId w:val="18"/>
  </w:num>
  <w:num w:numId="13" w16cid:durableId="1534807914">
    <w:abstractNumId w:val="18"/>
  </w:num>
  <w:num w:numId="14" w16cid:durableId="803889070">
    <w:abstractNumId w:val="18"/>
  </w:num>
  <w:num w:numId="15" w16cid:durableId="1422676068">
    <w:abstractNumId w:val="18"/>
  </w:num>
  <w:num w:numId="16" w16cid:durableId="1965185649">
    <w:abstractNumId w:val="18"/>
    <w:lvlOverride w:ilvl="1">
      <w:lvl w:ilvl="1">
        <w:start w:val="1"/>
        <w:numFmt w:val="decimal"/>
        <w:pStyle w:val="2"/>
        <w:lvlText w:val="%1.%2"/>
        <w:lvlJc w:val="left"/>
        <w:pPr>
          <w:ind w:left="992" w:hanging="567"/>
        </w:pPr>
        <w:rPr>
          <w:rFonts w:hint="eastAsia"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ind w:left="1418" w:hanging="567"/>
        </w:pPr>
        <w:rPr>
          <w:rFonts w:hint="eastAsia"/>
        </w:rPr>
      </w:lvl>
    </w:lvlOverride>
  </w:num>
  <w:num w:numId="17" w16cid:durableId="1844126601">
    <w:abstractNumId w:val="20"/>
  </w:num>
  <w:num w:numId="18" w16cid:durableId="2138989112">
    <w:abstractNumId w:val="15"/>
  </w:num>
  <w:num w:numId="19" w16cid:durableId="104161252">
    <w:abstractNumId w:val="2"/>
  </w:num>
  <w:num w:numId="20" w16cid:durableId="1818760549">
    <w:abstractNumId w:val="21"/>
  </w:num>
  <w:num w:numId="21" w16cid:durableId="1639258023">
    <w:abstractNumId w:val="6"/>
  </w:num>
  <w:num w:numId="22" w16cid:durableId="268196236">
    <w:abstractNumId w:val="5"/>
  </w:num>
  <w:num w:numId="23" w16cid:durableId="1305962158">
    <w:abstractNumId w:val="11"/>
  </w:num>
  <w:num w:numId="24" w16cid:durableId="2057004699">
    <w:abstractNumId w:val="1"/>
  </w:num>
  <w:num w:numId="25" w16cid:durableId="1364791322">
    <w:abstractNumId w:val="17"/>
  </w:num>
  <w:num w:numId="26" w16cid:durableId="1437099550">
    <w:abstractNumId w:val="14"/>
  </w:num>
  <w:num w:numId="27" w16cid:durableId="560139461">
    <w:abstractNumId w:val="0"/>
  </w:num>
  <w:num w:numId="28" w16cid:durableId="344285838">
    <w:abstractNumId w:val="12"/>
  </w:num>
  <w:num w:numId="29" w16cid:durableId="683819793">
    <w:abstractNumId w:val="8"/>
  </w:num>
  <w:num w:numId="30" w16cid:durableId="2090301492">
    <w:abstractNumId w:val="9"/>
  </w:num>
  <w:num w:numId="31" w16cid:durableId="84152094">
    <w:abstractNumId w:val="7"/>
  </w:num>
  <w:num w:numId="32" w16cid:durableId="1331565991">
    <w:abstractNumId w:val="16"/>
  </w:num>
  <w:num w:numId="33" w16cid:durableId="291134384">
    <w:abstractNumId w:val="13"/>
  </w:num>
  <w:num w:numId="34" w16cid:durableId="994913635">
    <w:abstractNumId w:val="19"/>
  </w:num>
  <w:num w:numId="35" w16cid:durableId="1056314979">
    <w:abstractNumId w:val="3"/>
  </w:num>
  <w:num w:numId="36" w16cid:durableId="188194148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F7A"/>
    <w:rsid w:val="00007051"/>
    <w:rsid w:val="00014859"/>
    <w:rsid w:val="000200E7"/>
    <w:rsid w:val="000352FC"/>
    <w:rsid w:val="000378B1"/>
    <w:rsid w:val="00052F29"/>
    <w:rsid w:val="00054A7E"/>
    <w:rsid w:val="0009219D"/>
    <w:rsid w:val="000B1232"/>
    <w:rsid w:val="000D2052"/>
    <w:rsid w:val="000E53EA"/>
    <w:rsid w:val="000F4555"/>
    <w:rsid w:val="001169E0"/>
    <w:rsid w:val="00127BE6"/>
    <w:rsid w:val="0014136E"/>
    <w:rsid w:val="00163224"/>
    <w:rsid w:val="00173E9B"/>
    <w:rsid w:val="001927B4"/>
    <w:rsid w:val="001A2898"/>
    <w:rsid w:val="001A712D"/>
    <w:rsid w:val="001B7FF9"/>
    <w:rsid w:val="001D5CA8"/>
    <w:rsid w:val="001E0153"/>
    <w:rsid w:val="001F72D6"/>
    <w:rsid w:val="0020115F"/>
    <w:rsid w:val="002062BD"/>
    <w:rsid w:val="002220F3"/>
    <w:rsid w:val="00231D94"/>
    <w:rsid w:val="00234F99"/>
    <w:rsid w:val="00255493"/>
    <w:rsid w:val="0025564B"/>
    <w:rsid w:val="00264671"/>
    <w:rsid w:val="0026528C"/>
    <w:rsid w:val="00272650"/>
    <w:rsid w:val="00276289"/>
    <w:rsid w:val="002855F8"/>
    <w:rsid w:val="00290B53"/>
    <w:rsid w:val="00296433"/>
    <w:rsid w:val="002A3241"/>
    <w:rsid w:val="002A509A"/>
    <w:rsid w:val="00311A0C"/>
    <w:rsid w:val="00365172"/>
    <w:rsid w:val="00365CCB"/>
    <w:rsid w:val="003770E5"/>
    <w:rsid w:val="00395454"/>
    <w:rsid w:val="003A27D7"/>
    <w:rsid w:val="003A3D64"/>
    <w:rsid w:val="003E3220"/>
    <w:rsid w:val="003F423A"/>
    <w:rsid w:val="004044C2"/>
    <w:rsid w:val="00407AFF"/>
    <w:rsid w:val="00412D27"/>
    <w:rsid w:val="00421398"/>
    <w:rsid w:val="004451B2"/>
    <w:rsid w:val="00464509"/>
    <w:rsid w:val="004808E5"/>
    <w:rsid w:val="004C27B6"/>
    <w:rsid w:val="0050601C"/>
    <w:rsid w:val="00520954"/>
    <w:rsid w:val="00522E49"/>
    <w:rsid w:val="005360DD"/>
    <w:rsid w:val="00537166"/>
    <w:rsid w:val="005774EF"/>
    <w:rsid w:val="00585378"/>
    <w:rsid w:val="00591AF4"/>
    <w:rsid w:val="00592264"/>
    <w:rsid w:val="005A3BCB"/>
    <w:rsid w:val="005C12BB"/>
    <w:rsid w:val="005C6C9A"/>
    <w:rsid w:val="005D01D5"/>
    <w:rsid w:val="005E64E3"/>
    <w:rsid w:val="005F18B2"/>
    <w:rsid w:val="0061259E"/>
    <w:rsid w:val="006172CB"/>
    <w:rsid w:val="00666088"/>
    <w:rsid w:val="006755F2"/>
    <w:rsid w:val="0069614F"/>
    <w:rsid w:val="00697B27"/>
    <w:rsid w:val="006C24D9"/>
    <w:rsid w:val="006D0BA7"/>
    <w:rsid w:val="006E2019"/>
    <w:rsid w:val="006E5680"/>
    <w:rsid w:val="006F7511"/>
    <w:rsid w:val="0074182F"/>
    <w:rsid w:val="00785F6D"/>
    <w:rsid w:val="007A2033"/>
    <w:rsid w:val="007A5BBB"/>
    <w:rsid w:val="007D46B7"/>
    <w:rsid w:val="007F0471"/>
    <w:rsid w:val="00807C34"/>
    <w:rsid w:val="0081006E"/>
    <w:rsid w:val="00885F91"/>
    <w:rsid w:val="008D383B"/>
    <w:rsid w:val="008E383F"/>
    <w:rsid w:val="008F0EB5"/>
    <w:rsid w:val="008F29E7"/>
    <w:rsid w:val="008F3366"/>
    <w:rsid w:val="0092112C"/>
    <w:rsid w:val="00951298"/>
    <w:rsid w:val="009538DC"/>
    <w:rsid w:val="00983987"/>
    <w:rsid w:val="009A79BA"/>
    <w:rsid w:val="009B650D"/>
    <w:rsid w:val="009C1EDE"/>
    <w:rsid w:val="009E6E5A"/>
    <w:rsid w:val="00A0185B"/>
    <w:rsid w:val="00A227D9"/>
    <w:rsid w:val="00A572B4"/>
    <w:rsid w:val="00A82D2A"/>
    <w:rsid w:val="00AB3D07"/>
    <w:rsid w:val="00AC5EBC"/>
    <w:rsid w:val="00AC6770"/>
    <w:rsid w:val="00AE0E35"/>
    <w:rsid w:val="00AF5CCD"/>
    <w:rsid w:val="00B176C0"/>
    <w:rsid w:val="00B95E73"/>
    <w:rsid w:val="00BA1B8A"/>
    <w:rsid w:val="00BC1091"/>
    <w:rsid w:val="00BF0485"/>
    <w:rsid w:val="00BF3D84"/>
    <w:rsid w:val="00C002F1"/>
    <w:rsid w:val="00C058A0"/>
    <w:rsid w:val="00C176CB"/>
    <w:rsid w:val="00C4749C"/>
    <w:rsid w:val="00C73352"/>
    <w:rsid w:val="00C751A7"/>
    <w:rsid w:val="00C80BDD"/>
    <w:rsid w:val="00C81EE7"/>
    <w:rsid w:val="00C841DC"/>
    <w:rsid w:val="00C90545"/>
    <w:rsid w:val="00C94D9B"/>
    <w:rsid w:val="00C9566F"/>
    <w:rsid w:val="00CB13A9"/>
    <w:rsid w:val="00CC0AAA"/>
    <w:rsid w:val="00CC3927"/>
    <w:rsid w:val="00D0015A"/>
    <w:rsid w:val="00D00A30"/>
    <w:rsid w:val="00D22AEB"/>
    <w:rsid w:val="00D33826"/>
    <w:rsid w:val="00D73985"/>
    <w:rsid w:val="00D80BA4"/>
    <w:rsid w:val="00D82B0F"/>
    <w:rsid w:val="00DA10B2"/>
    <w:rsid w:val="00DB0F7A"/>
    <w:rsid w:val="00DC63FB"/>
    <w:rsid w:val="00DD3A28"/>
    <w:rsid w:val="00E13DA5"/>
    <w:rsid w:val="00E71E3F"/>
    <w:rsid w:val="00E73EE2"/>
    <w:rsid w:val="00EA2841"/>
    <w:rsid w:val="00EA62E1"/>
    <w:rsid w:val="00ED6DE3"/>
    <w:rsid w:val="00EF4179"/>
    <w:rsid w:val="00F114C2"/>
    <w:rsid w:val="00F12C3A"/>
    <w:rsid w:val="00F650FB"/>
    <w:rsid w:val="00F71C1C"/>
    <w:rsid w:val="00F91E8B"/>
    <w:rsid w:val="00F9780E"/>
    <w:rsid w:val="00FB1166"/>
    <w:rsid w:val="00FB4B0D"/>
    <w:rsid w:val="00FC54B1"/>
    <w:rsid w:val="00FE18BA"/>
    <w:rsid w:val="00FF1A8D"/>
    <w:rsid w:val="00FF4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6455EB8"/>
  <w15:chartTrackingRefBased/>
  <w15:docId w15:val="{1352E166-B5F0-4BF9-997C-FA2336A4E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76C0"/>
    <w:pPr>
      <w:widowControl w:val="0"/>
      <w:spacing w:after="120" w:line="240" w:lineRule="exact"/>
    </w:pPr>
    <w:rPr>
      <w:rFonts w:eastAsia="Meiryo UI"/>
      <w:sz w:val="21"/>
    </w:rPr>
  </w:style>
  <w:style w:type="paragraph" w:styleId="10">
    <w:name w:val="heading 1"/>
    <w:basedOn w:val="a"/>
    <w:next w:val="a"/>
    <w:link w:val="11"/>
    <w:uiPriority w:val="9"/>
    <w:qFormat/>
    <w:rsid w:val="003F423A"/>
    <w:pPr>
      <w:keepNext/>
      <w:keepLines/>
      <w:numPr>
        <w:numId w:val="16"/>
      </w:numPr>
      <w:spacing w:before="280" w:after="80" w:line="180" w:lineRule="auto"/>
      <w:outlineLvl w:val="0"/>
    </w:pPr>
    <w:rPr>
      <w:rFonts w:asciiTheme="majorHAnsi" w:hAnsiTheme="majorHAnsi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F423A"/>
    <w:pPr>
      <w:keepNext/>
      <w:keepLines/>
      <w:numPr>
        <w:ilvl w:val="1"/>
        <w:numId w:val="16"/>
      </w:numPr>
      <w:spacing w:before="160" w:after="80" w:line="280" w:lineRule="exact"/>
      <w:outlineLvl w:val="1"/>
    </w:pPr>
    <w:rPr>
      <w:rFonts w:asciiTheme="majorHAnsi" w:hAnsiTheme="majorHAnsi" w:cstheme="majorBidi"/>
      <w:b/>
      <w:color w:val="000000" w:themeColor="text1"/>
      <w:sz w:val="24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3F423A"/>
    <w:pPr>
      <w:keepNext/>
      <w:keepLines/>
      <w:numPr>
        <w:ilvl w:val="2"/>
        <w:numId w:val="16"/>
      </w:numPr>
      <w:spacing w:before="160" w:after="80" w:line="240" w:lineRule="auto"/>
      <w:outlineLvl w:val="2"/>
    </w:pPr>
    <w:rPr>
      <w:rFonts w:asciiTheme="majorHAnsi" w:hAnsiTheme="majorHAnsi" w:cstheme="majorBidi"/>
      <w:b/>
      <w:color w:val="000000" w:themeColor="text1"/>
    </w:rPr>
  </w:style>
  <w:style w:type="paragraph" w:styleId="4">
    <w:name w:val="heading 4"/>
    <w:basedOn w:val="a"/>
    <w:next w:val="a"/>
    <w:link w:val="40"/>
    <w:uiPriority w:val="9"/>
    <w:unhideWhenUsed/>
    <w:qFormat/>
    <w:rsid w:val="003F423A"/>
    <w:pPr>
      <w:keepNext/>
      <w:keepLines/>
      <w:numPr>
        <w:ilvl w:val="3"/>
        <w:numId w:val="2"/>
      </w:numPr>
      <w:spacing w:before="80" w:after="40"/>
      <w:outlineLvl w:val="3"/>
    </w:pPr>
    <w:rPr>
      <w:rFonts w:asciiTheme="majorHAnsi" w:hAnsiTheme="majorHAnsi" w:cstheme="majorBidi"/>
      <w:b/>
      <w:color w:val="000000" w:themeColor="text1"/>
    </w:rPr>
  </w:style>
  <w:style w:type="paragraph" w:styleId="5">
    <w:name w:val="heading 5"/>
    <w:basedOn w:val="a"/>
    <w:next w:val="a"/>
    <w:link w:val="50"/>
    <w:uiPriority w:val="9"/>
    <w:unhideWhenUsed/>
    <w:qFormat/>
    <w:rsid w:val="003F423A"/>
    <w:pPr>
      <w:keepNext/>
      <w:keepLines/>
      <w:numPr>
        <w:ilvl w:val="4"/>
        <w:numId w:val="16"/>
      </w:numPr>
      <w:spacing w:before="80" w:after="40"/>
      <w:outlineLvl w:val="4"/>
    </w:pPr>
    <w:rPr>
      <w:rFonts w:ascii="Meiryo UI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423A"/>
    <w:pPr>
      <w:keepNext/>
      <w:keepLines/>
      <w:numPr>
        <w:ilvl w:val="5"/>
        <w:numId w:val="16"/>
      </w:numPr>
      <w:spacing w:before="80" w:after="4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02F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02F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02F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見出し 1 (文字)"/>
    <w:basedOn w:val="a0"/>
    <w:link w:val="10"/>
    <w:uiPriority w:val="9"/>
    <w:rsid w:val="001927B4"/>
    <w:rPr>
      <w:rFonts w:asciiTheme="majorHAnsi" w:eastAsia="Meiryo UI" w:hAnsiTheme="majorHAnsi" w:cstheme="majorBidi"/>
      <w:b/>
      <w:color w:val="000000" w:themeColor="text1"/>
      <w:sz w:val="28"/>
      <w:szCs w:val="32"/>
    </w:rPr>
  </w:style>
  <w:style w:type="character" w:customStyle="1" w:styleId="20">
    <w:name w:val="見出し 2 (文字)"/>
    <w:basedOn w:val="a0"/>
    <w:link w:val="2"/>
    <w:uiPriority w:val="9"/>
    <w:rsid w:val="001927B4"/>
    <w:rPr>
      <w:rFonts w:asciiTheme="majorHAnsi" w:eastAsia="Meiryo UI" w:hAnsiTheme="majorHAnsi" w:cstheme="majorBidi"/>
      <w:b/>
      <w:color w:val="000000" w:themeColor="text1"/>
      <w:sz w:val="24"/>
      <w:szCs w:val="28"/>
    </w:rPr>
  </w:style>
  <w:style w:type="character" w:customStyle="1" w:styleId="30">
    <w:name w:val="見出し 3 (文字)"/>
    <w:basedOn w:val="a0"/>
    <w:link w:val="3"/>
    <w:uiPriority w:val="9"/>
    <w:rsid w:val="00C002F1"/>
    <w:rPr>
      <w:rFonts w:asciiTheme="majorHAnsi" w:eastAsia="ＭＳ ゴシック" w:hAnsiTheme="majorHAnsi" w:cstheme="majorBidi"/>
      <w:b/>
      <w:color w:val="000000" w:themeColor="text1"/>
      <w:sz w:val="21"/>
    </w:rPr>
  </w:style>
  <w:style w:type="character" w:customStyle="1" w:styleId="40">
    <w:name w:val="見出し 4 (文字)"/>
    <w:basedOn w:val="a0"/>
    <w:link w:val="4"/>
    <w:uiPriority w:val="9"/>
    <w:rsid w:val="003F423A"/>
    <w:rPr>
      <w:rFonts w:asciiTheme="majorHAnsi" w:eastAsia="Meiryo UI" w:hAnsiTheme="majorHAnsi" w:cstheme="majorBidi"/>
      <w:b/>
      <w:color w:val="000000" w:themeColor="text1"/>
      <w:sz w:val="21"/>
    </w:rPr>
  </w:style>
  <w:style w:type="character" w:customStyle="1" w:styleId="50">
    <w:name w:val="見出し 5 (文字)"/>
    <w:basedOn w:val="a0"/>
    <w:link w:val="5"/>
    <w:uiPriority w:val="9"/>
    <w:rsid w:val="003F423A"/>
    <w:rPr>
      <w:rFonts w:ascii="Meiryo UI" w:eastAsia="Meiryo UI" w:hAnsiTheme="majorHAnsi" w:cstheme="majorBidi"/>
      <w:color w:val="000000" w:themeColor="text1"/>
      <w:sz w:val="21"/>
    </w:rPr>
  </w:style>
  <w:style w:type="character" w:customStyle="1" w:styleId="60">
    <w:name w:val="見出し 6 (文字)"/>
    <w:basedOn w:val="a0"/>
    <w:link w:val="6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002F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00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02F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002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1B8A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C6D9F1" w:themeFill="text2" w:themeFillTint="33"/>
      <w:spacing w:before="160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A1B8A"/>
    <w:rPr>
      <w:rFonts w:eastAsia="Meiryo UI"/>
      <w:i/>
      <w:iCs/>
      <w:color w:val="404040" w:themeColor="text1" w:themeTint="BF"/>
      <w:sz w:val="21"/>
      <w:shd w:val="clear" w:color="auto" w:fill="C6D9F1" w:themeFill="text2" w:themeFillTint="33"/>
    </w:rPr>
  </w:style>
  <w:style w:type="paragraph" w:styleId="a9">
    <w:name w:val="List Paragraph"/>
    <w:basedOn w:val="a"/>
    <w:uiPriority w:val="34"/>
    <w:qFormat/>
    <w:rsid w:val="006F751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C6D9F1" w:themeFill="text2" w:themeFillTint="33"/>
      <w:ind w:left="720"/>
      <w:contextualSpacing/>
    </w:pPr>
    <w:rPr>
      <w:rFonts w:ascii="Meiryo UI"/>
    </w:rPr>
  </w:style>
  <w:style w:type="character" w:styleId="21">
    <w:name w:val="Intense Emphasis"/>
    <w:basedOn w:val="a0"/>
    <w:uiPriority w:val="21"/>
    <w:qFormat/>
    <w:rsid w:val="00C002F1"/>
    <w:rPr>
      <w:i/>
      <w:iCs/>
      <w:color w:val="365F9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002F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002F1"/>
    <w:rPr>
      <w:i/>
      <w:iCs/>
      <w:color w:val="365F91" w:themeColor="accent1" w:themeShade="BF"/>
    </w:rPr>
  </w:style>
  <w:style w:type="character" w:styleId="24">
    <w:name w:val="Intense Reference"/>
    <w:basedOn w:val="a0"/>
    <w:uiPriority w:val="32"/>
    <w:qFormat/>
    <w:rsid w:val="00C002F1"/>
    <w:rPr>
      <w:b/>
      <w:bCs/>
      <w:smallCaps/>
      <w:color w:val="365F91" w:themeColor="accent1" w:themeShade="BF"/>
      <w:spacing w:val="5"/>
    </w:rPr>
  </w:style>
  <w:style w:type="numbering" w:customStyle="1" w:styleId="1">
    <w:name w:val="スタイル1"/>
    <w:uiPriority w:val="99"/>
    <w:rsid w:val="00C002F1"/>
    <w:pPr>
      <w:numPr>
        <w:numId w:val="1"/>
      </w:numPr>
    </w:pPr>
  </w:style>
  <w:style w:type="paragraph" w:styleId="aa">
    <w:name w:val="No Spacing"/>
    <w:aliases w:val="テーブル"/>
    <w:link w:val="ab"/>
    <w:uiPriority w:val="1"/>
    <w:qFormat/>
    <w:rsid w:val="00983987"/>
    <w:pPr>
      <w:widowControl w:val="0"/>
      <w:spacing w:after="0" w:line="240" w:lineRule="auto"/>
    </w:pPr>
    <w:rPr>
      <w:rFonts w:ascii="Meiryo UI" w:eastAsia="Meiryo UI"/>
      <w:sz w:val="21"/>
    </w:rPr>
  </w:style>
  <w:style w:type="paragraph" w:customStyle="1" w:styleId="ac">
    <w:name w:val="見出し３"/>
    <w:basedOn w:val="aa"/>
    <w:link w:val="ad"/>
    <w:rsid w:val="00C002F1"/>
    <w:pPr>
      <w:outlineLvl w:val="2"/>
    </w:pPr>
    <w:rPr>
      <w:sz w:val="22"/>
    </w:rPr>
  </w:style>
  <w:style w:type="character" w:customStyle="1" w:styleId="ab">
    <w:name w:val="行間詰め (文字)"/>
    <w:aliases w:val="テーブル (文字)"/>
    <w:basedOn w:val="a0"/>
    <w:link w:val="aa"/>
    <w:uiPriority w:val="1"/>
    <w:rsid w:val="00983987"/>
    <w:rPr>
      <w:rFonts w:ascii="Meiryo UI" w:eastAsia="Meiryo UI"/>
      <w:sz w:val="21"/>
    </w:rPr>
  </w:style>
  <w:style w:type="character" w:customStyle="1" w:styleId="ad">
    <w:name w:val="見出し３ (文字)"/>
    <w:basedOn w:val="ab"/>
    <w:link w:val="ac"/>
    <w:rsid w:val="00C002F1"/>
    <w:rPr>
      <w:rFonts w:ascii="Meiryo UI" w:eastAsia="Meiryo UI"/>
      <w:sz w:val="21"/>
    </w:rPr>
  </w:style>
  <w:style w:type="paragraph" w:styleId="ae">
    <w:name w:val="header"/>
    <w:basedOn w:val="a"/>
    <w:link w:val="af"/>
    <w:uiPriority w:val="99"/>
    <w:unhideWhenUsed/>
    <w:rsid w:val="00C002F1"/>
    <w:pPr>
      <w:tabs>
        <w:tab w:val="center" w:pos="4252"/>
        <w:tab w:val="right" w:pos="8504"/>
      </w:tabs>
      <w:snapToGrid w:val="0"/>
    </w:pPr>
  </w:style>
  <w:style w:type="character" w:customStyle="1" w:styleId="af">
    <w:name w:val="ヘッダー (文字)"/>
    <w:basedOn w:val="a0"/>
    <w:link w:val="ae"/>
    <w:uiPriority w:val="99"/>
    <w:rsid w:val="00C002F1"/>
    <w:rPr>
      <w:rFonts w:eastAsia="ＭＳ ゴシック"/>
      <w:sz w:val="21"/>
    </w:rPr>
  </w:style>
  <w:style w:type="paragraph" w:styleId="af0">
    <w:name w:val="footer"/>
    <w:basedOn w:val="a"/>
    <w:link w:val="af1"/>
    <w:uiPriority w:val="99"/>
    <w:unhideWhenUsed/>
    <w:rsid w:val="00C002F1"/>
    <w:pPr>
      <w:tabs>
        <w:tab w:val="center" w:pos="4252"/>
        <w:tab w:val="right" w:pos="8504"/>
      </w:tabs>
      <w:snapToGrid w:val="0"/>
    </w:pPr>
  </w:style>
  <w:style w:type="character" w:customStyle="1" w:styleId="af1">
    <w:name w:val="フッター (文字)"/>
    <w:basedOn w:val="a0"/>
    <w:link w:val="af0"/>
    <w:uiPriority w:val="99"/>
    <w:rsid w:val="00C002F1"/>
    <w:rPr>
      <w:rFonts w:eastAsia="ＭＳ ゴシック"/>
      <w:sz w:val="21"/>
    </w:rPr>
  </w:style>
  <w:style w:type="character" w:styleId="af2">
    <w:name w:val="page number"/>
    <w:basedOn w:val="a0"/>
    <w:rsid w:val="00C002F1"/>
  </w:style>
  <w:style w:type="paragraph" w:customStyle="1" w:styleId="af3">
    <w:name w:val="ヘッダー部"/>
    <w:basedOn w:val="a"/>
    <w:link w:val="af4"/>
    <w:qFormat/>
    <w:rsid w:val="00C002F1"/>
    <w:pPr>
      <w:spacing w:after="0"/>
      <w:jc w:val="both"/>
    </w:pPr>
    <w:rPr>
      <w:rFonts w:ascii="ＭＳ ゴシック" w:hAnsi="ＭＳ ゴシック"/>
      <w:sz w:val="18"/>
      <w:szCs w:val="18"/>
      <w14:ligatures w14:val="none"/>
    </w:rPr>
  </w:style>
  <w:style w:type="character" w:customStyle="1" w:styleId="af4">
    <w:name w:val="ヘッダー部 (文字)"/>
    <w:basedOn w:val="a0"/>
    <w:link w:val="af3"/>
    <w:rsid w:val="00C002F1"/>
    <w:rPr>
      <w:rFonts w:ascii="ＭＳ ゴシック" w:eastAsia="ＭＳ ゴシック" w:hAnsi="ＭＳ ゴシック"/>
      <w:sz w:val="18"/>
      <w:szCs w:val="18"/>
      <w14:ligatures w14:val="none"/>
    </w:rPr>
  </w:style>
  <w:style w:type="character" w:styleId="af5">
    <w:name w:val="Placeholder Text"/>
    <w:basedOn w:val="a0"/>
    <w:uiPriority w:val="99"/>
    <w:semiHidden/>
    <w:rsid w:val="00C002F1"/>
    <w:rPr>
      <w:color w:val="666666"/>
    </w:rPr>
  </w:style>
  <w:style w:type="table" w:styleId="af6">
    <w:name w:val="Table Grid"/>
    <w:basedOn w:val="a1"/>
    <w:uiPriority w:val="39"/>
    <w:rsid w:val="007F04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1">
    <w:name w:val="Grid Table 5 Dark Accent 1"/>
    <w:basedOn w:val="a1"/>
    <w:uiPriority w:val="50"/>
    <w:rsid w:val="00ED6DE3"/>
    <w:pPr>
      <w:spacing w:after="0" w:line="240" w:lineRule="auto"/>
    </w:pPr>
    <w:rPr>
      <w:rFonts w:eastAsia="Meiryo UI"/>
      <w:sz w:val="20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character" w:styleId="af7">
    <w:name w:val="annotation reference"/>
    <w:basedOn w:val="a0"/>
    <w:uiPriority w:val="99"/>
    <w:semiHidden/>
    <w:unhideWhenUsed/>
    <w:rsid w:val="00DB0F7A"/>
    <w:rPr>
      <w:sz w:val="18"/>
      <w:szCs w:val="18"/>
    </w:rPr>
  </w:style>
  <w:style w:type="paragraph" w:styleId="af8">
    <w:name w:val="annotation text"/>
    <w:basedOn w:val="a"/>
    <w:link w:val="af9"/>
    <w:uiPriority w:val="99"/>
    <w:unhideWhenUsed/>
    <w:rsid w:val="00DB0F7A"/>
    <w:pPr>
      <w:spacing w:after="160"/>
    </w:pPr>
    <w:rPr>
      <w:rFonts w:eastAsia="ＭＳ ゴシック"/>
    </w:rPr>
  </w:style>
  <w:style w:type="character" w:customStyle="1" w:styleId="af9">
    <w:name w:val="コメント文字列 (文字)"/>
    <w:basedOn w:val="a0"/>
    <w:link w:val="af8"/>
    <w:uiPriority w:val="99"/>
    <w:rsid w:val="00DB0F7A"/>
    <w:rPr>
      <w:rFonts w:eastAsia="ＭＳ ゴシック"/>
      <w:sz w:val="21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1A712D"/>
    <w:pPr>
      <w:spacing w:after="120"/>
    </w:pPr>
    <w:rPr>
      <w:rFonts w:eastAsia="Meiryo UI"/>
      <w:b/>
      <w:bCs/>
    </w:rPr>
  </w:style>
  <w:style w:type="character" w:customStyle="1" w:styleId="afb">
    <w:name w:val="コメント内容 (文字)"/>
    <w:basedOn w:val="af9"/>
    <w:link w:val="afa"/>
    <w:uiPriority w:val="99"/>
    <w:semiHidden/>
    <w:rsid w:val="001A712D"/>
    <w:rPr>
      <w:rFonts w:eastAsia="Meiryo UI"/>
      <w:b/>
      <w:bCs/>
      <w:sz w:val="21"/>
    </w:rPr>
  </w:style>
  <w:style w:type="paragraph" w:styleId="afc">
    <w:name w:val="Revision"/>
    <w:hidden/>
    <w:uiPriority w:val="99"/>
    <w:semiHidden/>
    <w:rsid w:val="00FF4C2A"/>
    <w:pPr>
      <w:spacing w:after="0" w:line="240" w:lineRule="auto"/>
    </w:pPr>
    <w:rPr>
      <w:rFonts w:eastAsia="Meiryo UI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2026-06-12T00:00:00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設計書.dotx</Template>
  <TotalTime>194</TotalTime>
  <Pages>8</Pages>
  <Words>1548</Words>
  <Characters>1626</Characters>
  <Application>Microsoft Office Word</Application>
  <DocSecurity>0</DocSecurity>
  <Lines>162</Lines>
  <Paragraphs>244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社員B</dc:creator>
  <cp:keywords/>
  <dc:description/>
  <cp:lastModifiedBy>社員B</cp:lastModifiedBy>
  <cp:revision>62</cp:revision>
  <dcterms:created xsi:type="dcterms:W3CDTF">2026-06-01T05:56:00Z</dcterms:created>
  <dcterms:modified xsi:type="dcterms:W3CDTF">2026-09-25T01:27:00Z</dcterms:modified>
</cp:coreProperties>
</file>